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1AE02" w14:textId="77777777" w:rsidR="00BE527F" w:rsidRPr="008E704D" w:rsidRDefault="00BE527F" w:rsidP="00BE527F">
      <w:pPr>
        <w:jc w:val="center"/>
        <w:rPr>
          <w:rFonts w:ascii="Arial" w:hAnsi="Arial" w:cs="Arial"/>
          <w:sz w:val="28"/>
          <w:szCs w:val="28"/>
        </w:rPr>
      </w:pPr>
      <w:bookmarkStart w:id="0" w:name="_Hlk133607194"/>
      <w:bookmarkEnd w:id="0"/>
    </w:p>
    <w:p w14:paraId="194D57B3" w14:textId="77777777" w:rsidR="004325BF" w:rsidRPr="00C42F8F" w:rsidRDefault="00BE527F" w:rsidP="004325BF">
      <w:pPr>
        <w:jc w:val="center"/>
        <w:rPr>
          <w:rFonts w:ascii="Arial" w:hAnsi="Arial" w:cs="Arial"/>
          <w:sz w:val="48"/>
          <w:szCs w:val="48"/>
        </w:rPr>
      </w:pPr>
      <w:r w:rsidRPr="00C42F8F">
        <w:rPr>
          <w:rFonts w:ascii="Arial" w:hAnsi="Arial" w:cs="Arial"/>
          <w:sz w:val="48"/>
          <w:szCs w:val="48"/>
        </w:rPr>
        <w:t xml:space="preserve">RAPPORT DE MISSION D’OBSERVATEUR </w:t>
      </w:r>
    </w:p>
    <w:p w14:paraId="472A20C1" w14:textId="77777777" w:rsidR="00BE527F" w:rsidRPr="00C42F8F" w:rsidRDefault="0021603A" w:rsidP="0021603A">
      <w:pPr>
        <w:pStyle w:val="tabltitrecell"/>
        <w:rPr>
          <w:sz w:val="32"/>
          <w:szCs w:val="28"/>
        </w:rPr>
      </w:pPr>
      <w:r w:rsidRPr="00C42F8F">
        <w:rPr>
          <w:sz w:val="32"/>
          <w:szCs w:val="28"/>
        </w:rPr>
        <w:t xml:space="preserve">PROGRAMME EUROPEEN Data Collection </w:t>
      </w:r>
      <w:r w:rsidR="004470C8" w:rsidRPr="00C42F8F">
        <w:rPr>
          <w:sz w:val="32"/>
          <w:szCs w:val="28"/>
        </w:rPr>
        <w:t>Framework</w:t>
      </w:r>
    </w:p>
    <w:p w14:paraId="363764D4" w14:textId="77777777" w:rsidR="008E704D" w:rsidRDefault="008E704D" w:rsidP="0021603A">
      <w:pPr>
        <w:pStyle w:val="tabltitrecell"/>
        <w:rPr>
          <w:sz w:val="24"/>
        </w:rPr>
      </w:pPr>
    </w:p>
    <w:p w14:paraId="0623F542" w14:textId="77777777" w:rsidR="004325BF" w:rsidRPr="00EE6143" w:rsidRDefault="004325BF" w:rsidP="0021603A">
      <w:pPr>
        <w:pStyle w:val="tabltitrecell"/>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6"/>
        <w:gridCol w:w="4606"/>
      </w:tblGrid>
      <w:tr w:rsidR="00BE527F" w:rsidRPr="00A62F88" w14:paraId="62A7185D" w14:textId="77777777" w:rsidTr="008E704D">
        <w:trPr>
          <w:jc w:val="center"/>
        </w:trPr>
        <w:tc>
          <w:tcPr>
            <w:tcW w:w="4606" w:type="dxa"/>
            <w:shd w:val="clear" w:color="auto" w:fill="4BACC6"/>
          </w:tcPr>
          <w:p w14:paraId="2C848918" w14:textId="77777777" w:rsidR="00BE527F" w:rsidRPr="00A62F88" w:rsidRDefault="00BE527F" w:rsidP="00BE527F">
            <w:pPr>
              <w:rPr>
                <w:rFonts w:ascii="Arial" w:hAnsi="Arial" w:cs="Arial"/>
                <w:sz w:val="32"/>
                <w:szCs w:val="32"/>
              </w:rPr>
            </w:pPr>
            <w:r>
              <w:rPr>
                <w:rFonts w:ascii="Arial" w:hAnsi="Arial" w:cs="Arial"/>
                <w:b w:val="0"/>
                <w:sz w:val="32"/>
                <w:szCs w:val="32"/>
              </w:rPr>
              <w:t>Zone de pêche</w:t>
            </w:r>
          </w:p>
        </w:tc>
        <w:tc>
          <w:tcPr>
            <w:tcW w:w="4606" w:type="dxa"/>
            <w:shd w:val="clear" w:color="auto" w:fill="DAEEF3"/>
          </w:tcPr>
          <w:p w14:paraId="738C2652" w14:textId="3515550A" w:rsidR="00BE527F" w:rsidRPr="00D77656" w:rsidRDefault="00D77656" w:rsidP="00FD5D02">
            <w:pPr>
              <w:jc w:val="center"/>
              <w:rPr>
                <w:rFonts w:ascii="Arial" w:hAnsi="Arial" w:cs="Arial"/>
                <w:caps/>
                <w:sz w:val="32"/>
                <w:szCs w:val="32"/>
              </w:rPr>
            </w:pPr>
            <w:r>
              <w:rPr>
                <w:b w:val="0"/>
                <w:sz w:val="32"/>
                <w:highlight w:val="yellow"/>
              </w:rPr>
              <w:t>{{ zone_peche }}</w:t>
            </w:r>
          </w:p>
        </w:tc>
      </w:tr>
      <w:tr w:rsidR="00BE527F" w:rsidRPr="00A62F88" w14:paraId="0D06B494" w14:textId="77777777" w:rsidTr="008E704D">
        <w:trPr>
          <w:jc w:val="center"/>
        </w:trPr>
        <w:tc>
          <w:tcPr>
            <w:tcW w:w="4606" w:type="dxa"/>
            <w:shd w:val="clear" w:color="auto" w:fill="4BACC6"/>
          </w:tcPr>
          <w:p w14:paraId="3F5E9C4D" w14:textId="77777777" w:rsidR="00BE527F" w:rsidRPr="00A62F88" w:rsidRDefault="00BE527F" w:rsidP="00BE527F">
            <w:pPr>
              <w:rPr>
                <w:rFonts w:ascii="Arial" w:hAnsi="Arial" w:cs="Arial"/>
                <w:sz w:val="32"/>
                <w:szCs w:val="32"/>
              </w:rPr>
            </w:pPr>
            <w:r w:rsidRPr="00A62F88">
              <w:rPr>
                <w:rFonts w:ascii="Arial" w:hAnsi="Arial" w:cs="Arial"/>
                <w:b w:val="0"/>
                <w:sz w:val="32"/>
                <w:szCs w:val="32"/>
              </w:rPr>
              <w:t>Nom Observateur</w:t>
            </w:r>
          </w:p>
        </w:tc>
        <w:tc>
          <w:tcPr>
            <w:tcW w:w="4606" w:type="dxa"/>
            <w:shd w:val="clear" w:color="auto" w:fill="DAEEF3"/>
          </w:tcPr>
          <w:p w14:paraId="2B9EFAC2" w14:textId="77777777" w:rsidR="00BE527F" w:rsidRPr="00D77656" w:rsidRDefault="00A913DF" w:rsidP="00BE527F">
            <w:pPr>
              <w:jc w:val="center"/>
              <w:rPr>
                <w:rFonts w:ascii="Arial" w:hAnsi="Arial" w:cs="Arial"/>
                <w:sz w:val="32"/>
                <w:szCs w:val="32"/>
              </w:rPr>
            </w:pPr>
            <w:r>
              <w:rPr>
                <w:b w:val="0"/>
                <w:sz w:val="32"/>
                <w:highlight w:val="yellow"/>
              </w:rPr>
              <w:t>{{ observateur }}</w:t>
            </w:r>
          </w:p>
        </w:tc>
      </w:tr>
      <w:tr w:rsidR="00BE527F" w:rsidRPr="00A62F88" w14:paraId="580080D2" w14:textId="77777777" w:rsidTr="008E704D">
        <w:trPr>
          <w:jc w:val="center"/>
        </w:trPr>
        <w:tc>
          <w:tcPr>
            <w:tcW w:w="4606" w:type="dxa"/>
            <w:shd w:val="clear" w:color="auto" w:fill="4BACC6"/>
          </w:tcPr>
          <w:p w14:paraId="554A4BE9" w14:textId="77777777" w:rsidR="00BE527F" w:rsidRPr="00A62F88" w:rsidRDefault="00BE527F" w:rsidP="00BE527F">
            <w:pPr>
              <w:rPr>
                <w:rFonts w:ascii="Arial" w:hAnsi="Arial" w:cs="Arial"/>
                <w:sz w:val="32"/>
                <w:szCs w:val="32"/>
              </w:rPr>
            </w:pPr>
            <w:r w:rsidRPr="00A62F88">
              <w:rPr>
                <w:rFonts w:ascii="Arial" w:hAnsi="Arial" w:cs="Arial"/>
                <w:b w:val="0"/>
                <w:sz w:val="32"/>
                <w:szCs w:val="32"/>
              </w:rPr>
              <w:t>Nom Palangrier</w:t>
            </w:r>
          </w:p>
        </w:tc>
        <w:tc>
          <w:tcPr>
            <w:tcW w:w="4606" w:type="dxa"/>
            <w:shd w:val="clear" w:color="auto" w:fill="DAEEF3"/>
          </w:tcPr>
          <w:p w14:paraId="1E4F01B0" w14:textId="77777777" w:rsidR="00BE527F" w:rsidRPr="00D77656" w:rsidRDefault="0002268E" w:rsidP="00BE527F">
            <w:pPr>
              <w:jc w:val="center"/>
              <w:rPr>
                <w:rFonts w:ascii="Arial" w:hAnsi="Arial" w:cs="Arial"/>
                <w:sz w:val="32"/>
                <w:szCs w:val="32"/>
              </w:rPr>
            </w:pPr>
            <w:r>
              <w:rPr>
                <w:b w:val="0"/>
                <w:sz w:val="32"/>
                <w:highlight w:val="yellow"/>
              </w:rPr>
              <w:t>{{ navire }}</w:t>
            </w:r>
          </w:p>
        </w:tc>
      </w:tr>
      <w:tr w:rsidR="00BE527F" w:rsidRPr="00A62F88" w14:paraId="4906846C" w14:textId="77777777" w:rsidTr="008E704D">
        <w:trPr>
          <w:jc w:val="center"/>
        </w:trPr>
        <w:tc>
          <w:tcPr>
            <w:tcW w:w="4606" w:type="dxa"/>
            <w:shd w:val="clear" w:color="auto" w:fill="4BACC6"/>
          </w:tcPr>
          <w:p w14:paraId="03C2F90D" w14:textId="77777777" w:rsidR="00BE527F" w:rsidRPr="00A62F88" w:rsidRDefault="00BE527F" w:rsidP="00BE527F">
            <w:pPr>
              <w:rPr>
                <w:rFonts w:ascii="Arial" w:hAnsi="Arial" w:cs="Arial"/>
                <w:sz w:val="32"/>
                <w:szCs w:val="32"/>
              </w:rPr>
            </w:pPr>
            <w:r w:rsidRPr="00A62F88">
              <w:rPr>
                <w:rFonts w:ascii="Arial" w:hAnsi="Arial" w:cs="Arial"/>
                <w:b w:val="0"/>
                <w:sz w:val="32"/>
                <w:szCs w:val="32"/>
              </w:rPr>
              <w:t>Date début / fin de la marée</w:t>
            </w:r>
          </w:p>
        </w:tc>
        <w:tc>
          <w:tcPr>
            <w:tcW w:w="4606" w:type="dxa"/>
            <w:shd w:val="clear" w:color="auto" w:fill="DAEEF3"/>
          </w:tcPr>
          <w:p w14:paraId="69D91BA5" w14:textId="77777777" w:rsidR="00BE527F" w:rsidRPr="00D77656" w:rsidRDefault="0002268E" w:rsidP="00E26186">
            <w:pPr>
              <w:jc w:val="center"/>
              <w:rPr>
                <w:rFonts w:ascii="Arial" w:hAnsi="Arial" w:cs="Arial"/>
                <w:sz w:val="32"/>
                <w:szCs w:val="32"/>
              </w:rPr>
            </w:pPr>
            <w:r>
              <w:rPr>
                <w:b w:val="0"/>
                <w:sz w:val="32"/>
                <w:highlight w:val="yellow"/>
              </w:rPr>
              <w:t>{{ date_debut }}</w:t>
            </w:r>
            <w:r>
              <w:rPr>
                <w:b w:val="0"/>
                <w:sz w:val="32"/>
              </w:rPr>
              <w:t xml:space="preserve"> – </w:t>
            </w:r>
            <w:r>
              <w:rPr>
                <w:b w:val="0"/>
                <w:sz w:val="32"/>
                <w:highlight w:val="yellow"/>
              </w:rPr>
              <w:t>{{ date_fin }}</w:t>
            </w:r>
          </w:p>
        </w:tc>
      </w:tr>
      <w:tr w:rsidR="004470C8" w:rsidRPr="00A62F88" w14:paraId="542A148C" w14:textId="77777777" w:rsidTr="008E704D">
        <w:trPr>
          <w:jc w:val="center"/>
        </w:trPr>
        <w:tc>
          <w:tcPr>
            <w:tcW w:w="4606" w:type="dxa"/>
            <w:shd w:val="clear" w:color="auto" w:fill="4BACC6"/>
          </w:tcPr>
          <w:p w14:paraId="1A130A43" w14:textId="77777777" w:rsidR="004470C8" w:rsidRPr="00A62F88" w:rsidRDefault="004470C8" w:rsidP="00BE527F">
            <w:pPr>
              <w:rPr>
                <w:rFonts w:ascii="Arial" w:hAnsi="Arial" w:cs="Arial"/>
                <w:sz w:val="32"/>
                <w:szCs w:val="32"/>
              </w:rPr>
            </w:pPr>
            <w:r>
              <w:rPr>
                <w:rFonts w:ascii="Arial" w:hAnsi="Arial" w:cs="Arial"/>
                <w:b w:val="0"/>
                <w:sz w:val="32"/>
                <w:szCs w:val="32"/>
              </w:rPr>
              <w:t>Mission</w:t>
            </w:r>
          </w:p>
        </w:tc>
        <w:tc>
          <w:tcPr>
            <w:tcW w:w="4606" w:type="dxa"/>
            <w:shd w:val="clear" w:color="auto" w:fill="DAEEF3"/>
          </w:tcPr>
          <w:p w14:paraId="677D7CD0" w14:textId="77777777" w:rsidR="004470C8" w:rsidRPr="00D77656" w:rsidRDefault="00A85463" w:rsidP="00BE527F">
            <w:pPr>
              <w:jc w:val="center"/>
              <w:rPr>
                <w:rFonts w:ascii="Arial" w:hAnsi="Arial" w:cs="Arial"/>
                <w:sz w:val="32"/>
                <w:szCs w:val="32"/>
              </w:rPr>
            </w:pPr>
            <w:r>
              <w:rPr>
                <w:b w:val="0"/>
                <w:sz w:val="32"/>
                <w:highlight w:val="yellow"/>
              </w:rPr>
              <w:t>{{ trip_id }}</w:t>
            </w:r>
          </w:p>
        </w:tc>
      </w:tr>
    </w:tbl>
    <w:p w14:paraId="0F023335" w14:textId="2C5861B9" w:rsidR="00184674" w:rsidRPr="00184674" w:rsidRDefault="00DF099D" w:rsidP="00184674">
      <w:pPr>
        <w:spacing w:before="100" w:beforeAutospacing="1" w:after="100" w:afterAutospacing="1"/>
        <w:jc w:val="left"/>
        <w:rPr>
          <w:rFonts w:ascii="Times New Roman" w:hAnsi="Times New Roman"/>
          <w:lang w:eastAsia="fr-RE"/>
        </w:rPr>
      </w:pPr>
      <w:sdt>
        <w:sdtPr>
          <w:alias w:val="Photo de couverture"/>
          <w:tag w:val="photo_couverture"/>
          <w:picture/>
        </w:sdtPr>
        <w:sdtContent>
          <w:r>
            <w:rPr>
              <w:noProof/>
            </w:rPr>
            <w:drawing>
              <wp:inline distT="0" distB="0" distL="0" distR="0" wp14:anchorId="2434A4DE" wp14:editId="45B3CDDD">
                <wp:extent cx="6408420" cy="4805045"/>
                <wp:effectExtent l="0" t="0" r="0" b="0"/>
                <wp:docPr id="157975026"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8420" cy="4805045"/>
                        </a:xfrm>
                        <a:prstGeom prst="rect">
                          <a:avLst/>
                        </a:prstGeom>
                        <a:noFill/>
                        <a:ln>
                          <a:noFill/>
                        </a:ln>
                      </pic:spPr>
                    </pic:pic>
                  </a:graphicData>
                </a:graphic>
              </wp:inline>
            </w:drawing>
          </w:r>
        </w:sdtContent>
      </w:sdt>
    </w:p>
    <w:p>
      <w:r>
        <w:br w:type="page"/>
      </w:r>
    </w:p>
    <w:sdt>
      <w:sdtPr>
        <w:rPr>
          <w:rFonts w:asciiTheme="minorHAnsi" w:eastAsia="Times New Roman" w:hAnsiTheme="minorHAnsi" w:cs="Times New Roman"/>
          <w:b w:val="0"/>
          <w:bCs w:val="0"/>
          <w:color w:val="auto"/>
          <w:sz w:val="24"/>
          <w:szCs w:val="24"/>
        </w:rPr>
        <w:id w:val="224107869"/>
        <w:docPartObj>
          <w:docPartGallery w:val="Table of Contents"/>
          <w:docPartUnique/>
        </w:docPartObj>
      </w:sdtPr>
      <w:sdtEndPr>
        <w:rPr>
          <w:sz w:val="22"/>
          <w:szCs w:val="22"/>
        </w:rPr>
      </w:sdtEndPr>
      <w:sdtContent>
        <w:p w14:paraId="6A79A1BC" w14:textId="090101C5" w:rsidR="00DF099D" w:rsidRPr="00072B28" w:rsidRDefault="00DF099D">
          <w:pPr>
            <w:pStyle w:val="En-ttedetabledesmatires"/>
            <w:rPr>
              <w:color w:val="auto"/>
              <w:sz w:val="20"/>
              <w:szCs w:val="20"/>
            </w:rPr>
          </w:pPr>
          <w:r w:rsidRPr="00072B28">
            <w:rPr>
              <w:color w:val="auto"/>
              <w:sz w:val="20"/>
              <w:szCs w:val="20"/>
            </w:rPr>
            <w:t>Table des matières</w:t>
          </w:r>
        </w:p>
        <w:p w14:paraId="06845C56" w14:textId="13519634" w:rsidR="00DF099D" w:rsidRPr="00072B28" w:rsidRDefault="00DF099D">
          <w:pPr>
            <w:pStyle w:val="TM1"/>
            <w:tabs>
              <w:tab w:val="left" w:pos="480"/>
            </w:tabs>
            <w:rPr>
              <w:rFonts w:eastAsiaTheme="minorEastAsia" w:cstheme="minorBidi"/>
              <w:b w:val="0"/>
              <w:kern w:val="2"/>
              <w:sz w:val="20"/>
              <w:szCs w:val="20"/>
              <w:lang w:eastAsia="fr-FR"/>
              <w14:ligatures w14:val="standardContextual"/>
            </w:rPr>
          </w:pPr>
          <w:r w:rsidRPr="00072B28">
            <w:rPr>
              <w:sz w:val="20"/>
              <w:szCs w:val="20"/>
            </w:rPr>
            <w:fldChar w:fldCharType="begin"/>
          </w:r>
          <w:r w:rsidRPr="00072B28">
            <w:rPr>
              <w:sz w:val="20"/>
              <w:szCs w:val="20"/>
            </w:rPr>
            <w:instrText xml:space="preserve"> TOC \o "1-3" \h \z \u </w:instrText>
          </w:r>
          <w:r w:rsidRPr="00072B28">
            <w:rPr>
              <w:sz w:val="20"/>
              <w:szCs w:val="20"/>
            </w:rPr>
            <w:fldChar w:fldCharType="separate"/>
          </w:r>
          <w:hyperlink w:anchor="_Toc232704053" w:history="1">
            <w:r w:rsidRPr="00072B28">
              <w:rPr>
                <w:rStyle w:val="Lienhypertexte"/>
                <w:sz w:val="20"/>
                <w:szCs w:val="20"/>
              </w:rPr>
              <w:t>I)</w:t>
            </w:r>
            <w:r w:rsidRPr="00072B28">
              <w:rPr>
                <w:rFonts w:eastAsiaTheme="minorEastAsia" w:cstheme="minorBidi"/>
                <w:b w:val="0"/>
                <w:kern w:val="2"/>
                <w:sz w:val="20"/>
                <w:szCs w:val="20"/>
                <w:lang w:eastAsia="fr-FR"/>
                <w14:ligatures w14:val="standardContextual"/>
              </w:rPr>
              <w:tab/>
            </w:r>
            <w:r w:rsidRPr="00072B28">
              <w:rPr>
                <w:rStyle w:val="Lienhypertexte"/>
                <w:sz w:val="20"/>
                <w:szCs w:val="20"/>
              </w:rPr>
              <w:t>Informations générales</w:t>
            </w:r>
            <w:r w:rsidRPr="00072B28">
              <w:rPr>
                <w:webHidden/>
                <w:sz w:val="20"/>
                <w:szCs w:val="20"/>
              </w:rPr>
              <w:tab/>
            </w:r>
            <w:r w:rsidRPr="00072B28">
              <w:rPr>
                <w:webHidden/>
                <w:sz w:val="20"/>
                <w:szCs w:val="20"/>
              </w:rPr>
              <w:fldChar w:fldCharType="begin"/>
            </w:r>
            <w:r w:rsidRPr="00072B28">
              <w:rPr>
                <w:webHidden/>
                <w:sz w:val="20"/>
                <w:szCs w:val="20"/>
              </w:rPr>
              <w:instrText xml:space="preserve"> PAGEREF _Toc232704053 \h </w:instrText>
            </w:r>
            <w:r w:rsidRPr="00072B28">
              <w:rPr>
                <w:webHidden/>
                <w:sz w:val="20"/>
                <w:szCs w:val="20"/>
              </w:rPr>
            </w:r>
            <w:r w:rsidRPr="00072B28">
              <w:rPr>
                <w:webHidden/>
                <w:sz w:val="20"/>
                <w:szCs w:val="20"/>
              </w:rPr>
              <w:fldChar w:fldCharType="separate"/>
            </w:r>
            <w:r w:rsidRPr="00072B28">
              <w:rPr>
                <w:webHidden/>
                <w:sz w:val="20"/>
                <w:szCs w:val="20"/>
              </w:rPr>
              <w:t>2</w:t>
            </w:r>
            <w:r w:rsidRPr="00072B28">
              <w:rPr>
                <w:webHidden/>
                <w:sz w:val="20"/>
                <w:szCs w:val="20"/>
              </w:rPr>
              <w:fldChar w:fldCharType="end"/>
            </w:r>
          </w:hyperlink>
        </w:p>
        <w:p w14:paraId="1ED71201" w14:textId="5054CE0E" w:rsidR="00DF099D" w:rsidRPr="00072B28" w:rsidRDefault="00DF099D">
          <w:pPr>
            <w:pStyle w:val="TM2"/>
            <w:tabs>
              <w:tab w:val="right" w:leader="dot" w:pos="10082"/>
            </w:tabs>
            <w:rPr>
              <w:rFonts w:eastAsiaTheme="minorEastAsia" w:cstheme="minorBidi"/>
              <w:noProof/>
              <w:kern w:val="2"/>
              <w:sz w:val="20"/>
              <w:szCs w:val="20"/>
              <w:lang w:eastAsia="fr-FR"/>
              <w14:ligatures w14:val="standardContextual"/>
            </w:rPr>
          </w:pPr>
          <w:hyperlink w:anchor="_Toc232704054" w:history="1">
            <w:r w:rsidRPr="00072B28">
              <w:rPr>
                <w:rStyle w:val="Lienhypertexte"/>
                <w:noProof/>
                <w:sz w:val="20"/>
                <w:szCs w:val="20"/>
              </w:rPr>
              <w:t>1.1) Caractéristiques succinctes du palangrier</w:t>
            </w:r>
            <w:r w:rsidRPr="00072B28">
              <w:rPr>
                <w:noProof/>
                <w:webHidden/>
                <w:sz w:val="20"/>
                <w:szCs w:val="20"/>
              </w:rPr>
              <w:tab/>
            </w:r>
            <w:r w:rsidRPr="00072B28">
              <w:rPr>
                <w:noProof/>
                <w:webHidden/>
                <w:sz w:val="20"/>
                <w:szCs w:val="20"/>
              </w:rPr>
              <w:fldChar w:fldCharType="begin"/>
            </w:r>
            <w:r w:rsidRPr="00072B28">
              <w:rPr>
                <w:noProof/>
                <w:webHidden/>
                <w:sz w:val="20"/>
                <w:szCs w:val="20"/>
              </w:rPr>
              <w:instrText xml:space="preserve"> PAGEREF _Toc232704054 \h </w:instrText>
            </w:r>
            <w:r w:rsidRPr="00072B28">
              <w:rPr>
                <w:noProof/>
                <w:webHidden/>
                <w:sz w:val="20"/>
                <w:szCs w:val="20"/>
              </w:rPr>
            </w:r>
            <w:r w:rsidRPr="00072B28">
              <w:rPr>
                <w:noProof/>
                <w:webHidden/>
                <w:sz w:val="20"/>
                <w:szCs w:val="20"/>
              </w:rPr>
              <w:fldChar w:fldCharType="separate"/>
            </w:r>
            <w:r w:rsidRPr="00072B28">
              <w:rPr>
                <w:noProof/>
                <w:webHidden/>
                <w:sz w:val="20"/>
                <w:szCs w:val="20"/>
              </w:rPr>
              <w:t>2</w:t>
            </w:r>
            <w:r w:rsidRPr="00072B28">
              <w:rPr>
                <w:noProof/>
                <w:webHidden/>
                <w:sz w:val="20"/>
                <w:szCs w:val="20"/>
              </w:rPr>
              <w:fldChar w:fldCharType="end"/>
            </w:r>
          </w:hyperlink>
        </w:p>
        <w:p w14:paraId="3BDA8422" w14:textId="0BC814A6" w:rsidR="00DF099D" w:rsidRPr="00072B28" w:rsidRDefault="00DF099D">
          <w:pPr>
            <w:pStyle w:val="TM2"/>
            <w:tabs>
              <w:tab w:val="right" w:leader="dot" w:pos="10082"/>
            </w:tabs>
            <w:rPr>
              <w:rFonts w:eastAsiaTheme="minorEastAsia" w:cstheme="minorBidi"/>
              <w:noProof/>
              <w:kern w:val="2"/>
              <w:sz w:val="20"/>
              <w:szCs w:val="20"/>
              <w:lang w:eastAsia="fr-FR"/>
              <w14:ligatures w14:val="standardContextual"/>
            </w:rPr>
          </w:pPr>
          <w:hyperlink w:anchor="_Toc232704055" w:history="1">
            <w:r w:rsidRPr="00072B28">
              <w:rPr>
                <w:rStyle w:val="Lienhypertexte"/>
                <w:noProof/>
                <w:sz w:val="20"/>
                <w:szCs w:val="20"/>
              </w:rPr>
              <w:t>1.2) Description de l’équipage</w:t>
            </w:r>
            <w:r w:rsidRPr="00072B28">
              <w:rPr>
                <w:noProof/>
                <w:webHidden/>
                <w:sz w:val="20"/>
                <w:szCs w:val="20"/>
              </w:rPr>
              <w:tab/>
            </w:r>
            <w:r w:rsidRPr="00072B28">
              <w:rPr>
                <w:noProof/>
                <w:webHidden/>
                <w:sz w:val="20"/>
                <w:szCs w:val="20"/>
              </w:rPr>
              <w:fldChar w:fldCharType="begin"/>
            </w:r>
            <w:r w:rsidRPr="00072B28">
              <w:rPr>
                <w:noProof/>
                <w:webHidden/>
                <w:sz w:val="20"/>
                <w:szCs w:val="20"/>
              </w:rPr>
              <w:instrText xml:space="preserve"> PAGEREF _Toc232704055 \h </w:instrText>
            </w:r>
            <w:r w:rsidRPr="00072B28">
              <w:rPr>
                <w:noProof/>
                <w:webHidden/>
                <w:sz w:val="20"/>
                <w:szCs w:val="20"/>
              </w:rPr>
            </w:r>
            <w:r w:rsidRPr="00072B28">
              <w:rPr>
                <w:noProof/>
                <w:webHidden/>
                <w:sz w:val="20"/>
                <w:szCs w:val="20"/>
              </w:rPr>
              <w:fldChar w:fldCharType="separate"/>
            </w:r>
            <w:r w:rsidRPr="00072B28">
              <w:rPr>
                <w:noProof/>
                <w:webHidden/>
                <w:sz w:val="20"/>
                <w:szCs w:val="20"/>
              </w:rPr>
              <w:t>2</w:t>
            </w:r>
            <w:r w:rsidRPr="00072B28">
              <w:rPr>
                <w:noProof/>
                <w:webHidden/>
                <w:sz w:val="20"/>
                <w:szCs w:val="20"/>
              </w:rPr>
              <w:fldChar w:fldCharType="end"/>
            </w:r>
          </w:hyperlink>
        </w:p>
        <w:p w14:paraId="490BE90A" w14:textId="6D81F0B5" w:rsidR="00DF099D" w:rsidRPr="00072B28" w:rsidRDefault="00DF099D">
          <w:pPr>
            <w:pStyle w:val="TM1"/>
            <w:tabs>
              <w:tab w:val="left" w:pos="480"/>
            </w:tabs>
            <w:rPr>
              <w:rFonts w:eastAsiaTheme="minorEastAsia" w:cstheme="minorBidi"/>
              <w:b w:val="0"/>
              <w:kern w:val="2"/>
              <w:sz w:val="20"/>
              <w:szCs w:val="20"/>
              <w:lang w:eastAsia="fr-FR"/>
              <w14:ligatures w14:val="standardContextual"/>
            </w:rPr>
          </w:pPr>
          <w:hyperlink w:anchor="_Toc232704056" w:history="1">
            <w:r w:rsidRPr="00072B28">
              <w:rPr>
                <w:rStyle w:val="Lienhypertexte"/>
                <w:sz w:val="20"/>
                <w:szCs w:val="20"/>
              </w:rPr>
              <w:t>II)</w:t>
            </w:r>
            <w:r w:rsidRPr="00072B28">
              <w:rPr>
                <w:rFonts w:eastAsiaTheme="minorEastAsia" w:cstheme="minorBidi"/>
                <w:b w:val="0"/>
                <w:kern w:val="2"/>
                <w:sz w:val="20"/>
                <w:szCs w:val="20"/>
                <w:lang w:eastAsia="fr-FR"/>
                <w14:ligatures w14:val="standardContextual"/>
              </w:rPr>
              <w:tab/>
            </w:r>
            <w:r w:rsidRPr="00072B28">
              <w:rPr>
                <w:rStyle w:val="Lienhypertexte"/>
                <w:sz w:val="20"/>
                <w:szCs w:val="20"/>
              </w:rPr>
              <w:t>Bilan global de la marée</w:t>
            </w:r>
            <w:r w:rsidRPr="00072B28">
              <w:rPr>
                <w:webHidden/>
                <w:sz w:val="20"/>
                <w:szCs w:val="20"/>
              </w:rPr>
              <w:tab/>
            </w:r>
            <w:r w:rsidRPr="00072B28">
              <w:rPr>
                <w:webHidden/>
                <w:sz w:val="20"/>
                <w:szCs w:val="20"/>
              </w:rPr>
              <w:fldChar w:fldCharType="begin"/>
            </w:r>
            <w:r w:rsidRPr="00072B28">
              <w:rPr>
                <w:webHidden/>
                <w:sz w:val="20"/>
                <w:szCs w:val="20"/>
              </w:rPr>
              <w:instrText xml:space="preserve"> PAGEREF _Toc232704056 \h </w:instrText>
            </w:r>
            <w:r w:rsidRPr="00072B28">
              <w:rPr>
                <w:webHidden/>
                <w:sz w:val="20"/>
                <w:szCs w:val="20"/>
              </w:rPr>
            </w:r>
            <w:r w:rsidRPr="00072B28">
              <w:rPr>
                <w:webHidden/>
                <w:sz w:val="20"/>
                <w:szCs w:val="20"/>
              </w:rPr>
              <w:fldChar w:fldCharType="separate"/>
            </w:r>
            <w:r w:rsidRPr="00072B28">
              <w:rPr>
                <w:webHidden/>
                <w:sz w:val="20"/>
                <w:szCs w:val="20"/>
              </w:rPr>
              <w:t>6</w:t>
            </w:r>
            <w:r w:rsidRPr="00072B28">
              <w:rPr>
                <w:webHidden/>
                <w:sz w:val="20"/>
                <w:szCs w:val="20"/>
              </w:rPr>
              <w:fldChar w:fldCharType="end"/>
            </w:r>
          </w:hyperlink>
        </w:p>
        <w:p w14:paraId="68F7F28E" w14:textId="635E20BC" w:rsidR="00DF099D" w:rsidRPr="00072B28" w:rsidRDefault="00DF099D">
          <w:pPr>
            <w:pStyle w:val="TM2"/>
            <w:tabs>
              <w:tab w:val="right" w:leader="dot" w:pos="10082"/>
            </w:tabs>
            <w:rPr>
              <w:rFonts w:eastAsiaTheme="minorEastAsia" w:cstheme="minorBidi"/>
              <w:noProof/>
              <w:kern w:val="2"/>
              <w:sz w:val="20"/>
              <w:szCs w:val="20"/>
              <w:lang w:eastAsia="fr-FR"/>
              <w14:ligatures w14:val="standardContextual"/>
            </w:rPr>
          </w:pPr>
          <w:hyperlink w:anchor="_Toc232704057" w:history="1">
            <w:r w:rsidRPr="00072B28">
              <w:rPr>
                <w:rStyle w:val="Lienhypertexte"/>
                <w:noProof/>
                <w:sz w:val="20"/>
                <w:szCs w:val="20"/>
              </w:rPr>
              <w:t>2.2) Description générale de l’engin de pêche</w:t>
            </w:r>
            <w:r w:rsidRPr="00072B28">
              <w:rPr>
                <w:noProof/>
                <w:webHidden/>
                <w:sz w:val="20"/>
                <w:szCs w:val="20"/>
              </w:rPr>
              <w:tab/>
            </w:r>
            <w:r w:rsidRPr="00072B28">
              <w:rPr>
                <w:noProof/>
                <w:webHidden/>
                <w:sz w:val="20"/>
                <w:szCs w:val="20"/>
              </w:rPr>
              <w:fldChar w:fldCharType="begin"/>
            </w:r>
            <w:r w:rsidRPr="00072B28">
              <w:rPr>
                <w:noProof/>
                <w:webHidden/>
                <w:sz w:val="20"/>
                <w:szCs w:val="20"/>
              </w:rPr>
              <w:instrText xml:space="preserve"> PAGEREF _Toc232704057 \h </w:instrText>
            </w:r>
            <w:r w:rsidRPr="00072B28">
              <w:rPr>
                <w:noProof/>
                <w:webHidden/>
                <w:sz w:val="20"/>
                <w:szCs w:val="20"/>
              </w:rPr>
            </w:r>
            <w:r w:rsidRPr="00072B28">
              <w:rPr>
                <w:noProof/>
                <w:webHidden/>
                <w:sz w:val="20"/>
                <w:szCs w:val="20"/>
              </w:rPr>
              <w:fldChar w:fldCharType="separate"/>
            </w:r>
            <w:r w:rsidRPr="00072B28">
              <w:rPr>
                <w:noProof/>
                <w:webHidden/>
                <w:sz w:val="20"/>
                <w:szCs w:val="20"/>
              </w:rPr>
              <w:t>6</w:t>
            </w:r>
            <w:r w:rsidRPr="00072B28">
              <w:rPr>
                <w:noProof/>
                <w:webHidden/>
                <w:sz w:val="20"/>
                <w:szCs w:val="20"/>
              </w:rPr>
              <w:fldChar w:fldCharType="end"/>
            </w:r>
          </w:hyperlink>
        </w:p>
        <w:p w14:paraId="0B212E32" w14:textId="77860348" w:rsidR="00DF099D" w:rsidRPr="00072B28" w:rsidRDefault="00DF099D">
          <w:pPr>
            <w:pStyle w:val="TM2"/>
            <w:tabs>
              <w:tab w:val="right" w:leader="dot" w:pos="10082"/>
            </w:tabs>
            <w:rPr>
              <w:rFonts w:eastAsiaTheme="minorEastAsia" w:cstheme="minorBidi"/>
              <w:noProof/>
              <w:kern w:val="2"/>
              <w:sz w:val="20"/>
              <w:szCs w:val="20"/>
              <w:lang w:eastAsia="fr-FR"/>
              <w14:ligatures w14:val="standardContextual"/>
            </w:rPr>
          </w:pPr>
          <w:hyperlink w:anchor="_Toc232704058" w:history="1">
            <w:r w:rsidRPr="00072B28">
              <w:rPr>
                <w:rStyle w:val="Lienhypertexte"/>
                <w:noProof/>
                <w:sz w:val="20"/>
                <w:szCs w:val="20"/>
              </w:rPr>
              <w:t>2.3) Stratégie de pêche adoptée</w:t>
            </w:r>
            <w:r w:rsidRPr="00072B28">
              <w:rPr>
                <w:noProof/>
                <w:webHidden/>
                <w:sz w:val="20"/>
                <w:szCs w:val="20"/>
              </w:rPr>
              <w:tab/>
            </w:r>
            <w:r w:rsidRPr="00072B28">
              <w:rPr>
                <w:noProof/>
                <w:webHidden/>
                <w:sz w:val="20"/>
                <w:szCs w:val="20"/>
              </w:rPr>
              <w:fldChar w:fldCharType="begin"/>
            </w:r>
            <w:r w:rsidRPr="00072B28">
              <w:rPr>
                <w:noProof/>
                <w:webHidden/>
                <w:sz w:val="20"/>
                <w:szCs w:val="20"/>
              </w:rPr>
              <w:instrText xml:space="preserve"> PAGEREF _Toc232704058 \h </w:instrText>
            </w:r>
            <w:r w:rsidRPr="00072B28">
              <w:rPr>
                <w:noProof/>
                <w:webHidden/>
                <w:sz w:val="20"/>
                <w:szCs w:val="20"/>
              </w:rPr>
            </w:r>
            <w:r w:rsidRPr="00072B28">
              <w:rPr>
                <w:noProof/>
                <w:webHidden/>
                <w:sz w:val="20"/>
                <w:szCs w:val="20"/>
              </w:rPr>
              <w:fldChar w:fldCharType="separate"/>
            </w:r>
            <w:r w:rsidRPr="00072B28">
              <w:rPr>
                <w:noProof/>
                <w:webHidden/>
                <w:sz w:val="20"/>
                <w:szCs w:val="20"/>
              </w:rPr>
              <w:t>7</w:t>
            </w:r>
            <w:r w:rsidRPr="00072B28">
              <w:rPr>
                <w:noProof/>
                <w:webHidden/>
                <w:sz w:val="20"/>
                <w:szCs w:val="20"/>
              </w:rPr>
              <w:fldChar w:fldCharType="end"/>
            </w:r>
          </w:hyperlink>
        </w:p>
        <w:p w14:paraId="12F5EA44" w14:textId="7F91FF18" w:rsidR="00DF099D" w:rsidRPr="00072B28" w:rsidRDefault="00DF099D">
          <w:pPr>
            <w:pStyle w:val="TM2"/>
            <w:tabs>
              <w:tab w:val="right" w:leader="dot" w:pos="10082"/>
            </w:tabs>
            <w:rPr>
              <w:rFonts w:eastAsiaTheme="minorEastAsia" w:cstheme="minorBidi"/>
              <w:noProof/>
              <w:kern w:val="2"/>
              <w:sz w:val="20"/>
              <w:szCs w:val="20"/>
              <w:lang w:eastAsia="fr-FR"/>
              <w14:ligatures w14:val="standardContextual"/>
            </w:rPr>
          </w:pPr>
          <w:hyperlink w:anchor="_Toc232704059" w:history="1">
            <w:r w:rsidRPr="00072B28">
              <w:rPr>
                <w:rStyle w:val="Lienhypertexte"/>
                <w:noProof/>
                <w:sz w:val="20"/>
                <w:szCs w:val="20"/>
              </w:rPr>
              <w:t>2.4) Carte de la route et des zones de pêche</w:t>
            </w:r>
            <w:r w:rsidRPr="00072B28">
              <w:rPr>
                <w:noProof/>
                <w:webHidden/>
                <w:sz w:val="20"/>
                <w:szCs w:val="20"/>
              </w:rPr>
              <w:tab/>
            </w:r>
            <w:r w:rsidRPr="00072B28">
              <w:rPr>
                <w:noProof/>
                <w:webHidden/>
                <w:sz w:val="20"/>
                <w:szCs w:val="20"/>
              </w:rPr>
              <w:fldChar w:fldCharType="begin"/>
            </w:r>
            <w:r w:rsidRPr="00072B28">
              <w:rPr>
                <w:noProof/>
                <w:webHidden/>
                <w:sz w:val="20"/>
                <w:szCs w:val="20"/>
              </w:rPr>
              <w:instrText xml:space="preserve"> PAGEREF _Toc232704059 \h </w:instrText>
            </w:r>
            <w:r w:rsidRPr="00072B28">
              <w:rPr>
                <w:noProof/>
                <w:webHidden/>
                <w:sz w:val="20"/>
                <w:szCs w:val="20"/>
              </w:rPr>
            </w:r>
            <w:r w:rsidRPr="00072B28">
              <w:rPr>
                <w:noProof/>
                <w:webHidden/>
                <w:sz w:val="20"/>
                <w:szCs w:val="20"/>
              </w:rPr>
              <w:fldChar w:fldCharType="separate"/>
            </w:r>
            <w:r w:rsidRPr="00072B28">
              <w:rPr>
                <w:noProof/>
                <w:webHidden/>
                <w:sz w:val="20"/>
                <w:szCs w:val="20"/>
              </w:rPr>
              <w:t>8</w:t>
            </w:r>
            <w:r w:rsidRPr="00072B28">
              <w:rPr>
                <w:noProof/>
                <w:webHidden/>
                <w:sz w:val="20"/>
                <w:szCs w:val="20"/>
              </w:rPr>
              <w:fldChar w:fldCharType="end"/>
            </w:r>
          </w:hyperlink>
        </w:p>
        <w:p w14:paraId="7F28EBB8" w14:textId="1AF09B61" w:rsidR="00DF099D" w:rsidRPr="00072B28" w:rsidRDefault="00DF099D">
          <w:pPr>
            <w:pStyle w:val="TM2"/>
            <w:tabs>
              <w:tab w:val="right" w:leader="dot" w:pos="10082"/>
            </w:tabs>
            <w:rPr>
              <w:rFonts w:eastAsiaTheme="minorEastAsia" w:cstheme="minorBidi"/>
              <w:noProof/>
              <w:kern w:val="2"/>
              <w:sz w:val="20"/>
              <w:szCs w:val="20"/>
              <w:lang w:eastAsia="fr-FR"/>
              <w14:ligatures w14:val="standardContextual"/>
            </w:rPr>
          </w:pPr>
          <w:hyperlink w:anchor="_Toc232704060" w:history="1">
            <w:r w:rsidRPr="00072B28">
              <w:rPr>
                <w:rStyle w:val="Lienhypertexte"/>
                <w:noProof/>
                <w:sz w:val="20"/>
                <w:szCs w:val="20"/>
              </w:rPr>
              <w:t>2.5) Caractéristiques des opérations de filage</w:t>
            </w:r>
            <w:r w:rsidRPr="00072B28">
              <w:rPr>
                <w:noProof/>
                <w:webHidden/>
                <w:sz w:val="20"/>
                <w:szCs w:val="20"/>
              </w:rPr>
              <w:tab/>
            </w:r>
            <w:r w:rsidRPr="00072B28">
              <w:rPr>
                <w:noProof/>
                <w:webHidden/>
                <w:sz w:val="20"/>
                <w:szCs w:val="20"/>
              </w:rPr>
              <w:fldChar w:fldCharType="begin"/>
            </w:r>
            <w:r w:rsidRPr="00072B28">
              <w:rPr>
                <w:noProof/>
                <w:webHidden/>
                <w:sz w:val="20"/>
                <w:szCs w:val="20"/>
              </w:rPr>
              <w:instrText xml:space="preserve"> PAGEREF _Toc232704060 \h </w:instrText>
            </w:r>
            <w:r w:rsidRPr="00072B28">
              <w:rPr>
                <w:noProof/>
                <w:webHidden/>
                <w:sz w:val="20"/>
                <w:szCs w:val="20"/>
              </w:rPr>
            </w:r>
            <w:r w:rsidRPr="00072B28">
              <w:rPr>
                <w:noProof/>
                <w:webHidden/>
                <w:sz w:val="20"/>
                <w:szCs w:val="20"/>
              </w:rPr>
              <w:fldChar w:fldCharType="separate"/>
            </w:r>
            <w:r w:rsidRPr="00072B28">
              <w:rPr>
                <w:noProof/>
                <w:webHidden/>
                <w:sz w:val="20"/>
                <w:szCs w:val="20"/>
              </w:rPr>
              <w:t>9</w:t>
            </w:r>
            <w:r w:rsidRPr="00072B28">
              <w:rPr>
                <w:noProof/>
                <w:webHidden/>
                <w:sz w:val="20"/>
                <w:szCs w:val="20"/>
              </w:rPr>
              <w:fldChar w:fldCharType="end"/>
            </w:r>
          </w:hyperlink>
        </w:p>
        <w:p w14:paraId="5FE7FAD0" w14:textId="70B4B5F7" w:rsidR="00DF099D" w:rsidRPr="00072B28" w:rsidRDefault="00DF099D">
          <w:pPr>
            <w:pStyle w:val="TM2"/>
            <w:tabs>
              <w:tab w:val="right" w:leader="dot" w:pos="10082"/>
            </w:tabs>
            <w:rPr>
              <w:rFonts w:eastAsiaTheme="minorEastAsia" w:cstheme="minorBidi"/>
              <w:noProof/>
              <w:kern w:val="2"/>
              <w:sz w:val="20"/>
              <w:szCs w:val="20"/>
              <w:lang w:eastAsia="fr-FR"/>
              <w14:ligatures w14:val="standardContextual"/>
            </w:rPr>
          </w:pPr>
          <w:hyperlink w:anchor="_Toc232704061" w:history="1">
            <w:r w:rsidRPr="00072B28">
              <w:rPr>
                <w:rStyle w:val="Lienhypertexte"/>
                <w:noProof/>
                <w:sz w:val="20"/>
                <w:szCs w:val="20"/>
              </w:rPr>
              <w:t>2.6) Caractéristiques des opérations de virage</w:t>
            </w:r>
            <w:r w:rsidRPr="00072B28">
              <w:rPr>
                <w:noProof/>
                <w:webHidden/>
                <w:sz w:val="20"/>
                <w:szCs w:val="20"/>
              </w:rPr>
              <w:tab/>
            </w:r>
            <w:r w:rsidRPr="00072B28">
              <w:rPr>
                <w:noProof/>
                <w:webHidden/>
                <w:sz w:val="20"/>
                <w:szCs w:val="20"/>
              </w:rPr>
              <w:fldChar w:fldCharType="begin"/>
            </w:r>
            <w:r w:rsidRPr="00072B28">
              <w:rPr>
                <w:noProof/>
                <w:webHidden/>
                <w:sz w:val="20"/>
                <w:szCs w:val="20"/>
              </w:rPr>
              <w:instrText xml:space="preserve"> PAGEREF _Toc232704061 \h </w:instrText>
            </w:r>
            <w:r w:rsidRPr="00072B28">
              <w:rPr>
                <w:noProof/>
                <w:webHidden/>
                <w:sz w:val="20"/>
                <w:szCs w:val="20"/>
              </w:rPr>
            </w:r>
            <w:r w:rsidRPr="00072B28">
              <w:rPr>
                <w:noProof/>
                <w:webHidden/>
                <w:sz w:val="20"/>
                <w:szCs w:val="20"/>
              </w:rPr>
              <w:fldChar w:fldCharType="separate"/>
            </w:r>
            <w:r w:rsidRPr="00072B28">
              <w:rPr>
                <w:noProof/>
                <w:webHidden/>
                <w:sz w:val="20"/>
                <w:szCs w:val="20"/>
              </w:rPr>
              <w:t>9</w:t>
            </w:r>
            <w:r w:rsidRPr="00072B28">
              <w:rPr>
                <w:noProof/>
                <w:webHidden/>
                <w:sz w:val="20"/>
                <w:szCs w:val="20"/>
              </w:rPr>
              <w:fldChar w:fldCharType="end"/>
            </w:r>
          </w:hyperlink>
        </w:p>
        <w:p w14:paraId="618DD8E6" w14:textId="5817DB9D" w:rsidR="00DF099D" w:rsidRPr="00072B28" w:rsidRDefault="00DF099D">
          <w:pPr>
            <w:pStyle w:val="TM2"/>
            <w:tabs>
              <w:tab w:val="right" w:leader="dot" w:pos="10082"/>
            </w:tabs>
            <w:rPr>
              <w:rFonts w:eastAsiaTheme="minorEastAsia" w:cstheme="minorBidi"/>
              <w:noProof/>
              <w:kern w:val="2"/>
              <w:sz w:val="20"/>
              <w:szCs w:val="20"/>
              <w:lang w:eastAsia="fr-FR"/>
              <w14:ligatures w14:val="standardContextual"/>
            </w:rPr>
          </w:pPr>
          <w:hyperlink w:anchor="_Toc232704062" w:history="1">
            <w:r w:rsidRPr="00072B28">
              <w:rPr>
                <w:rStyle w:val="Lienhypertexte"/>
                <w:noProof/>
                <w:sz w:val="20"/>
                <w:szCs w:val="20"/>
              </w:rPr>
              <w:t>2.7) Observations environnementales</w:t>
            </w:r>
            <w:r w:rsidRPr="00072B28">
              <w:rPr>
                <w:noProof/>
                <w:webHidden/>
                <w:sz w:val="20"/>
                <w:szCs w:val="20"/>
              </w:rPr>
              <w:tab/>
            </w:r>
            <w:r w:rsidRPr="00072B28">
              <w:rPr>
                <w:noProof/>
                <w:webHidden/>
                <w:sz w:val="20"/>
                <w:szCs w:val="20"/>
              </w:rPr>
              <w:fldChar w:fldCharType="begin"/>
            </w:r>
            <w:r w:rsidRPr="00072B28">
              <w:rPr>
                <w:noProof/>
                <w:webHidden/>
                <w:sz w:val="20"/>
                <w:szCs w:val="20"/>
              </w:rPr>
              <w:instrText xml:space="preserve"> PAGEREF _Toc232704062 \h </w:instrText>
            </w:r>
            <w:r w:rsidRPr="00072B28">
              <w:rPr>
                <w:noProof/>
                <w:webHidden/>
                <w:sz w:val="20"/>
                <w:szCs w:val="20"/>
              </w:rPr>
            </w:r>
            <w:r w:rsidRPr="00072B28">
              <w:rPr>
                <w:noProof/>
                <w:webHidden/>
                <w:sz w:val="20"/>
                <w:szCs w:val="20"/>
              </w:rPr>
              <w:fldChar w:fldCharType="separate"/>
            </w:r>
            <w:r w:rsidRPr="00072B28">
              <w:rPr>
                <w:noProof/>
                <w:webHidden/>
                <w:sz w:val="20"/>
                <w:szCs w:val="20"/>
              </w:rPr>
              <w:t>9</w:t>
            </w:r>
            <w:r w:rsidRPr="00072B28">
              <w:rPr>
                <w:noProof/>
                <w:webHidden/>
                <w:sz w:val="20"/>
                <w:szCs w:val="20"/>
              </w:rPr>
              <w:fldChar w:fldCharType="end"/>
            </w:r>
          </w:hyperlink>
        </w:p>
        <w:p w14:paraId="19C6D982" w14:textId="0903E214" w:rsidR="00DF099D" w:rsidRPr="00072B28" w:rsidRDefault="00DF099D">
          <w:pPr>
            <w:pStyle w:val="TM2"/>
            <w:tabs>
              <w:tab w:val="right" w:leader="dot" w:pos="10082"/>
            </w:tabs>
            <w:rPr>
              <w:rFonts w:eastAsiaTheme="minorEastAsia" w:cstheme="minorBidi"/>
              <w:noProof/>
              <w:kern w:val="2"/>
              <w:sz w:val="20"/>
              <w:szCs w:val="20"/>
              <w:lang w:eastAsia="fr-FR"/>
              <w14:ligatures w14:val="standardContextual"/>
            </w:rPr>
          </w:pPr>
          <w:hyperlink w:anchor="_Toc232704063" w:history="1">
            <w:r w:rsidRPr="00072B28">
              <w:rPr>
                <w:rStyle w:val="Lienhypertexte"/>
                <w:noProof/>
                <w:sz w:val="20"/>
                <w:szCs w:val="20"/>
              </w:rPr>
              <w:t>2.8) Observations diverses</w:t>
            </w:r>
            <w:r w:rsidRPr="00072B28">
              <w:rPr>
                <w:noProof/>
                <w:webHidden/>
                <w:sz w:val="20"/>
                <w:szCs w:val="20"/>
              </w:rPr>
              <w:tab/>
            </w:r>
            <w:r w:rsidRPr="00072B28">
              <w:rPr>
                <w:noProof/>
                <w:webHidden/>
                <w:sz w:val="20"/>
                <w:szCs w:val="20"/>
              </w:rPr>
              <w:fldChar w:fldCharType="begin"/>
            </w:r>
            <w:r w:rsidRPr="00072B28">
              <w:rPr>
                <w:noProof/>
                <w:webHidden/>
                <w:sz w:val="20"/>
                <w:szCs w:val="20"/>
              </w:rPr>
              <w:instrText xml:space="preserve"> PAGEREF _Toc232704063 \h </w:instrText>
            </w:r>
            <w:r w:rsidRPr="00072B28">
              <w:rPr>
                <w:noProof/>
                <w:webHidden/>
                <w:sz w:val="20"/>
                <w:szCs w:val="20"/>
              </w:rPr>
            </w:r>
            <w:r w:rsidRPr="00072B28">
              <w:rPr>
                <w:noProof/>
                <w:webHidden/>
                <w:sz w:val="20"/>
                <w:szCs w:val="20"/>
              </w:rPr>
              <w:fldChar w:fldCharType="separate"/>
            </w:r>
            <w:r w:rsidRPr="00072B28">
              <w:rPr>
                <w:noProof/>
                <w:webHidden/>
                <w:sz w:val="20"/>
                <w:szCs w:val="20"/>
              </w:rPr>
              <w:t>10</w:t>
            </w:r>
            <w:r w:rsidRPr="00072B28">
              <w:rPr>
                <w:noProof/>
                <w:webHidden/>
                <w:sz w:val="20"/>
                <w:szCs w:val="20"/>
              </w:rPr>
              <w:fldChar w:fldCharType="end"/>
            </w:r>
          </w:hyperlink>
        </w:p>
        <w:p w14:paraId="7C92FD8E" w14:textId="540FC81E" w:rsidR="00DF099D" w:rsidRPr="00072B28" w:rsidRDefault="00DF099D">
          <w:pPr>
            <w:pStyle w:val="TM2"/>
            <w:tabs>
              <w:tab w:val="right" w:leader="dot" w:pos="10082"/>
            </w:tabs>
            <w:rPr>
              <w:rFonts w:eastAsiaTheme="minorEastAsia" w:cstheme="minorBidi"/>
              <w:noProof/>
              <w:kern w:val="2"/>
              <w:sz w:val="20"/>
              <w:szCs w:val="20"/>
              <w:lang w:eastAsia="fr-FR"/>
              <w14:ligatures w14:val="standardContextual"/>
            </w:rPr>
          </w:pPr>
          <w:hyperlink w:anchor="_Toc232704064" w:history="1">
            <w:r w:rsidRPr="00072B28">
              <w:rPr>
                <w:rStyle w:val="Lienhypertexte"/>
                <w:noProof/>
                <w:sz w:val="20"/>
                <w:szCs w:val="20"/>
              </w:rPr>
              <w:t>2.9) Observations de captures accidentelles d’espèces protégées</w:t>
            </w:r>
            <w:r w:rsidRPr="00072B28">
              <w:rPr>
                <w:noProof/>
                <w:webHidden/>
                <w:sz w:val="20"/>
                <w:szCs w:val="20"/>
              </w:rPr>
              <w:tab/>
            </w:r>
            <w:r w:rsidRPr="00072B28">
              <w:rPr>
                <w:noProof/>
                <w:webHidden/>
                <w:sz w:val="20"/>
                <w:szCs w:val="20"/>
              </w:rPr>
              <w:fldChar w:fldCharType="begin"/>
            </w:r>
            <w:r w:rsidRPr="00072B28">
              <w:rPr>
                <w:noProof/>
                <w:webHidden/>
                <w:sz w:val="20"/>
                <w:szCs w:val="20"/>
              </w:rPr>
              <w:instrText xml:space="preserve"> PAGEREF _Toc232704064 \h </w:instrText>
            </w:r>
            <w:r w:rsidRPr="00072B28">
              <w:rPr>
                <w:noProof/>
                <w:webHidden/>
                <w:sz w:val="20"/>
                <w:szCs w:val="20"/>
              </w:rPr>
            </w:r>
            <w:r w:rsidRPr="00072B28">
              <w:rPr>
                <w:noProof/>
                <w:webHidden/>
                <w:sz w:val="20"/>
                <w:szCs w:val="20"/>
              </w:rPr>
              <w:fldChar w:fldCharType="separate"/>
            </w:r>
            <w:r w:rsidRPr="00072B28">
              <w:rPr>
                <w:noProof/>
                <w:webHidden/>
                <w:sz w:val="20"/>
                <w:szCs w:val="20"/>
              </w:rPr>
              <w:t>10</w:t>
            </w:r>
            <w:r w:rsidRPr="00072B28">
              <w:rPr>
                <w:noProof/>
                <w:webHidden/>
                <w:sz w:val="20"/>
                <w:szCs w:val="20"/>
              </w:rPr>
              <w:fldChar w:fldCharType="end"/>
            </w:r>
          </w:hyperlink>
        </w:p>
        <w:p w14:paraId="2E162CAB" w14:textId="638F18F3" w:rsidR="00DF099D" w:rsidRPr="00072B28" w:rsidRDefault="00DF099D">
          <w:pPr>
            <w:pStyle w:val="TM2"/>
            <w:tabs>
              <w:tab w:val="right" w:leader="dot" w:pos="10082"/>
            </w:tabs>
            <w:rPr>
              <w:rFonts w:eastAsiaTheme="minorEastAsia" w:cstheme="minorBidi"/>
              <w:noProof/>
              <w:kern w:val="2"/>
              <w:sz w:val="20"/>
              <w:szCs w:val="20"/>
              <w:lang w:eastAsia="fr-FR"/>
              <w14:ligatures w14:val="standardContextual"/>
            </w:rPr>
          </w:pPr>
          <w:hyperlink w:anchor="_Toc232704065" w:history="1">
            <w:r w:rsidRPr="00072B28">
              <w:rPr>
                <w:rStyle w:val="Lienhypertexte"/>
                <w:noProof/>
                <w:sz w:val="20"/>
                <w:szCs w:val="20"/>
              </w:rPr>
              <w:t>2.10) Autres programmes et expérimentations mis en place durant la marée</w:t>
            </w:r>
            <w:r w:rsidRPr="00072B28">
              <w:rPr>
                <w:noProof/>
                <w:webHidden/>
                <w:sz w:val="20"/>
                <w:szCs w:val="20"/>
              </w:rPr>
              <w:tab/>
            </w:r>
            <w:r w:rsidRPr="00072B28">
              <w:rPr>
                <w:noProof/>
                <w:webHidden/>
                <w:sz w:val="20"/>
                <w:szCs w:val="20"/>
              </w:rPr>
              <w:fldChar w:fldCharType="begin"/>
            </w:r>
            <w:r w:rsidRPr="00072B28">
              <w:rPr>
                <w:noProof/>
                <w:webHidden/>
                <w:sz w:val="20"/>
                <w:szCs w:val="20"/>
              </w:rPr>
              <w:instrText xml:space="preserve"> PAGEREF _Toc232704065 \h </w:instrText>
            </w:r>
            <w:r w:rsidRPr="00072B28">
              <w:rPr>
                <w:noProof/>
                <w:webHidden/>
                <w:sz w:val="20"/>
                <w:szCs w:val="20"/>
              </w:rPr>
            </w:r>
            <w:r w:rsidRPr="00072B28">
              <w:rPr>
                <w:noProof/>
                <w:webHidden/>
                <w:sz w:val="20"/>
                <w:szCs w:val="20"/>
              </w:rPr>
              <w:fldChar w:fldCharType="separate"/>
            </w:r>
            <w:r w:rsidRPr="00072B28">
              <w:rPr>
                <w:noProof/>
                <w:webHidden/>
                <w:sz w:val="20"/>
                <w:szCs w:val="20"/>
              </w:rPr>
              <w:t>10</w:t>
            </w:r>
            <w:r w:rsidRPr="00072B28">
              <w:rPr>
                <w:noProof/>
                <w:webHidden/>
                <w:sz w:val="20"/>
                <w:szCs w:val="20"/>
              </w:rPr>
              <w:fldChar w:fldCharType="end"/>
            </w:r>
          </w:hyperlink>
        </w:p>
        <w:p w14:paraId="23BC6E2B" w14:textId="073A38E1" w:rsidR="00DF099D" w:rsidRPr="00072B28" w:rsidRDefault="00DF099D">
          <w:pPr>
            <w:pStyle w:val="TM1"/>
            <w:tabs>
              <w:tab w:val="left" w:pos="720"/>
            </w:tabs>
            <w:rPr>
              <w:rFonts w:eastAsiaTheme="minorEastAsia" w:cstheme="minorBidi"/>
              <w:b w:val="0"/>
              <w:kern w:val="2"/>
              <w:sz w:val="20"/>
              <w:szCs w:val="20"/>
              <w:lang w:eastAsia="fr-FR"/>
              <w14:ligatures w14:val="standardContextual"/>
            </w:rPr>
          </w:pPr>
          <w:hyperlink w:anchor="_Toc232704066" w:history="1">
            <w:r w:rsidRPr="00072B28">
              <w:rPr>
                <w:rStyle w:val="Lienhypertexte"/>
                <w:sz w:val="20"/>
                <w:szCs w:val="20"/>
              </w:rPr>
              <w:t>III)</w:t>
            </w:r>
            <w:r w:rsidRPr="00072B28">
              <w:rPr>
                <w:rFonts w:eastAsiaTheme="minorEastAsia" w:cstheme="minorBidi"/>
                <w:b w:val="0"/>
                <w:kern w:val="2"/>
                <w:sz w:val="20"/>
                <w:szCs w:val="20"/>
                <w:lang w:eastAsia="fr-FR"/>
                <w14:ligatures w14:val="standardContextual"/>
              </w:rPr>
              <w:tab/>
            </w:r>
            <w:r w:rsidRPr="00072B28">
              <w:rPr>
                <w:rStyle w:val="Lienhypertexte"/>
                <w:sz w:val="20"/>
                <w:szCs w:val="20"/>
              </w:rPr>
              <w:t>Aperçu du comportement de la ligne lors des opérations de pêche :</w:t>
            </w:r>
            <w:r w:rsidRPr="00072B28">
              <w:rPr>
                <w:webHidden/>
                <w:sz w:val="20"/>
                <w:szCs w:val="20"/>
              </w:rPr>
              <w:tab/>
            </w:r>
            <w:r w:rsidRPr="00072B28">
              <w:rPr>
                <w:webHidden/>
                <w:sz w:val="20"/>
                <w:szCs w:val="20"/>
              </w:rPr>
              <w:fldChar w:fldCharType="begin"/>
            </w:r>
            <w:r w:rsidRPr="00072B28">
              <w:rPr>
                <w:webHidden/>
                <w:sz w:val="20"/>
                <w:szCs w:val="20"/>
              </w:rPr>
              <w:instrText xml:space="preserve"> PAGEREF _Toc232704066 \h </w:instrText>
            </w:r>
            <w:r w:rsidRPr="00072B28">
              <w:rPr>
                <w:webHidden/>
                <w:sz w:val="20"/>
                <w:szCs w:val="20"/>
              </w:rPr>
            </w:r>
            <w:r w:rsidRPr="00072B28">
              <w:rPr>
                <w:webHidden/>
                <w:sz w:val="20"/>
                <w:szCs w:val="20"/>
              </w:rPr>
              <w:fldChar w:fldCharType="separate"/>
            </w:r>
            <w:r w:rsidRPr="00072B28">
              <w:rPr>
                <w:webHidden/>
                <w:sz w:val="20"/>
                <w:szCs w:val="20"/>
              </w:rPr>
              <w:t>12</w:t>
            </w:r>
            <w:r w:rsidRPr="00072B28">
              <w:rPr>
                <w:webHidden/>
                <w:sz w:val="20"/>
                <w:szCs w:val="20"/>
              </w:rPr>
              <w:fldChar w:fldCharType="end"/>
            </w:r>
          </w:hyperlink>
        </w:p>
        <w:p w14:paraId="0EDB3D7E" w14:textId="50D61026" w:rsidR="00DF099D" w:rsidRPr="00072B28" w:rsidRDefault="00DF099D">
          <w:pPr>
            <w:pStyle w:val="TM2"/>
            <w:tabs>
              <w:tab w:val="right" w:leader="dot" w:pos="10082"/>
            </w:tabs>
            <w:rPr>
              <w:rFonts w:eastAsiaTheme="minorEastAsia" w:cstheme="minorBidi"/>
              <w:noProof/>
              <w:kern w:val="2"/>
              <w:sz w:val="20"/>
              <w:szCs w:val="20"/>
              <w:lang w:eastAsia="fr-FR"/>
              <w14:ligatures w14:val="standardContextual"/>
            </w:rPr>
          </w:pPr>
          <w:hyperlink w:anchor="_Toc232704067" w:history="1">
            <w:r w:rsidRPr="00072B28">
              <w:rPr>
                <w:rStyle w:val="Lienhypertexte"/>
                <w:noProof/>
                <w:sz w:val="20"/>
                <w:szCs w:val="20"/>
              </w:rPr>
              <w:t>3.1) Conditions de pêche de la ligne</w:t>
            </w:r>
            <w:r w:rsidRPr="00072B28">
              <w:rPr>
                <w:noProof/>
                <w:webHidden/>
                <w:sz w:val="20"/>
                <w:szCs w:val="20"/>
              </w:rPr>
              <w:tab/>
            </w:r>
            <w:r w:rsidRPr="00072B28">
              <w:rPr>
                <w:noProof/>
                <w:webHidden/>
                <w:sz w:val="20"/>
                <w:szCs w:val="20"/>
              </w:rPr>
              <w:fldChar w:fldCharType="begin"/>
            </w:r>
            <w:r w:rsidRPr="00072B28">
              <w:rPr>
                <w:noProof/>
                <w:webHidden/>
                <w:sz w:val="20"/>
                <w:szCs w:val="20"/>
              </w:rPr>
              <w:instrText xml:space="preserve"> PAGEREF _Toc232704067 \h </w:instrText>
            </w:r>
            <w:r w:rsidRPr="00072B28">
              <w:rPr>
                <w:noProof/>
                <w:webHidden/>
                <w:sz w:val="20"/>
                <w:szCs w:val="20"/>
              </w:rPr>
            </w:r>
            <w:r w:rsidRPr="00072B28">
              <w:rPr>
                <w:noProof/>
                <w:webHidden/>
                <w:sz w:val="20"/>
                <w:szCs w:val="20"/>
              </w:rPr>
              <w:fldChar w:fldCharType="separate"/>
            </w:r>
            <w:r w:rsidRPr="00072B28">
              <w:rPr>
                <w:noProof/>
                <w:webHidden/>
                <w:sz w:val="20"/>
                <w:szCs w:val="20"/>
              </w:rPr>
              <w:t>13</w:t>
            </w:r>
            <w:r w:rsidRPr="00072B28">
              <w:rPr>
                <w:noProof/>
                <w:webHidden/>
                <w:sz w:val="20"/>
                <w:szCs w:val="20"/>
              </w:rPr>
              <w:fldChar w:fldCharType="end"/>
            </w:r>
          </w:hyperlink>
        </w:p>
        <w:p w14:paraId="0BD2C466" w14:textId="251B86F5" w:rsidR="00DF099D" w:rsidRPr="00072B28" w:rsidRDefault="00DF099D">
          <w:pPr>
            <w:pStyle w:val="TM2"/>
            <w:tabs>
              <w:tab w:val="right" w:leader="dot" w:pos="10082"/>
            </w:tabs>
            <w:rPr>
              <w:rFonts w:eastAsiaTheme="minorEastAsia" w:cstheme="minorBidi"/>
              <w:noProof/>
              <w:kern w:val="2"/>
              <w:sz w:val="20"/>
              <w:szCs w:val="20"/>
              <w:lang w:eastAsia="fr-FR"/>
              <w14:ligatures w14:val="standardContextual"/>
            </w:rPr>
          </w:pPr>
          <w:hyperlink w:anchor="_Toc232704068" w:history="1">
            <w:r w:rsidRPr="00072B28">
              <w:rPr>
                <w:rStyle w:val="Lienhypertexte"/>
                <w:noProof/>
                <w:sz w:val="20"/>
                <w:szCs w:val="20"/>
              </w:rPr>
              <w:t>3.2) Profils des profondeurs d’un TDR associées à des captures</w:t>
            </w:r>
            <w:r w:rsidRPr="00072B28">
              <w:rPr>
                <w:noProof/>
                <w:webHidden/>
                <w:sz w:val="20"/>
                <w:szCs w:val="20"/>
              </w:rPr>
              <w:tab/>
            </w:r>
            <w:r w:rsidRPr="00072B28">
              <w:rPr>
                <w:noProof/>
                <w:webHidden/>
                <w:sz w:val="20"/>
                <w:szCs w:val="20"/>
              </w:rPr>
              <w:fldChar w:fldCharType="begin"/>
            </w:r>
            <w:r w:rsidRPr="00072B28">
              <w:rPr>
                <w:noProof/>
                <w:webHidden/>
                <w:sz w:val="20"/>
                <w:szCs w:val="20"/>
              </w:rPr>
              <w:instrText xml:space="preserve"> PAGEREF _Toc232704068 \h </w:instrText>
            </w:r>
            <w:r w:rsidRPr="00072B28">
              <w:rPr>
                <w:noProof/>
                <w:webHidden/>
                <w:sz w:val="20"/>
                <w:szCs w:val="20"/>
              </w:rPr>
            </w:r>
            <w:r w:rsidRPr="00072B28">
              <w:rPr>
                <w:noProof/>
                <w:webHidden/>
                <w:sz w:val="20"/>
                <w:szCs w:val="20"/>
              </w:rPr>
              <w:fldChar w:fldCharType="separate"/>
            </w:r>
            <w:r w:rsidRPr="00072B28">
              <w:rPr>
                <w:noProof/>
                <w:webHidden/>
                <w:sz w:val="20"/>
                <w:szCs w:val="20"/>
              </w:rPr>
              <w:t>13</w:t>
            </w:r>
            <w:r w:rsidRPr="00072B28">
              <w:rPr>
                <w:noProof/>
                <w:webHidden/>
                <w:sz w:val="20"/>
                <w:szCs w:val="20"/>
              </w:rPr>
              <w:fldChar w:fldCharType="end"/>
            </w:r>
          </w:hyperlink>
        </w:p>
        <w:p w14:paraId="2FC52452" w14:textId="44248CA5" w:rsidR="00DF099D" w:rsidRPr="00072B28" w:rsidRDefault="00DF099D">
          <w:pPr>
            <w:pStyle w:val="TM1"/>
            <w:tabs>
              <w:tab w:val="left" w:pos="720"/>
            </w:tabs>
            <w:rPr>
              <w:rFonts w:eastAsiaTheme="minorEastAsia" w:cstheme="minorBidi"/>
              <w:b w:val="0"/>
              <w:kern w:val="2"/>
              <w:sz w:val="20"/>
              <w:szCs w:val="20"/>
              <w:lang w:eastAsia="fr-FR"/>
              <w14:ligatures w14:val="standardContextual"/>
            </w:rPr>
          </w:pPr>
          <w:hyperlink w:anchor="_Toc232704069" w:history="1">
            <w:r w:rsidRPr="00072B28">
              <w:rPr>
                <w:rStyle w:val="Lienhypertexte"/>
                <w:sz w:val="20"/>
                <w:szCs w:val="20"/>
              </w:rPr>
              <w:t>IV)</w:t>
            </w:r>
            <w:r w:rsidRPr="00072B28">
              <w:rPr>
                <w:rFonts w:eastAsiaTheme="minorEastAsia" w:cstheme="minorBidi"/>
                <w:b w:val="0"/>
                <w:kern w:val="2"/>
                <w:sz w:val="20"/>
                <w:szCs w:val="20"/>
                <w:lang w:eastAsia="fr-FR"/>
                <w14:ligatures w14:val="standardContextual"/>
              </w:rPr>
              <w:tab/>
            </w:r>
            <w:r w:rsidRPr="00072B28">
              <w:rPr>
                <w:rStyle w:val="Lienhypertexte"/>
                <w:sz w:val="20"/>
                <w:szCs w:val="20"/>
              </w:rPr>
              <w:t>Récapitulatif des captures</w:t>
            </w:r>
            <w:r w:rsidRPr="00072B28">
              <w:rPr>
                <w:webHidden/>
                <w:sz w:val="20"/>
                <w:szCs w:val="20"/>
              </w:rPr>
              <w:tab/>
            </w:r>
            <w:r w:rsidRPr="00072B28">
              <w:rPr>
                <w:webHidden/>
                <w:sz w:val="20"/>
                <w:szCs w:val="20"/>
              </w:rPr>
              <w:fldChar w:fldCharType="begin"/>
            </w:r>
            <w:r w:rsidRPr="00072B28">
              <w:rPr>
                <w:webHidden/>
                <w:sz w:val="20"/>
                <w:szCs w:val="20"/>
              </w:rPr>
              <w:instrText xml:space="preserve"> PAGEREF _Toc232704069 \h </w:instrText>
            </w:r>
            <w:r w:rsidRPr="00072B28">
              <w:rPr>
                <w:webHidden/>
                <w:sz w:val="20"/>
                <w:szCs w:val="20"/>
              </w:rPr>
            </w:r>
            <w:r w:rsidRPr="00072B28">
              <w:rPr>
                <w:webHidden/>
                <w:sz w:val="20"/>
                <w:szCs w:val="20"/>
              </w:rPr>
              <w:fldChar w:fldCharType="separate"/>
            </w:r>
            <w:r w:rsidRPr="00072B28">
              <w:rPr>
                <w:webHidden/>
                <w:sz w:val="20"/>
                <w:szCs w:val="20"/>
              </w:rPr>
              <w:t>14</w:t>
            </w:r>
            <w:r w:rsidRPr="00072B28">
              <w:rPr>
                <w:webHidden/>
                <w:sz w:val="20"/>
                <w:szCs w:val="20"/>
              </w:rPr>
              <w:fldChar w:fldCharType="end"/>
            </w:r>
          </w:hyperlink>
        </w:p>
        <w:p w14:paraId="390F1829" w14:textId="79D9B289" w:rsidR="00DF099D" w:rsidRPr="00072B28" w:rsidRDefault="00DF099D">
          <w:pPr>
            <w:pStyle w:val="TM3"/>
            <w:tabs>
              <w:tab w:val="right" w:leader="dot" w:pos="10082"/>
            </w:tabs>
            <w:rPr>
              <w:rFonts w:eastAsiaTheme="minorEastAsia" w:cstheme="minorBidi"/>
              <w:noProof/>
              <w:kern w:val="2"/>
              <w:sz w:val="20"/>
              <w:szCs w:val="20"/>
              <w:lang w:eastAsia="fr-FR"/>
              <w14:ligatures w14:val="standardContextual"/>
            </w:rPr>
          </w:pPr>
          <w:hyperlink w:anchor="_Toc232704070" w:history="1">
            <w:r w:rsidRPr="00072B28">
              <w:rPr>
                <w:rStyle w:val="Lienhypertexte"/>
                <w:noProof/>
                <w:sz w:val="20"/>
                <w:szCs w:val="20"/>
              </w:rPr>
              <w:t>Proportion de captures par espèces de poissons porte-épées</w:t>
            </w:r>
            <w:r w:rsidRPr="00072B28">
              <w:rPr>
                <w:noProof/>
                <w:webHidden/>
                <w:sz w:val="20"/>
                <w:szCs w:val="20"/>
              </w:rPr>
              <w:tab/>
            </w:r>
            <w:r w:rsidRPr="00072B28">
              <w:rPr>
                <w:noProof/>
                <w:webHidden/>
                <w:sz w:val="20"/>
                <w:szCs w:val="20"/>
              </w:rPr>
              <w:fldChar w:fldCharType="begin"/>
            </w:r>
            <w:r w:rsidRPr="00072B28">
              <w:rPr>
                <w:noProof/>
                <w:webHidden/>
                <w:sz w:val="20"/>
                <w:szCs w:val="20"/>
              </w:rPr>
              <w:instrText xml:space="preserve"> PAGEREF _Toc232704070 \h </w:instrText>
            </w:r>
            <w:r w:rsidRPr="00072B28">
              <w:rPr>
                <w:noProof/>
                <w:webHidden/>
                <w:sz w:val="20"/>
                <w:szCs w:val="20"/>
              </w:rPr>
            </w:r>
            <w:r w:rsidRPr="00072B28">
              <w:rPr>
                <w:noProof/>
                <w:webHidden/>
                <w:sz w:val="20"/>
                <w:szCs w:val="20"/>
              </w:rPr>
              <w:fldChar w:fldCharType="separate"/>
            </w:r>
            <w:r w:rsidRPr="00072B28">
              <w:rPr>
                <w:noProof/>
                <w:webHidden/>
                <w:sz w:val="20"/>
                <w:szCs w:val="20"/>
              </w:rPr>
              <w:t>16</w:t>
            </w:r>
            <w:r w:rsidRPr="00072B28">
              <w:rPr>
                <w:noProof/>
                <w:webHidden/>
                <w:sz w:val="20"/>
                <w:szCs w:val="20"/>
              </w:rPr>
              <w:fldChar w:fldCharType="end"/>
            </w:r>
          </w:hyperlink>
        </w:p>
        <w:p w14:paraId="131EA37B" w14:textId="207C4954" w:rsidR="00DF099D" w:rsidRPr="00072B28" w:rsidRDefault="00DF099D">
          <w:pPr>
            <w:pStyle w:val="TM3"/>
            <w:tabs>
              <w:tab w:val="right" w:leader="dot" w:pos="10082"/>
            </w:tabs>
            <w:rPr>
              <w:rFonts w:eastAsiaTheme="minorEastAsia" w:cstheme="minorBidi"/>
              <w:noProof/>
              <w:kern w:val="2"/>
              <w:sz w:val="20"/>
              <w:szCs w:val="20"/>
              <w:lang w:eastAsia="fr-FR"/>
              <w14:ligatures w14:val="standardContextual"/>
            </w:rPr>
          </w:pPr>
          <w:hyperlink w:anchor="_Toc232704071" w:history="1">
            <w:r w:rsidRPr="00072B28">
              <w:rPr>
                <w:rStyle w:val="Lienhypertexte"/>
                <w:noProof/>
                <w:sz w:val="20"/>
                <w:szCs w:val="20"/>
              </w:rPr>
              <w:t>Proportion de captures par espèces de thonidés</w:t>
            </w:r>
            <w:r w:rsidRPr="00072B28">
              <w:rPr>
                <w:noProof/>
                <w:webHidden/>
                <w:sz w:val="20"/>
                <w:szCs w:val="20"/>
              </w:rPr>
              <w:tab/>
            </w:r>
            <w:r w:rsidRPr="00072B28">
              <w:rPr>
                <w:noProof/>
                <w:webHidden/>
                <w:sz w:val="20"/>
                <w:szCs w:val="20"/>
              </w:rPr>
              <w:fldChar w:fldCharType="begin"/>
            </w:r>
            <w:r w:rsidRPr="00072B28">
              <w:rPr>
                <w:noProof/>
                <w:webHidden/>
                <w:sz w:val="20"/>
                <w:szCs w:val="20"/>
              </w:rPr>
              <w:instrText xml:space="preserve"> PAGEREF _Toc232704071 \h </w:instrText>
            </w:r>
            <w:r w:rsidRPr="00072B28">
              <w:rPr>
                <w:noProof/>
                <w:webHidden/>
                <w:sz w:val="20"/>
                <w:szCs w:val="20"/>
              </w:rPr>
            </w:r>
            <w:r w:rsidRPr="00072B28">
              <w:rPr>
                <w:noProof/>
                <w:webHidden/>
                <w:sz w:val="20"/>
                <w:szCs w:val="20"/>
              </w:rPr>
              <w:fldChar w:fldCharType="separate"/>
            </w:r>
            <w:r w:rsidRPr="00072B28">
              <w:rPr>
                <w:noProof/>
                <w:webHidden/>
                <w:sz w:val="20"/>
                <w:szCs w:val="20"/>
              </w:rPr>
              <w:t>17</w:t>
            </w:r>
            <w:r w:rsidRPr="00072B28">
              <w:rPr>
                <w:noProof/>
                <w:webHidden/>
                <w:sz w:val="20"/>
                <w:szCs w:val="20"/>
              </w:rPr>
              <w:fldChar w:fldCharType="end"/>
            </w:r>
          </w:hyperlink>
        </w:p>
        <w:p w14:paraId="19725D35" w14:textId="73B1DE64" w:rsidR="00DF099D" w:rsidRPr="00072B28" w:rsidRDefault="00DF099D">
          <w:pPr>
            <w:pStyle w:val="TM3"/>
            <w:tabs>
              <w:tab w:val="right" w:leader="dot" w:pos="10082"/>
            </w:tabs>
            <w:rPr>
              <w:rFonts w:eastAsiaTheme="minorEastAsia" w:cstheme="minorBidi"/>
              <w:noProof/>
              <w:kern w:val="2"/>
              <w:sz w:val="20"/>
              <w:szCs w:val="20"/>
              <w:lang w:eastAsia="fr-FR"/>
              <w14:ligatures w14:val="standardContextual"/>
            </w:rPr>
          </w:pPr>
          <w:hyperlink w:anchor="_Toc232704072" w:history="1">
            <w:r w:rsidRPr="00072B28">
              <w:rPr>
                <w:rStyle w:val="Lienhypertexte"/>
                <w:noProof/>
                <w:sz w:val="20"/>
                <w:szCs w:val="20"/>
              </w:rPr>
              <w:t>Proportion de captures par espèces de requins</w:t>
            </w:r>
            <w:r w:rsidRPr="00072B28">
              <w:rPr>
                <w:noProof/>
                <w:webHidden/>
                <w:sz w:val="20"/>
                <w:szCs w:val="20"/>
              </w:rPr>
              <w:tab/>
            </w:r>
            <w:r w:rsidRPr="00072B28">
              <w:rPr>
                <w:noProof/>
                <w:webHidden/>
                <w:sz w:val="20"/>
                <w:szCs w:val="20"/>
              </w:rPr>
              <w:fldChar w:fldCharType="begin"/>
            </w:r>
            <w:r w:rsidRPr="00072B28">
              <w:rPr>
                <w:noProof/>
                <w:webHidden/>
                <w:sz w:val="20"/>
                <w:szCs w:val="20"/>
              </w:rPr>
              <w:instrText xml:space="preserve"> PAGEREF _Toc232704072 \h </w:instrText>
            </w:r>
            <w:r w:rsidRPr="00072B28">
              <w:rPr>
                <w:noProof/>
                <w:webHidden/>
                <w:sz w:val="20"/>
                <w:szCs w:val="20"/>
              </w:rPr>
            </w:r>
            <w:r w:rsidRPr="00072B28">
              <w:rPr>
                <w:noProof/>
                <w:webHidden/>
                <w:sz w:val="20"/>
                <w:szCs w:val="20"/>
              </w:rPr>
              <w:fldChar w:fldCharType="separate"/>
            </w:r>
            <w:r w:rsidRPr="00072B28">
              <w:rPr>
                <w:noProof/>
                <w:webHidden/>
                <w:sz w:val="20"/>
                <w:szCs w:val="20"/>
              </w:rPr>
              <w:t>18</w:t>
            </w:r>
            <w:r w:rsidRPr="00072B28">
              <w:rPr>
                <w:noProof/>
                <w:webHidden/>
                <w:sz w:val="20"/>
                <w:szCs w:val="20"/>
              </w:rPr>
              <w:fldChar w:fldCharType="end"/>
            </w:r>
          </w:hyperlink>
        </w:p>
        <w:p w14:paraId="536E8495" w14:textId="665220F1" w:rsidR="00DF099D" w:rsidRPr="00072B28" w:rsidRDefault="00DF099D">
          <w:pPr>
            <w:pStyle w:val="TM3"/>
            <w:tabs>
              <w:tab w:val="right" w:leader="dot" w:pos="10082"/>
            </w:tabs>
            <w:rPr>
              <w:rFonts w:eastAsiaTheme="minorEastAsia" w:cstheme="minorBidi"/>
              <w:noProof/>
              <w:kern w:val="2"/>
              <w:sz w:val="20"/>
              <w:szCs w:val="20"/>
              <w:lang w:eastAsia="fr-FR"/>
              <w14:ligatures w14:val="standardContextual"/>
            </w:rPr>
          </w:pPr>
          <w:hyperlink w:anchor="_Toc232704073" w:history="1">
            <w:r w:rsidRPr="00072B28">
              <w:rPr>
                <w:rStyle w:val="Lienhypertexte"/>
                <w:noProof/>
                <w:sz w:val="20"/>
                <w:szCs w:val="20"/>
              </w:rPr>
              <w:t>Proportion de captures par espèces d’autres poissons</w:t>
            </w:r>
            <w:r w:rsidRPr="00072B28">
              <w:rPr>
                <w:noProof/>
                <w:webHidden/>
                <w:sz w:val="20"/>
                <w:szCs w:val="20"/>
              </w:rPr>
              <w:tab/>
            </w:r>
            <w:r w:rsidRPr="00072B28">
              <w:rPr>
                <w:noProof/>
                <w:webHidden/>
                <w:sz w:val="20"/>
                <w:szCs w:val="20"/>
              </w:rPr>
              <w:fldChar w:fldCharType="begin"/>
            </w:r>
            <w:r w:rsidRPr="00072B28">
              <w:rPr>
                <w:noProof/>
                <w:webHidden/>
                <w:sz w:val="20"/>
                <w:szCs w:val="20"/>
              </w:rPr>
              <w:instrText xml:space="preserve"> PAGEREF _Toc232704073 \h </w:instrText>
            </w:r>
            <w:r w:rsidRPr="00072B28">
              <w:rPr>
                <w:noProof/>
                <w:webHidden/>
                <w:sz w:val="20"/>
                <w:szCs w:val="20"/>
              </w:rPr>
            </w:r>
            <w:r w:rsidRPr="00072B28">
              <w:rPr>
                <w:noProof/>
                <w:webHidden/>
                <w:sz w:val="20"/>
                <w:szCs w:val="20"/>
              </w:rPr>
              <w:fldChar w:fldCharType="separate"/>
            </w:r>
            <w:r w:rsidRPr="00072B28">
              <w:rPr>
                <w:noProof/>
                <w:webHidden/>
                <w:sz w:val="20"/>
                <w:szCs w:val="20"/>
              </w:rPr>
              <w:t>18</w:t>
            </w:r>
            <w:r w:rsidRPr="00072B28">
              <w:rPr>
                <w:noProof/>
                <w:webHidden/>
                <w:sz w:val="20"/>
                <w:szCs w:val="20"/>
              </w:rPr>
              <w:fldChar w:fldCharType="end"/>
            </w:r>
          </w:hyperlink>
        </w:p>
        <w:p w14:paraId="51E12929" w14:textId="19823F4E" w:rsidR="00DF099D" w:rsidRPr="00072B28" w:rsidRDefault="00DF099D">
          <w:pPr>
            <w:pStyle w:val="TM2"/>
            <w:tabs>
              <w:tab w:val="right" w:leader="dot" w:pos="10082"/>
            </w:tabs>
            <w:rPr>
              <w:rFonts w:eastAsiaTheme="minorEastAsia" w:cstheme="minorBidi"/>
              <w:noProof/>
              <w:kern w:val="2"/>
              <w:sz w:val="20"/>
              <w:szCs w:val="20"/>
              <w:lang w:eastAsia="fr-FR"/>
              <w14:ligatures w14:val="standardContextual"/>
            </w:rPr>
          </w:pPr>
          <w:hyperlink w:anchor="_Toc232704074" w:history="1">
            <w:r w:rsidRPr="00072B28">
              <w:rPr>
                <w:rStyle w:val="Lienhypertexte"/>
                <w:noProof/>
                <w:sz w:val="20"/>
                <w:szCs w:val="20"/>
              </w:rPr>
              <w:t>4.2) Classe de tailles de capture des espèces ciblées</w:t>
            </w:r>
            <w:r w:rsidRPr="00072B28">
              <w:rPr>
                <w:noProof/>
                <w:webHidden/>
                <w:sz w:val="20"/>
                <w:szCs w:val="20"/>
              </w:rPr>
              <w:tab/>
            </w:r>
            <w:r w:rsidRPr="00072B28">
              <w:rPr>
                <w:noProof/>
                <w:webHidden/>
                <w:sz w:val="20"/>
                <w:szCs w:val="20"/>
              </w:rPr>
              <w:fldChar w:fldCharType="begin"/>
            </w:r>
            <w:r w:rsidRPr="00072B28">
              <w:rPr>
                <w:noProof/>
                <w:webHidden/>
                <w:sz w:val="20"/>
                <w:szCs w:val="20"/>
              </w:rPr>
              <w:instrText xml:space="preserve"> PAGEREF _Toc232704074 \h </w:instrText>
            </w:r>
            <w:r w:rsidRPr="00072B28">
              <w:rPr>
                <w:noProof/>
                <w:webHidden/>
                <w:sz w:val="20"/>
                <w:szCs w:val="20"/>
              </w:rPr>
            </w:r>
            <w:r w:rsidRPr="00072B28">
              <w:rPr>
                <w:noProof/>
                <w:webHidden/>
                <w:sz w:val="20"/>
                <w:szCs w:val="20"/>
              </w:rPr>
              <w:fldChar w:fldCharType="separate"/>
            </w:r>
            <w:r w:rsidRPr="00072B28">
              <w:rPr>
                <w:noProof/>
                <w:webHidden/>
                <w:sz w:val="20"/>
                <w:szCs w:val="20"/>
              </w:rPr>
              <w:t>20</w:t>
            </w:r>
            <w:r w:rsidRPr="00072B28">
              <w:rPr>
                <w:noProof/>
                <w:webHidden/>
                <w:sz w:val="20"/>
                <w:szCs w:val="20"/>
              </w:rPr>
              <w:fldChar w:fldCharType="end"/>
            </w:r>
          </w:hyperlink>
        </w:p>
        <w:p w14:paraId="45F4EC5A" w14:textId="421EAFA2" w:rsidR="00DF099D" w:rsidRPr="00072B28" w:rsidRDefault="00DF099D">
          <w:pPr>
            <w:pStyle w:val="TM3"/>
            <w:tabs>
              <w:tab w:val="right" w:leader="dot" w:pos="10082"/>
            </w:tabs>
            <w:rPr>
              <w:rFonts w:eastAsiaTheme="minorEastAsia" w:cstheme="minorBidi"/>
              <w:noProof/>
              <w:kern w:val="2"/>
              <w:sz w:val="20"/>
              <w:szCs w:val="20"/>
              <w:lang w:eastAsia="fr-FR"/>
              <w14:ligatures w14:val="standardContextual"/>
            </w:rPr>
          </w:pPr>
          <w:hyperlink w:anchor="_Toc232704075" w:history="1">
            <w:r w:rsidRPr="00072B28">
              <w:rPr>
                <w:rStyle w:val="Lienhypertexte"/>
                <w:noProof/>
                <w:sz w:val="20"/>
                <w:szCs w:val="20"/>
              </w:rPr>
              <w:t>Classe de taille des espadons capturés</w:t>
            </w:r>
            <w:r w:rsidRPr="00072B28">
              <w:rPr>
                <w:noProof/>
                <w:webHidden/>
                <w:sz w:val="20"/>
                <w:szCs w:val="20"/>
              </w:rPr>
              <w:tab/>
            </w:r>
            <w:r w:rsidRPr="00072B28">
              <w:rPr>
                <w:noProof/>
                <w:webHidden/>
                <w:sz w:val="20"/>
                <w:szCs w:val="20"/>
              </w:rPr>
              <w:fldChar w:fldCharType="begin"/>
            </w:r>
            <w:r w:rsidRPr="00072B28">
              <w:rPr>
                <w:noProof/>
                <w:webHidden/>
                <w:sz w:val="20"/>
                <w:szCs w:val="20"/>
              </w:rPr>
              <w:instrText xml:space="preserve"> PAGEREF _Toc232704075 \h </w:instrText>
            </w:r>
            <w:r w:rsidRPr="00072B28">
              <w:rPr>
                <w:noProof/>
                <w:webHidden/>
                <w:sz w:val="20"/>
                <w:szCs w:val="20"/>
              </w:rPr>
            </w:r>
            <w:r w:rsidRPr="00072B28">
              <w:rPr>
                <w:noProof/>
                <w:webHidden/>
                <w:sz w:val="20"/>
                <w:szCs w:val="20"/>
              </w:rPr>
              <w:fldChar w:fldCharType="separate"/>
            </w:r>
            <w:r w:rsidRPr="00072B28">
              <w:rPr>
                <w:noProof/>
                <w:webHidden/>
                <w:sz w:val="20"/>
                <w:szCs w:val="20"/>
              </w:rPr>
              <w:t>20</w:t>
            </w:r>
            <w:r w:rsidRPr="00072B28">
              <w:rPr>
                <w:noProof/>
                <w:webHidden/>
                <w:sz w:val="20"/>
                <w:szCs w:val="20"/>
              </w:rPr>
              <w:fldChar w:fldCharType="end"/>
            </w:r>
          </w:hyperlink>
        </w:p>
        <w:p w14:paraId="601C0618" w14:textId="1A9D76C5" w:rsidR="00DF099D" w:rsidRPr="00072B28" w:rsidRDefault="00DF099D">
          <w:pPr>
            <w:pStyle w:val="TM3"/>
            <w:tabs>
              <w:tab w:val="right" w:leader="dot" w:pos="10082"/>
            </w:tabs>
            <w:rPr>
              <w:rFonts w:eastAsiaTheme="minorEastAsia" w:cstheme="minorBidi"/>
              <w:noProof/>
              <w:kern w:val="2"/>
              <w:sz w:val="20"/>
              <w:szCs w:val="20"/>
              <w:lang w:eastAsia="fr-FR"/>
              <w14:ligatures w14:val="standardContextual"/>
            </w:rPr>
          </w:pPr>
          <w:hyperlink w:anchor="_Toc232704076" w:history="1">
            <w:r w:rsidRPr="00072B28">
              <w:rPr>
                <w:rStyle w:val="Lienhypertexte"/>
                <w:noProof/>
                <w:sz w:val="20"/>
                <w:szCs w:val="20"/>
              </w:rPr>
              <w:t>Classe de taille des thonidés capturés</w:t>
            </w:r>
            <w:r w:rsidRPr="00072B28">
              <w:rPr>
                <w:noProof/>
                <w:webHidden/>
                <w:sz w:val="20"/>
                <w:szCs w:val="20"/>
              </w:rPr>
              <w:tab/>
            </w:r>
            <w:r w:rsidRPr="00072B28">
              <w:rPr>
                <w:noProof/>
                <w:webHidden/>
                <w:sz w:val="20"/>
                <w:szCs w:val="20"/>
              </w:rPr>
              <w:fldChar w:fldCharType="begin"/>
            </w:r>
            <w:r w:rsidRPr="00072B28">
              <w:rPr>
                <w:noProof/>
                <w:webHidden/>
                <w:sz w:val="20"/>
                <w:szCs w:val="20"/>
              </w:rPr>
              <w:instrText xml:space="preserve"> PAGEREF _Toc232704076 \h </w:instrText>
            </w:r>
            <w:r w:rsidRPr="00072B28">
              <w:rPr>
                <w:noProof/>
                <w:webHidden/>
                <w:sz w:val="20"/>
                <w:szCs w:val="20"/>
              </w:rPr>
            </w:r>
            <w:r w:rsidRPr="00072B28">
              <w:rPr>
                <w:noProof/>
                <w:webHidden/>
                <w:sz w:val="20"/>
                <w:szCs w:val="20"/>
              </w:rPr>
              <w:fldChar w:fldCharType="separate"/>
            </w:r>
            <w:r w:rsidRPr="00072B28">
              <w:rPr>
                <w:noProof/>
                <w:webHidden/>
                <w:sz w:val="20"/>
                <w:szCs w:val="20"/>
              </w:rPr>
              <w:t>20</w:t>
            </w:r>
            <w:r w:rsidRPr="00072B28">
              <w:rPr>
                <w:noProof/>
                <w:webHidden/>
                <w:sz w:val="20"/>
                <w:szCs w:val="20"/>
              </w:rPr>
              <w:fldChar w:fldCharType="end"/>
            </w:r>
          </w:hyperlink>
        </w:p>
        <w:p w14:paraId="2E22B8E9" w14:textId="71F060BF" w:rsidR="00DF099D" w:rsidRPr="00072B28" w:rsidRDefault="00DF099D">
          <w:pPr>
            <w:pStyle w:val="TM2"/>
            <w:tabs>
              <w:tab w:val="right" w:leader="dot" w:pos="10082"/>
            </w:tabs>
            <w:rPr>
              <w:rFonts w:eastAsiaTheme="minorEastAsia" w:cstheme="minorBidi"/>
              <w:noProof/>
              <w:kern w:val="2"/>
              <w:sz w:val="20"/>
              <w:szCs w:val="20"/>
              <w:lang w:eastAsia="fr-FR"/>
              <w14:ligatures w14:val="standardContextual"/>
            </w:rPr>
          </w:pPr>
          <w:hyperlink w:anchor="_Toc232704077" w:history="1">
            <w:r w:rsidRPr="00072B28">
              <w:rPr>
                <w:rStyle w:val="Lienhypertexte"/>
                <w:noProof/>
                <w:sz w:val="20"/>
                <w:szCs w:val="20"/>
              </w:rPr>
              <w:t>4.3) Etat à la capture des espèces ciblées conservées en cale</w:t>
            </w:r>
            <w:r w:rsidRPr="00072B28">
              <w:rPr>
                <w:noProof/>
                <w:webHidden/>
                <w:sz w:val="20"/>
                <w:szCs w:val="20"/>
              </w:rPr>
              <w:tab/>
            </w:r>
            <w:r w:rsidRPr="00072B28">
              <w:rPr>
                <w:noProof/>
                <w:webHidden/>
                <w:sz w:val="20"/>
                <w:szCs w:val="20"/>
              </w:rPr>
              <w:fldChar w:fldCharType="begin"/>
            </w:r>
            <w:r w:rsidRPr="00072B28">
              <w:rPr>
                <w:noProof/>
                <w:webHidden/>
                <w:sz w:val="20"/>
                <w:szCs w:val="20"/>
              </w:rPr>
              <w:instrText xml:space="preserve"> PAGEREF _Toc232704077 \h </w:instrText>
            </w:r>
            <w:r w:rsidRPr="00072B28">
              <w:rPr>
                <w:noProof/>
                <w:webHidden/>
                <w:sz w:val="20"/>
                <w:szCs w:val="20"/>
              </w:rPr>
            </w:r>
            <w:r w:rsidRPr="00072B28">
              <w:rPr>
                <w:noProof/>
                <w:webHidden/>
                <w:sz w:val="20"/>
                <w:szCs w:val="20"/>
              </w:rPr>
              <w:fldChar w:fldCharType="separate"/>
            </w:r>
            <w:r w:rsidRPr="00072B28">
              <w:rPr>
                <w:noProof/>
                <w:webHidden/>
                <w:sz w:val="20"/>
                <w:szCs w:val="20"/>
              </w:rPr>
              <w:t>21</w:t>
            </w:r>
            <w:r w:rsidRPr="00072B28">
              <w:rPr>
                <w:noProof/>
                <w:webHidden/>
                <w:sz w:val="20"/>
                <w:szCs w:val="20"/>
              </w:rPr>
              <w:fldChar w:fldCharType="end"/>
            </w:r>
          </w:hyperlink>
        </w:p>
        <w:p w14:paraId="051C9598" w14:textId="30BA3529" w:rsidR="00DF099D" w:rsidRPr="00072B28" w:rsidRDefault="00DF099D">
          <w:pPr>
            <w:pStyle w:val="TM2"/>
            <w:tabs>
              <w:tab w:val="right" w:leader="dot" w:pos="10082"/>
            </w:tabs>
            <w:rPr>
              <w:rFonts w:eastAsiaTheme="minorEastAsia" w:cstheme="minorBidi"/>
              <w:noProof/>
              <w:kern w:val="2"/>
              <w:sz w:val="20"/>
              <w:szCs w:val="20"/>
              <w:lang w:eastAsia="fr-FR"/>
              <w14:ligatures w14:val="standardContextual"/>
            </w:rPr>
          </w:pPr>
          <w:hyperlink w:anchor="_Toc232704078" w:history="1">
            <w:r w:rsidRPr="00072B28">
              <w:rPr>
                <w:rStyle w:val="Lienhypertexte"/>
                <w:noProof/>
                <w:sz w:val="20"/>
                <w:szCs w:val="20"/>
              </w:rPr>
              <w:t>4.4) Survie des requins capturés</w:t>
            </w:r>
            <w:r w:rsidRPr="00072B28">
              <w:rPr>
                <w:noProof/>
                <w:webHidden/>
                <w:sz w:val="20"/>
                <w:szCs w:val="20"/>
              </w:rPr>
              <w:tab/>
            </w:r>
            <w:r w:rsidRPr="00072B28">
              <w:rPr>
                <w:noProof/>
                <w:webHidden/>
                <w:sz w:val="20"/>
                <w:szCs w:val="20"/>
              </w:rPr>
              <w:fldChar w:fldCharType="begin"/>
            </w:r>
            <w:r w:rsidRPr="00072B28">
              <w:rPr>
                <w:noProof/>
                <w:webHidden/>
                <w:sz w:val="20"/>
                <w:szCs w:val="20"/>
              </w:rPr>
              <w:instrText xml:space="preserve"> PAGEREF _Toc232704078 \h </w:instrText>
            </w:r>
            <w:r w:rsidRPr="00072B28">
              <w:rPr>
                <w:noProof/>
                <w:webHidden/>
                <w:sz w:val="20"/>
                <w:szCs w:val="20"/>
              </w:rPr>
            </w:r>
            <w:r w:rsidRPr="00072B28">
              <w:rPr>
                <w:noProof/>
                <w:webHidden/>
                <w:sz w:val="20"/>
                <w:szCs w:val="20"/>
              </w:rPr>
              <w:fldChar w:fldCharType="separate"/>
            </w:r>
            <w:r w:rsidRPr="00072B28">
              <w:rPr>
                <w:noProof/>
                <w:webHidden/>
                <w:sz w:val="20"/>
                <w:szCs w:val="20"/>
              </w:rPr>
              <w:t>22</w:t>
            </w:r>
            <w:r w:rsidRPr="00072B28">
              <w:rPr>
                <w:noProof/>
                <w:webHidden/>
                <w:sz w:val="20"/>
                <w:szCs w:val="20"/>
              </w:rPr>
              <w:fldChar w:fldCharType="end"/>
            </w:r>
          </w:hyperlink>
        </w:p>
        <w:p w14:paraId="34A39E9E" w14:textId="0588A9F8" w:rsidR="00DF099D" w:rsidRPr="00072B28" w:rsidRDefault="00DF099D">
          <w:pPr>
            <w:pStyle w:val="TM2"/>
            <w:tabs>
              <w:tab w:val="right" w:leader="dot" w:pos="10082"/>
            </w:tabs>
            <w:rPr>
              <w:rFonts w:eastAsiaTheme="minorEastAsia" w:cstheme="minorBidi"/>
              <w:noProof/>
              <w:kern w:val="2"/>
              <w:sz w:val="20"/>
              <w:szCs w:val="20"/>
              <w:lang w:eastAsia="fr-FR"/>
              <w14:ligatures w14:val="standardContextual"/>
            </w:rPr>
          </w:pPr>
          <w:hyperlink w:anchor="_Toc232704079" w:history="1">
            <w:r w:rsidRPr="00072B28">
              <w:rPr>
                <w:rStyle w:val="Lienhypertexte"/>
                <w:noProof/>
                <w:sz w:val="20"/>
                <w:szCs w:val="20"/>
              </w:rPr>
              <w:t>4.5) Devenir des captures durant la marée</w:t>
            </w:r>
            <w:r w:rsidRPr="00072B28">
              <w:rPr>
                <w:noProof/>
                <w:webHidden/>
                <w:sz w:val="20"/>
                <w:szCs w:val="20"/>
              </w:rPr>
              <w:tab/>
            </w:r>
            <w:r w:rsidRPr="00072B28">
              <w:rPr>
                <w:noProof/>
                <w:webHidden/>
                <w:sz w:val="20"/>
                <w:szCs w:val="20"/>
              </w:rPr>
              <w:fldChar w:fldCharType="begin"/>
            </w:r>
            <w:r w:rsidRPr="00072B28">
              <w:rPr>
                <w:noProof/>
                <w:webHidden/>
                <w:sz w:val="20"/>
                <w:szCs w:val="20"/>
              </w:rPr>
              <w:instrText xml:space="preserve"> PAGEREF _Toc232704079 \h </w:instrText>
            </w:r>
            <w:r w:rsidRPr="00072B28">
              <w:rPr>
                <w:noProof/>
                <w:webHidden/>
                <w:sz w:val="20"/>
                <w:szCs w:val="20"/>
              </w:rPr>
            </w:r>
            <w:r w:rsidRPr="00072B28">
              <w:rPr>
                <w:noProof/>
                <w:webHidden/>
                <w:sz w:val="20"/>
                <w:szCs w:val="20"/>
              </w:rPr>
              <w:fldChar w:fldCharType="separate"/>
            </w:r>
            <w:r w:rsidRPr="00072B28">
              <w:rPr>
                <w:noProof/>
                <w:webHidden/>
                <w:sz w:val="20"/>
                <w:szCs w:val="20"/>
              </w:rPr>
              <w:t>22</w:t>
            </w:r>
            <w:r w:rsidRPr="00072B28">
              <w:rPr>
                <w:noProof/>
                <w:webHidden/>
                <w:sz w:val="20"/>
                <w:szCs w:val="20"/>
              </w:rPr>
              <w:fldChar w:fldCharType="end"/>
            </w:r>
          </w:hyperlink>
        </w:p>
        <w:p w14:paraId="0408E84C" w14:textId="375EE9DE" w:rsidR="00DF099D" w:rsidRPr="00072B28" w:rsidRDefault="00DF099D">
          <w:pPr>
            <w:pStyle w:val="TM3"/>
            <w:tabs>
              <w:tab w:val="right" w:leader="dot" w:pos="10082"/>
            </w:tabs>
            <w:rPr>
              <w:rFonts w:eastAsiaTheme="minorEastAsia" w:cstheme="minorBidi"/>
              <w:noProof/>
              <w:kern w:val="2"/>
              <w:sz w:val="20"/>
              <w:szCs w:val="20"/>
              <w:lang w:eastAsia="fr-FR"/>
              <w14:ligatures w14:val="standardContextual"/>
            </w:rPr>
          </w:pPr>
          <w:hyperlink w:anchor="_Toc232704080" w:history="1">
            <w:r w:rsidRPr="00072B28">
              <w:rPr>
                <w:rStyle w:val="Lienhypertexte"/>
                <w:noProof/>
                <w:sz w:val="20"/>
                <w:szCs w:val="20"/>
              </w:rPr>
              <w:t>Espèces conservées à bord</w:t>
            </w:r>
            <w:r w:rsidRPr="00072B28">
              <w:rPr>
                <w:noProof/>
                <w:webHidden/>
                <w:sz w:val="20"/>
                <w:szCs w:val="20"/>
              </w:rPr>
              <w:tab/>
            </w:r>
            <w:r w:rsidRPr="00072B28">
              <w:rPr>
                <w:noProof/>
                <w:webHidden/>
                <w:sz w:val="20"/>
                <w:szCs w:val="20"/>
              </w:rPr>
              <w:fldChar w:fldCharType="begin"/>
            </w:r>
            <w:r w:rsidRPr="00072B28">
              <w:rPr>
                <w:noProof/>
                <w:webHidden/>
                <w:sz w:val="20"/>
                <w:szCs w:val="20"/>
              </w:rPr>
              <w:instrText xml:space="preserve"> PAGEREF _Toc232704080 \h </w:instrText>
            </w:r>
            <w:r w:rsidRPr="00072B28">
              <w:rPr>
                <w:noProof/>
                <w:webHidden/>
                <w:sz w:val="20"/>
                <w:szCs w:val="20"/>
              </w:rPr>
            </w:r>
            <w:r w:rsidRPr="00072B28">
              <w:rPr>
                <w:noProof/>
                <w:webHidden/>
                <w:sz w:val="20"/>
                <w:szCs w:val="20"/>
              </w:rPr>
              <w:fldChar w:fldCharType="separate"/>
            </w:r>
            <w:r w:rsidRPr="00072B28">
              <w:rPr>
                <w:noProof/>
                <w:webHidden/>
                <w:sz w:val="20"/>
                <w:szCs w:val="20"/>
              </w:rPr>
              <w:t>25</w:t>
            </w:r>
            <w:r w:rsidRPr="00072B28">
              <w:rPr>
                <w:noProof/>
                <w:webHidden/>
                <w:sz w:val="20"/>
                <w:szCs w:val="20"/>
              </w:rPr>
              <w:fldChar w:fldCharType="end"/>
            </w:r>
          </w:hyperlink>
        </w:p>
        <w:p w14:paraId="64C4575E" w14:textId="33B67CEA" w:rsidR="00DF099D" w:rsidRPr="00072B28" w:rsidRDefault="00DF099D">
          <w:pPr>
            <w:pStyle w:val="TM3"/>
            <w:tabs>
              <w:tab w:val="right" w:leader="dot" w:pos="10082"/>
            </w:tabs>
            <w:rPr>
              <w:rFonts w:eastAsiaTheme="minorEastAsia" w:cstheme="minorBidi"/>
              <w:noProof/>
              <w:kern w:val="2"/>
              <w:sz w:val="20"/>
              <w:szCs w:val="20"/>
              <w:lang w:eastAsia="fr-FR"/>
              <w14:ligatures w14:val="standardContextual"/>
            </w:rPr>
          </w:pPr>
          <w:hyperlink w:anchor="_Toc232704081" w:history="1">
            <w:r w:rsidRPr="00072B28">
              <w:rPr>
                <w:rStyle w:val="Lienhypertexte"/>
                <w:noProof/>
                <w:sz w:val="20"/>
                <w:szCs w:val="20"/>
              </w:rPr>
              <w:t>Espèces rejetées</w:t>
            </w:r>
            <w:r w:rsidRPr="00072B28">
              <w:rPr>
                <w:noProof/>
                <w:webHidden/>
                <w:sz w:val="20"/>
                <w:szCs w:val="20"/>
              </w:rPr>
              <w:tab/>
            </w:r>
            <w:r w:rsidRPr="00072B28">
              <w:rPr>
                <w:noProof/>
                <w:webHidden/>
                <w:sz w:val="20"/>
                <w:szCs w:val="20"/>
              </w:rPr>
              <w:fldChar w:fldCharType="begin"/>
            </w:r>
            <w:r w:rsidRPr="00072B28">
              <w:rPr>
                <w:noProof/>
                <w:webHidden/>
                <w:sz w:val="20"/>
                <w:szCs w:val="20"/>
              </w:rPr>
              <w:instrText xml:space="preserve"> PAGEREF _Toc232704081 \h </w:instrText>
            </w:r>
            <w:r w:rsidRPr="00072B28">
              <w:rPr>
                <w:noProof/>
                <w:webHidden/>
                <w:sz w:val="20"/>
                <w:szCs w:val="20"/>
              </w:rPr>
            </w:r>
            <w:r w:rsidRPr="00072B28">
              <w:rPr>
                <w:noProof/>
                <w:webHidden/>
                <w:sz w:val="20"/>
                <w:szCs w:val="20"/>
              </w:rPr>
              <w:fldChar w:fldCharType="separate"/>
            </w:r>
            <w:r w:rsidRPr="00072B28">
              <w:rPr>
                <w:noProof/>
                <w:webHidden/>
                <w:sz w:val="20"/>
                <w:szCs w:val="20"/>
              </w:rPr>
              <w:t>26</w:t>
            </w:r>
            <w:r w:rsidRPr="00072B28">
              <w:rPr>
                <w:noProof/>
                <w:webHidden/>
                <w:sz w:val="20"/>
                <w:szCs w:val="20"/>
              </w:rPr>
              <w:fldChar w:fldCharType="end"/>
            </w:r>
          </w:hyperlink>
        </w:p>
        <w:p w14:paraId="5B588DFC" w14:textId="6DEB8E1C" w:rsidR="00DF099D" w:rsidRPr="00072B28" w:rsidRDefault="00DF099D">
          <w:pPr>
            <w:pStyle w:val="TM2"/>
            <w:tabs>
              <w:tab w:val="right" w:leader="dot" w:pos="10082"/>
            </w:tabs>
            <w:rPr>
              <w:rFonts w:eastAsiaTheme="minorEastAsia" w:cstheme="minorBidi"/>
              <w:noProof/>
              <w:kern w:val="2"/>
              <w:sz w:val="20"/>
              <w:szCs w:val="20"/>
              <w:lang w:eastAsia="fr-FR"/>
              <w14:ligatures w14:val="standardContextual"/>
            </w:rPr>
          </w:pPr>
          <w:hyperlink w:anchor="_Toc232704082" w:history="1">
            <w:r w:rsidRPr="00072B28">
              <w:rPr>
                <w:rStyle w:val="Lienhypertexte"/>
                <w:noProof/>
                <w:sz w:val="20"/>
                <w:szCs w:val="20"/>
              </w:rPr>
              <w:t>4.6) La déprédation</w:t>
            </w:r>
            <w:r w:rsidRPr="00072B28">
              <w:rPr>
                <w:noProof/>
                <w:webHidden/>
                <w:sz w:val="20"/>
                <w:szCs w:val="20"/>
              </w:rPr>
              <w:tab/>
            </w:r>
            <w:r w:rsidRPr="00072B28">
              <w:rPr>
                <w:noProof/>
                <w:webHidden/>
                <w:sz w:val="20"/>
                <w:szCs w:val="20"/>
              </w:rPr>
              <w:fldChar w:fldCharType="begin"/>
            </w:r>
            <w:r w:rsidRPr="00072B28">
              <w:rPr>
                <w:noProof/>
                <w:webHidden/>
                <w:sz w:val="20"/>
                <w:szCs w:val="20"/>
              </w:rPr>
              <w:instrText xml:space="preserve"> PAGEREF _Toc232704082 \h </w:instrText>
            </w:r>
            <w:r w:rsidRPr="00072B28">
              <w:rPr>
                <w:noProof/>
                <w:webHidden/>
                <w:sz w:val="20"/>
                <w:szCs w:val="20"/>
              </w:rPr>
            </w:r>
            <w:r w:rsidRPr="00072B28">
              <w:rPr>
                <w:noProof/>
                <w:webHidden/>
                <w:sz w:val="20"/>
                <w:szCs w:val="20"/>
              </w:rPr>
              <w:fldChar w:fldCharType="separate"/>
            </w:r>
            <w:r w:rsidRPr="00072B28">
              <w:rPr>
                <w:noProof/>
                <w:webHidden/>
                <w:sz w:val="20"/>
                <w:szCs w:val="20"/>
              </w:rPr>
              <w:t>27</w:t>
            </w:r>
            <w:r w:rsidRPr="00072B28">
              <w:rPr>
                <w:noProof/>
                <w:webHidden/>
                <w:sz w:val="20"/>
                <w:szCs w:val="20"/>
              </w:rPr>
              <w:fldChar w:fldCharType="end"/>
            </w:r>
          </w:hyperlink>
        </w:p>
        <w:p w14:paraId="6F4BD868" w14:textId="214A8DC5" w:rsidR="00DF099D" w:rsidRPr="00072B28" w:rsidRDefault="00DF099D">
          <w:pPr>
            <w:pStyle w:val="TM2"/>
            <w:tabs>
              <w:tab w:val="right" w:leader="dot" w:pos="10082"/>
            </w:tabs>
            <w:rPr>
              <w:rFonts w:eastAsiaTheme="minorEastAsia" w:cstheme="minorBidi"/>
              <w:noProof/>
              <w:kern w:val="2"/>
              <w:sz w:val="20"/>
              <w:szCs w:val="20"/>
              <w:lang w:eastAsia="fr-FR"/>
              <w14:ligatures w14:val="standardContextual"/>
            </w:rPr>
          </w:pPr>
          <w:hyperlink w:anchor="_Toc232704083" w:history="1">
            <w:r w:rsidRPr="00072B28">
              <w:rPr>
                <w:rStyle w:val="Lienhypertexte"/>
                <w:noProof/>
                <w:sz w:val="20"/>
                <w:szCs w:val="20"/>
              </w:rPr>
              <w:t>4.7) Capture par unité d’effort (CPUE) pour les espèces cibles</w:t>
            </w:r>
            <w:r w:rsidRPr="00072B28">
              <w:rPr>
                <w:noProof/>
                <w:webHidden/>
                <w:sz w:val="20"/>
                <w:szCs w:val="20"/>
              </w:rPr>
              <w:tab/>
            </w:r>
            <w:r w:rsidRPr="00072B28">
              <w:rPr>
                <w:noProof/>
                <w:webHidden/>
                <w:sz w:val="20"/>
                <w:szCs w:val="20"/>
              </w:rPr>
              <w:fldChar w:fldCharType="begin"/>
            </w:r>
            <w:r w:rsidRPr="00072B28">
              <w:rPr>
                <w:noProof/>
                <w:webHidden/>
                <w:sz w:val="20"/>
                <w:szCs w:val="20"/>
              </w:rPr>
              <w:instrText xml:space="preserve"> PAGEREF _Toc232704083 \h </w:instrText>
            </w:r>
            <w:r w:rsidRPr="00072B28">
              <w:rPr>
                <w:noProof/>
                <w:webHidden/>
                <w:sz w:val="20"/>
                <w:szCs w:val="20"/>
              </w:rPr>
            </w:r>
            <w:r w:rsidRPr="00072B28">
              <w:rPr>
                <w:noProof/>
                <w:webHidden/>
                <w:sz w:val="20"/>
                <w:szCs w:val="20"/>
              </w:rPr>
              <w:fldChar w:fldCharType="separate"/>
            </w:r>
            <w:r w:rsidRPr="00072B28">
              <w:rPr>
                <w:noProof/>
                <w:webHidden/>
                <w:sz w:val="20"/>
                <w:szCs w:val="20"/>
              </w:rPr>
              <w:t>29</w:t>
            </w:r>
            <w:r w:rsidRPr="00072B28">
              <w:rPr>
                <w:noProof/>
                <w:webHidden/>
                <w:sz w:val="20"/>
                <w:szCs w:val="20"/>
              </w:rPr>
              <w:fldChar w:fldCharType="end"/>
            </w:r>
          </w:hyperlink>
        </w:p>
        <w:p w14:paraId="4BBA0225" w14:textId="1E6E8DD2" w:rsidR="00DF099D" w:rsidRPr="00072B28" w:rsidRDefault="00DF099D">
          <w:pPr>
            <w:pStyle w:val="TM1"/>
            <w:rPr>
              <w:rFonts w:eastAsiaTheme="minorEastAsia" w:cstheme="minorBidi"/>
              <w:b w:val="0"/>
              <w:kern w:val="2"/>
              <w:sz w:val="20"/>
              <w:szCs w:val="20"/>
              <w:lang w:eastAsia="fr-FR"/>
              <w14:ligatures w14:val="standardContextual"/>
            </w:rPr>
          </w:pPr>
          <w:hyperlink w:anchor="_Toc232704084" w:history="1">
            <w:r w:rsidRPr="00072B28">
              <w:rPr>
                <w:rStyle w:val="Lienhypertexte"/>
                <w:sz w:val="20"/>
                <w:szCs w:val="20"/>
              </w:rPr>
              <w:t>Conclusion</w:t>
            </w:r>
            <w:r w:rsidRPr="00072B28">
              <w:rPr>
                <w:webHidden/>
                <w:sz w:val="20"/>
                <w:szCs w:val="20"/>
              </w:rPr>
              <w:tab/>
            </w:r>
            <w:r w:rsidRPr="00072B28">
              <w:rPr>
                <w:webHidden/>
                <w:sz w:val="20"/>
                <w:szCs w:val="20"/>
              </w:rPr>
              <w:fldChar w:fldCharType="begin"/>
            </w:r>
            <w:r w:rsidRPr="00072B28">
              <w:rPr>
                <w:webHidden/>
                <w:sz w:val="20"/>
                <w:szCs w:val="20"/>
              </w:rPr>
              <w:instrText xml:space="preserve"> PAGEREF _Toc232704084 \h </w:instrText>
            </w:r>
            <w:r w:rsidRPr="00072B28">
              <w:rPr>
                <w:webHidden/>
                <w:sz w:val="20"/>
                <w:szCs w:val="20"/>
              </w:rPr>
            </w:r>
            <w:r w:rsidRPr="00072B28">
              <w:rPr>
                <w:webHidden/>
                <w:sz w:val="20"/>
                <w:szCs w:val="20"/>
              </w:rPr>
              <w:fldChar w:fldCharType="separate"/>
            </w:r>
            <w:r w:rsidRPr="00072B28">
              <w:rPr>
                <w:webHidden/>
                <w:sz w:val="20"/>
                <w:szCs w:val="20"/>
              </w:rPr>
              <w:t>30</w:t>
            </w:r>
            <w:r w:rsidRPr="00072B28">
              <w:rPr>
                <w:webHidden/>
                <w:sz w:val="20"/>
                <w:szCs w:val="20"/>
              </w:rPr>
              <w:fldChar w:fldCharType="end"/>
            </w:r>
          </w:hyperlink>
        </w:p>
        <w:p w14:paraId="39F122BA" w14:textId="3DF66AF4" w:rsidR="00DF099D" w:rsidRPr="00072B28" w:rsidRDefault="00DF099D">
          <w:pPr>
            <w:pStyle w:val="TM2"/>
            <w:tabs>
              <w:tab w:val="right" w:leader="dot" w:pos="10082"/>
            </w:tabs>
            <w:rPr>
              <w:rFonts w:eastAsiaTheme="minorEastAsia" w:cstheme="minorBidi"/>
              <w:noProof/>
              <w:kern w:val="2"/>
              <w:sz w:val="20"/>
              <w:szCs w:val="20"/>
              <w:lang w:eastAsia="fr-FR"/>
              <w14:ligatures w14:val="standardContextual"/>
            </w:rPr>
          </w:pPr>
          <w:hyperlink w:anchor="_Toc232704085" w:history="1">
            <w:r w:rsidRPr="00072B28">
              <w:rPr>
                <w:rStyle w:val="Lienhypertexte"/>
                <w:noProof/>
                <w:sz w:val="20"/>
                <w:szCs w:val="20"/>
              </w:rPr>
              <w:t>ANNEXE 1</w:t>
            </w:r>
            <w:r w:rsidRPr="00072B28">
              <w:rPr>
                <w:noProof/>
                <w:webHidden/>
                <w:sz w:val="20"/>
                <w:szCs w:val="20"/>
              </w:rPr>
              <w:tab/>
            </w:r>
            <w:r w:rsidRPr="00072B28">
              <w:rPr>
                <w:noProof/>
                <w:webHidden/>
                <w:sz w:val="20"/>
                <w:szCs w:val="20"/>
              </w:rPr>
              <w:fldChar w:fldCharType="begin"/>
            </w:r>
            <w:r w:rsidRPr="00072B28">
              <w:rPr>
                <w:noProof/>
                <w:webHidden/>
                <w:sz w:val="20"/>
                <w:szCs w:val="20"/>
              </w:rPr>
              <w:instrText xml:space="preserve"> PAGEREF _Toc232704085 \h </w:instrText>
            </w:r>
            <w:r w:rsidRPr="00072B28">
              <w:rPr>
                <w:noProof/>
                <w:webHidden/>
                <w:sz w:val="20"/>
                <w:szCs w:val="20"/>
              </w:rPr>
            </w:r>
            <w:r w:rsidRPr="00072B28">
              <w:rPr>
                <w:noProof/>
                <w:webHidden/>
                <w:sz w:val="20"/>
                <w:szCs w:val="20"/>
              </w:rPr>
              <w:fldChar w:fldCharType="separate"/>
            </w:r>
            <w:r w:rsidRPr="00072B28">
              <w:rPr>
                <w:noProof/>
                <w:webHidden/>
                <w:sz w:val="20"/>
                <w:szCs w:val="20"/>
              </w:rPr>
              <w:t>31</w:t>
            </w:r>
            <w:r w:rsidRPr="00072B28">
              <w:rPr>
                <w:noProof/>
                <w:webHidden/>
                <w:sz w:val="20"/>
                <w:szCs w:val="20"/>
              </w:rPr>
              <w:fldChar w:fldCharType="end"/>
            </w:r>
          </w:hyperlink>
        </w:p>
        <w:p w14:paraId="72CE18E0" w14:textId="7AC099E5" w:rsidR="00DF099D" w:rsidRPr="00072B28" w:rsidRDefault="00DF099D">
          <w:pPr>
            <w:pStyle w:val="TM2"/>
            <w:tabs>
              <w:tab w:val="right" w:leader="dot" w:pos="10082"/>
            </w:tabs>
            <w:rPr>
              <w:rFonts w:eastAsiaTheme="minorEastAsia" w:cstheme="minorBidi"/>
              <w:noProof/>
              <w:kern w:val="2"/>
              <w:sz w:val="20"/>
              <w:szCs w:val="20"/>
              <w:lang w:eastAsia="fr-FR"/>
              <w14:ligatures w14:val="standardContextual"/>
            </w:rPr>
          </w:pPr>
          <w:hyperlink w:anchor="_Toc232704086" w:history="1">
            <w:r w:rsidRPr="00072B28">
              <w:rPr>
                <w:rStyle w:val="Lienhypertexte"/>
                <w:noProof/>
                <w:sz w:val="20"/>
                <w:szCs w:val="20"/>
              </w:rPr>
              <w:t>CARACTERISTIQUES ET APPARAUX DE PECHE</w:t>
            </w:r>
            <w:r w:rsidRPr="00072B28">
              <w:rPr>
                <w:noProof/>
                <w:webHidden/>
                <w:sz w:val="20"/>
                <w:szCs w:val="20"/>
              </w:rPr>
              <w:tab/>
            </w:r>
            <w:r w:rsidRPr="00072B28">
              <w:rPr>
                <w:noProof/>
                <w:webHidden/>
                <w:sz w:val="20"/>
                <w:szCs w:val="20"/>
              </w:rPr>
              <w:fldChar w:fldCharType="begin"/>
            </w:r>
            <w:r w:rsidRPr="00072B28">
              <w:rPr>
                <w:noProof/>
                <w:webHidden/>
                <w:sz w:val="20"/>
                <w:szCs w:val="20"/>
              </w:rPr>
              <w:instrText xml:space="preserve"> PAGEREF _Toc232704086 \h </w:instrText>
            </w:r>
            <w:r w:rsidRPr="00072B28">
              <w:rPr>
                <w:noProof/>
                <w:webHidden/>
                <w:sz w:val="20"/>
                <w:szCs w:val="20"/>
              </w:rPr>
            </w:r>
            <w:r w:rsidRPr="00072B28">
              <w:rPr>
                <w:noProof/>
                <w:webHidden/>
                <w:sz w:val="20"/>
                <w:szCs w:val="20"/>
              </w:rPr>
              <w:fldChar w:fldCharType="separate"/>
            </w:r>
            <w:r w:rsidRPr="00072B28">
              <w:rPr>
                <w:noProof/>
                <w:webHidden/>
                <w:sz w:val="20"/>
                <w:szCs w:val="20"/>
              </w:rPr>
              <w:t>31</w:t>
            </w:r>
            <w:r w:rsidRPr="00072B28">
              <w:rPr>
                <w:noProof/>
                <w:webHidden/>
                <w:sz w:val="20"/>
                <w:szCs w:val="20"/>
              </w:rPr>
              <w:fldChar w:fldCharType="end"/>
            </w:r>
          </w:hyperlink>
        </w:p>
        <w:p w14:paraId="679D4B60" w14:textId="3A31E5DB" w:rsidR="00DF099D" w:rsidRPr="00072B28" w:rsidRDefault="00DF099D">
          <w:pPr>
            <w:pStyle w:val="TM2"/>
            <w:tabs>
              <w:tab w:val="right" w:leader="dot" w:pos="10082"/>
            </w:tabs>
            <w:rPr>
              <w:rFonts w:eastAsiaTheme="minorEastAsia" w:cstheme="minorBidi"/>
              <w:noProof/>
              <w:kern w:val="2"/>
              <w:sz w:val="20"/>
              <w:szCs w:val="20"/>
              <w:lang w:eastAsia="fr-FR"/>
              <w14:ligatures w14:val="standardContextual"/>
            </w:rPr>
          </w:pPr>
          <w:hyperlink w:anchor="_Toc232704087" w:history="1">
            <w:r w:rsidRPr="00072B28">
              <w:rPr>
                <w:rStyle w:val="Lienhypertexte"/>
                <w:noProof/>
                <w:sz w:val="20"/>
                <w:szCs w:val="20"/>
              </w:rPr>
              <w:t>Équipements disponibles</w:t>
            </w:r>
            <w:r w:rsidRPr="00072B28">
              <w:rPr>
                <w:noProof/>
                <w:webHidden/>
                <w:sz w:val="20"/>
                <w:szCs w:val="20"/>
              </w:rPr>
              <w:tab/>
            </w:r>
            <w:r w:rsidRPr="00072B28">
              <w:rPr>
                <w:noProof/>
                <w:webHidden/>
                <w:sz w:val="20"/>
                <w:szCs w:val="20"/>
              </w:rPr>
              <w:fldChar w:fldCharType="begin"/>
            </w:r>
            <w:r w:rsidRPr="00072B28">
              <w:rPr>
                <w:noProof/>
                <w:webHidden/>
                <w:sz w:val="20"/>
                <w:szCs w:val="20"/>
              </w:rPr>
              <w:instrText xml:space="preserve"> PAGEREF _Toc232704087 \h </w:instrText>
            </w:r>
            <w:r w:rsidRPr="00072B28">
              <w:rPr>
                <w:noProof/>
                <w:webHidden/>
                <w:sz w:val="20"/>
                <w:szCs w:val="20"/>
              </w:rPr>
            </w:r>
            <w:r w:rsidRPr="00072B28">
              <w:rPr>
                <w:noProof/>
                <w:webHidden/>
                <w:sz w:val="20"/>
                <w:szCs w:val="20"/>
              </w:rPr>
              <w:fldChar w:fldCharType="separate"/>
            </w:r>
            <w:r w:rsidRPr="00072B28">
              <w:rPr>
                <w:noProof/>
                <w:webHidden/>
                <w:sz w:val="20"/>
                <w:szCs w:val="20"/>
              </w:rPr>
              <w:t>31</w:t>
            </w:r>
            <w:r w:rsidRPr="00072B28">
              <w:rPr>
                <w:noProof/>
                <w:webHidden/>
                <w:sz w:val="20"/>
                <w:szCs w:val="20"/>
              </w:rPr>
              <w:fldChar w:fldCharType="end"/>
            </w:r>
          </w:hyperlink>
        </w:p>
        <w:p w14:paraId="18618169" w14:textId="23AF2E1A" w:rsidR="00DF099D" w:rsidRPr="00072B28" w:rsidRDefault="00DF099D">
          <w:pPr>
            <w:pStyle w:val="TM2"/>
            <w:tabs>
              <w:tab w:val="right" w:leader="dot" w:pos="10082"/>
            </w:tabs>
            <w:rPr>
              <w:rFonts w:eastAsiaTheme="minorEastAsia" w:cstheme="minorBidi"/>
              <w:noProof/>
              <w:kern w:val="2"/>
              <w:sz w:val="20"/>
              <w:szCs w:val="20"/>
              <w:lang w:eastAsia="fr-FR"/>
              <w14:ligatures w14:val="standardContextual"/>
            </w:rPr>
          </w:pPr>
          <w:hyperlink w:anchor="_Toc232704088" w:history="1">
            <w:r w:rsidRPr="00072B28">
              <w:rPr>
                <w:rStyle w:val="Lienhypertexte"/>
                <w:noProof/>
                <w:sz w:val="20"/>
                <w:szCs w:val="20"/>
              </w:rPr>
              <w:t>Remarques complémentaires</w:t>
            </w:r>
            <w:r w:rsidRPr="00072B28">
              <w:rPr>
                <w:noProof/>
                <w:webHidden/>
                <w:sz w:val="20"/>
                <w:szCs w:val="20"/>
              </w:rPr>
              <w:tab/>
            </w:r>
            <w:r w:rsidRPr="00072B28">
              <w:rPr>
                <w:noProof/>
                <w:webHidden/>
                <w:sz w:val="20"/>
                <w:szCs w:val="20"/>
              </w:rPr>
              <w:fldChar w:fldCharType="begin"/>
            </w:r>
            <w:r w:rsidRPr="00072B28">
              <w:rPr>
                <w:noProof/>
                <w:webHidden/>
                <w:sz w:val="20"/>
                <w:szCs w:val="20"/>
              </w:rPr>
              <w:instrText xml:space="preserve"> PAGEREF _Toc232704088 \h </w:instrText>
            </w:r>
            <w:r w:rsidRPr="00072B28">
              <w:rPr>
                <w:noProof/>
                <w:webHidden/>
                <w:sz w:val="20"/>
                <w:szCs w:val="20"/>
              </w:rPr>
            </w:r>
            <w:r w:rsidRPr="00072B28">
              <w:rPr>
                <w:noProof/>
                <w:webHidden/>
                <w:sz w:val="20"/>
                <w:szCs w:val="20"/>
              </w:rPr>
              <w:fldChar w:fldCharType="separate"/>
            </w:r>
            <w:r w:rsidRPr="00072B28">
              <w:rPr>
                <w:noProof/>
                <w:webHidden/>
                <w:sz w:val="20"/>
                <w:szCs w:val="20"/>
              </w:rPr>
              <w:t>31</w:t>
            </w:r>
            <w:r w:rsidRPr="00072B28">
              <w:rPr>
                <w:noProof/>
                <w:webHidden/>
                <w:sz w:val="20"/>
                <w:szCs w:val="20"/>
              </w:rPr>
              <w:fldChar w:fldCharType="end"/>
            </w:r>
          </w:hyperlink>
        </w:p>
        <w:p w14:paraId="6FAE6352" w14:textId="12EC5E0A" w:rsidR="00DF099D" w:rsidRPr="00072B28" w:rsidRDefault="00DF099D">
          <w:pPr>
            <w:pStyle w:val="TM2"/>
            <w:tabs>
              <w:tab w:val="right" w:leader="dot" w:pos="10082"/>
            </w:tabs>
            <w:rPr>
              <w:rFonts w:eastAsiaTheme="minorEastAsia" w:cstheme="minorBidi"/>
              <w:noProof/>
              <w:kern w:val="2"/>
              <w:sz w:val="20"/>
              <w:szCs w:val="20"/>
              <w:lang w:eastAsia="fr-FR"/>
              <w14:ligatures w14:val="standardContextual"/>
            </w:rPr>
          </w:pPr>
          <w:hyperlink w:anchor="_Toc232704089" w:history="1">
            <w:r w:rsidRPr="00072B28">
              <w:rPr>
                <w:rStyle w:val="Lienhypertexte"/>
                <w:noProof/>
                <w:sz w:val="20"/>
                <w:szCs w:val="20"/>
              </w:rPr>
              <w:t>ANNEXE 2</w:t>
            </w:r>
            <w:r w:rsidRPr="00072B28">
              <w:rPr>
                <w:noProof/>
                <w:webHidden/>
                <w:sz w:val="20"/>
                <w:szCs w:val="20"/>
              </w:rPr>
              <w:tab/>
            </w:r>
            <w:r w:rsidRPr="00072B28">
              <w:rPr>
                <w:noProof/>
                <w:webHidden/>
                <w:sz w:val="20"/>
                <w:szCs w:val="20"/>
              </w:rPr>
              <w:fldChar w:fldCharType="begin"/>
            </w:r>
            <w:r w:rsidRPr="00072B28">
              <w:rPr>
                <w:noProof/>
                <w:webHidden/>
                <w:sz w:val="20"/>
                <w:szCs w:val="20"/>
              </w:rPr>
              <w:instrText xml:space="preserve"> PAGEREF _Toc232704089 \h </w:instrText>
            </w:r>
            <w:r w:rsidRPr="00072B28">
              <w:rPr>
                <w:noProof/>
                <w:webHidden/>
                <w:sz w:val="20"/>
                <w:szCs w:val="20"/>
              </w:rPr>
            </w:r>
            <w:r w:rsidRPr="00072B28">
              <w:rPr>
                <w:noProof/>
                <w:webHidden/>
                <w:sz w:val="20"/>
                <w:szCs w:val="20"/>
              </w:rPr>
              <w:fldChar w:fldCharType="separate"/>
            </w:r>
            <w:r w:rsidRPr="00072B28">
              <w:rPr>
                <w:noProof/>
                <w:webHidden/>
                <w:sz w:val="20"/>
                <w:szCs w:val="20"/>
              </w:rPr>
              <w:t>32</w:t>
            </w:r>
            <w:r w:rsidRPr="00072B28">
              <w:rPr>
                <w:noProof/>
                <w:webHidden/>
                <w:sz w:val="20"/>
                <w:szCs w:val="20"/>
              </w:rPr>
              <w:fldChar w:fldCharType="end"/>
            </w:r>
          </w:hyperlink>
        </w:p>
        <w:p w14:paraId="573EAB72" w14:textId="10E053F1" w:rsidR="00DF099D" w:rsidRPr="00DF099D" w:rsidRDefault="00DF099D">
          <w:pPr>
            <w:rPr>
              <w:sz w:val="22"/>
              <w:szCs w:val="22"/>
            </w:rPr>
          </w:pPr>
          <w:r w:rsidRPr="00072B28">
            <w:rPr>
              <w:b/>
              <w:bCs/>
              <w:sz w:val="20"/>
              <w:szCs w:val="20"/>
            </w:rPr>
            <w:fldChar w:fldCharType="end"/>
          </w:r>
        </w:p>
      </w:sdtContent>
    </w:sdt>
    <w:p>
      <w:r>
        <w:br w:type="page"/>
      </w:r>
    </w:p>
    <w:p w14:paraId="21A35B6D" w14:textId="77777777" w:rsidR="0066336B" w:rsidRDefault="0066336B">
      <w:pPr>
        <w:pStyle w:val="Tabledesillustrations"/>
        <w:tabs>
          <w:tab w:val="right" w:leader="dot" w:pos="10082"/>
        </w:tabs>
        <w:rPr>
          <w:sz w:val="28"/>
          <w:szCs w:val="28"/>
        </w:rPr>
      </w:pPr>
    </w:p>
    <w:p w14:paraId="2C4983BD" w14:textId="77777777" w:rsidR="0066336B" w:rsidRDefault="0066336B">
      <w:pPr>
        <w:pStyle w:val="Tabledesillustrations"/>
        <w:tabs>
          <w:tab w:val="right" w:leader="dot" w:pos="10082"/>
        </w:tabs>
        <w:rPr>
          <w:sz w:val="28"/>
          <w:szCs w:val="28"/>
        </w:rPr>
      </w:pPr>
    </w:p>
    <w:p w14:paraId="5DC9BA25" w14:textId="77777777" w:rsidR="0066336B" w:rsidRDefault="0066336B">
      <w:pPr>
        <w:pStyle w:val="Tabledesillustrations"/>
        <w:tabs>
          <w:tab w:val="right" w:leader="dot" w:pos="10082"/>
        </w:tabs>
        <w:rPr>
          <w:sz w:val="28"/>
          <w:szCs w:val="28"/>
        </w:rPr>
      </w:pPr>
    </w:p>
    <w:p w14:paraId="3E5265CE" w14:textId="77777777" w:rsidR="00072B28" w:rsidRPr="00072B28" w:rsidRDefault="00072B28" w:rsidP="00072B28"/>
    <w:p w14:paraId="594E5254" w14:textId="1B4FC1C7" w:rsidR="00DF099D" w:rsidRDefault="005B2AFB">
      <w:pPr>
        <w:pStyle w:val="Tabledesillustrations"/>
        <w:tabs>
          <w:tab w:val="right" w:leader="dot" w:pos="10082"/>
        </w:tabs>
        <w:rPr>
          <w:rFonts w:eastAsiaTheme="minorEastAsia" w:cstheme="minorBidi"/>
          <w:noProof/>
          <w:kern w:val="2"/>
          <w:sz w:val="24"/>
          <w:lang w:eastAsia="fr-FR"/>
          <w14:ligatures w14:val="standardContextual"/>
        </w:rPr>
      </w:pPr>
      <w:r w:rsidRPr="00BC7F63">
        <w:rPr>
          <w:sz w:val="28"/>
          <w:szCs w:val="28"/>
        </w:rPr>
        <w:fldChar w:fldCharType="begin"/>
      </w:r>
      <w:r w:rsidRPr="00BC7F63">
        <w:rPr>
          <w:sz w:val="28"/>
          <w:szCs w:val="28"/>
        </w:rPr>
        <w:instrText xml:space="preserve"> TOC \f F \h \z \c "Figure" </w:instrText>
      </w:r>
      <w:r w:rsidRPr="00BC7F63">
        <w:rPr>
          <w:sz w:val="28"/>
          <w:szCs w:val="28"/>
        </w:rPr>
        <w:fldChar w:fldCharType="separate"/>
      </w:r>
      <w:hyperlink w:anchor="_Toc232704090" w:history="1">
        <w:r w:rsidR="00DF099D" w:rsidRPr="00310714">
          <w:rPr>
            <w:rStyle w:val="Lienhypertexte"/>
            <w:noProof/>
          </w:rPr>
          <w:t>Figure 1 : Carte de la route et zones de pêche de la marée</w:t>
        </w:r>
        <w:r w:rsidR="00DF099D">
          <w:rPr>
            <w:noProof/>
            <w:webHidden/>
          </w:rPr>
          <w:tab/>
        </w:r>
        <w:r w:rsidR="00DF099D">
          <w:rPr>
            <w:noProof/>
            <w:webHidden/>
          </w:rPr>
          <w:fldChar w:fldCharType="begin"/>
        </w:r>
        <w:r w:rsidR="00DF099D">
          <w:rPr>
            <w:noProof/>
            <w:webHidden/>
          </w:rPr>
          <w:instrText xml:space="preserve"> PAGEREF _Toc232704090 \h </w:instrText>
        </w:r>
        <w:r w:rsidR="00DF099D">
          <w:rPr>
            <w:noProof/>
            <w:webHidden/>
          </w:rPr>
        </w:r>
        <w:r w:rsidR="00DF099D">
          <w:rPr>
            <w:noProof/>
            <w:webHidden/>
          </w:rPr>
          <w:fldChar w:fldCharType="separate"/>
        </w:r>
        <w:r w:rsidR="00DF099D">
          <w:rPr>
            <w:noProof/>
            <w:webHidden/>
          </w:rPr>
          <w:t>7</w:t>
        </w:r>
        <w:r w:rsidR="00DF099D">
          <w:rPr>
            <w:noProof/>
            <w:webHidden/>
          </w:rPr>
          <w:fldChar w:fldCharType="end"/>
        </w:r>
      </w:hyperlink>
    </w:p>
    <w:p w14:paraId="2CB94FEF" w14:textId="7B0E9C08" w:rsidR="00DF099D" w:rsidRDefault="00DF099D">
      <w:pPr>
        <w:pStyle w:val="Tabledesillustrations"/>
        <w:tabs>
          <w:tab w:val="right" w:leader="dot" w:pos="10082"/>
        </w:tabs>
        <w:rPr>
          <w:rFonts w:eastAsiaTheme="minorEastAsia" w:cstheme="minorBidi"/>
          <w:noProof/>
          <w:kern w:val="2"/>
          <w:sz w:val="24"/>
          <w:lang w:eastAsia="fr-FR"/>
          <w14:ligatures w14:val="standardContextual"/>
        </w:rPr>
      </w:pPr>
      <w:hyperlink w:anchor="_Toc232704091" w:history="1">
        <w:r w:rsidRPr="00310714">
          <w:rPr>
            <w:rStyle w:val="Lienhypertexte"/>
            <w:noProof/>
          </w:rPr>
          <w:t>Figure 2 : Comportement médian de la ligne en profondeur au cours de la marée.</w:t>
        </w:r>
        <w:r>
          <w:rPr>
            <w:noProof/>
            <w:webHidden/>
          </w:rPr>
          <w:tab/>
        </w:r>
        <w:r>
          <w:rPr>
            <w:noProof/>
            <w:webHidden/>
          </w:rPr>
          <w:fldChar w:fldCharType="begin"/>
        </w:r>
        <w:r>
          <w:rPr>
            <w:noProof/>
            <w:webHidden/>
          </w:rPr>
          <w:instrText xml:space="preserve"> PAGEREF _Toc232704091 \h </w:instrText>
        </w:r>
        <w:r>
          <w:rPr>
            <w:noProof/>
            <w:webHidden/>
          </w:rPr>
        </w:r>
        <w:r>
          <w:rPr>
            <w:noProof/>
            <w:webHidden/>
          </w:rPr>
          <w:fldChar w:fldCharType="separate"/>
        </w:r>
        <w:r>
          <w:rPr>
            <w:noProof/>
            <w:webHidden/>
          </w:rPr>
          <w:t>11</w:t>
        </w:r>
        <w:r>
          <w:rPr>
            <w:noProof/>
            <w:webHidden/>
          </w:rPr>
          <w:fldChar w:fldCharType="end"/>
        </w:r>
      </w:hyperlink>
    </w:p>
    <w:p w14:paraId="5C3C617C" w14:textId="5311ADB7" w:rsidR="00DF099D" w:rsidRDefault="00DF099D">
      <w:pPr>
        <w:pStyle w:val="Tabledesillustrations"/>
        <w:tabs>
          <w:tab w:val="right" w:leader="dot" w:pos="10082"/>
        </w:tabs>
        <w:rPr>
          <w:rFonts w:eastAsiaTheme="minorEastAsia" w:cstheme="minorBidi"/>
          <w:noProof/>
          <w:kern w:val="2"/>
          <w:sz w:val="24"/>
          <w:lang w:eastAsia="fr-FR"/>
          <w14:ligatures w14:val="standardContextual"/>
        </w:rPr>
      </w:pPr>
      <w:hyperlink w:anchor="_Toc232704092" w:history="1">
        <w:r w:rsidRPr="00310714">
          <w:rPr>
            <w:rStyle w:val="Lienhypertexte"/>
            <w:noProof/>
          </w:rPr>
          <w:t xml:space="preserve">Figure 3 : Profil de profondeur du TDR [N] lors du SET [N] avec capture d’un(e) [espèce] (point orange : moment de la capture ; point rouge : fin du débattement)</w:t>
        </w:r>
        <w:r>
          <w:rPr>
            <w:noProof/>
            <w:webHidden/>
          </w:rPr>
          <w:tab/>
        </w:r>
        <w:r>
          <w:rPr>
            <w:noProof/>
            <w:webHidden/>
          </w:rPr>
          <w:fldChar w:fldCharType="begin"/>
        </w:r>
        <w:r>
          <w:rPr>
            <w:noProof/>
            <w:webHidden/>
          </w:rPr>
          <w:instrText xml:space="preserve"> PAGEREF _Toc232704092 \h </w:instrText>
        </w:r>
        <w:r>
          <w:rPr>
            <w:noProof/>
            <w:webHidden/>
          </w:rPr>
        </w:r>
        <w:r>
          <w:rPr>
            <w:noProof/>
            <w:webHidden/>
          </w:rPr>
          <w:fldChar w:fldCharType="separate"/>
        </w:r>
        <w:r>
          <w:rPr>
            <w:noProof/>
            <w:webHidden/>
          </w:rPr>
          <w:t>13</w:t>
        </w:r>
        <w:r>
          <w:rPr>
            <w:noProof/>
            <w:webHidden/>
          </w:rPr>
          <w:fldChar w:fldCharType="end"/>
        </w:r>
      </w:hyperlink>
    </w:p>
    <w:p w14:paraId="1374ADD6" w14:textId="4E02C414" w:rsidR="00DF099D" w:rsidRDefault="00DF099D">
      <w:pPr>
        <w:pStyle w:val="Tabledesillustrations"/>
        <w:tabs>
          <w:tab w:val="right" w:leader="dot" w:pos="10082"/>
        </w:tabs>
        <w:rPr>
          <w:rFonts w:eastAsiaTheme="minorEastAsia" w:cstheme="minorBidi"/>
          <w:noProof/>
          <w:kern w:val="2"/>
          <w:sz w:val="24"/>
          <w:lang w:eastAsia="fr-FR"/>
          <w14:ligatures w14:val="standardContextual"/>
        </w:rPr>
      </w:pPr>
      <w:hyperlink w:anchor="_Toc232704093" w:history="1">
        <w:r w:rsidRPr="00310714">
          <w:rPr>
            <w:rStyle w:val="Lienhypertexte"/>
            <w:noProof/>
          </w:rPr>
          <w:t>Figure 4 : Proportion de chaque groupe d’espèces sur l’ensemble des captures de la marée.</w:t>
        </w:r>
        <w:r>
          <w:rPr>
            <w:noProof/>
            <w:webHidden/>
          </w:rPr>
          <w:tab/>
        </w:r>
        <w:r>
          <w:rPr>
            <w:noProof/>
            <w:webHidden/>
          </w:rPr>
          <w:fldChar w:fldCharType="begin"/>
        </w:r>
        <w:r>
          <w:rPr>
            <w:noProof/>
            <w:webHidden/>
          </w:rPr>
          <w:instrText xml:space="preserve"> PAGEREF _Toc232704093 \h </w:instrText>
        </w:r>
        <w:r>
          <w:rPr>
            <w:noProof/>
            <w:webHidden/>
          </w:rPr>
        </w:r>
        <w:r>
          <w:rPr>
            <w:noProof/>
            <w:webHidden/>
          </w:rPr>
          <w:fldChar w:fldCharType="separate"/>
        </w:r>
        <w:r>
          <w:rPr>
            <w:noProof/>
            <w:webHidden/>
          </w:rPr>
          <w:t>14</w:t>
        </w:r>
        <w:r>
          <w:rPr>
            <w:noProof/>
            <w:webHidden/>
          </w:rPr>
          <w:fldChar w:fldCharType="end"/>
        </w:r>
      </w:hyperlink>
    </w:p>
    <w:p w14:paraId="7E3DB1C5" w14:textId="5155D191" w:rsidR="00DF099D" w:rsidRDefault="00DF099D">
      <w:pPr>
        <w:pStyle w:val="Tabledesillustrations"/>
        <w:tabs>
          <w:tab w:val="right" w:leader="dot" w:pos="10082"/>
        </w:tabs>
        <w:rPr>
          <w:rFonts w:eastAsiaTheme="minorEastAsia" w:cstheme="minorBidi"/>
          <w:noProof/>
          <w:kern w:val="2"/>
          <w:sz w:val="24"/>
          <w:lang w:eastAsia="fr-FR"/>
          <w14:ligatures w14:val="standardContextual"/>
        </w:rPr>
      </w:pPr>
      <w:hyperlink w:anchor="_Toc232704094" w:history="1">
        <w:r w:rsidRPr="00310714">
          <w:rPr>
            <w:rStyle w:val="Lienhypertexte"/>
            <w:noProof/>
          </w:rPr>
          <w:t>Figure 5 : Proportion de chaque espèce sur l’ensemble des captures de porte-épées.</w:t>
        </w:r>
        <w:r>
          <w:rPr>
            <w:noProof/>
            <w:webHidden/>
          </w:rPr>
          <w:tab/>
        </w:r>
        <w:r>
          <w:rPr>
            <w:noProof/>
            <w:webHidden/>
          </w:rPr>
          <w:fldChar w:fldCharType="begin"/>
        </w:r>
        <w:r>
          <w:rPr>
            <w:noProof/>
            <w:webHidden/>
          </w:rPr>
          <w:instrText xml:space="preserve"> PAGEREF _Toc232704094 \h </w:instrText>
        </w:r>
        <w:r>
          <w:rPr>
            <w:noProof/>
            <w:webHidden/>
          </w:rPr>
        </w:r>
        <w:r>
          <w:rPr>
            <w:noProof/>
            <w:webHidden/>
          </w:rPr>
          <w:fldChar w:fldCharType="separate"/>
        </w:r>
        <w:r>
          <w:rPr>
            <w:noProof/>
            <w:webHidden/>
          </w:rPr>
          <w:t>15</w:t>
        </w:r>
        <w:r>
          <w:rPr>
            <w:noProof/>
            <w:webHidden/>
          </w:rPr>
          <w:fldChar w:fldCharType="end"/>
        </w:r>
      </w:hyperlink>
    </w:p>
    <w:p w14:paraId="1FD9DA44" w14:textId="3ECC7CD5" w:rsidR="00DF099D" w:rsidRDefault="00DF099D">
      <w:pPr>
        <w:pStyle w:val="Tabledesillustrations"/>
        <w:tabs>
          <w:tab w:val="right" w:leader="dot" w:pos="10082"/>
        </w:tabs>
        <w:rPr>
          <w:rFonts w:eastAsiaTheme="minorEastAsia" w:cstheme="minorBidi"/>
          <w:noProof/>
          <w:kern w:val="2"/>
          <w:sz w:val="24"/>
          <w:lang w:eastAsia="fr-FR"/>
          <w14:ligatures w14:val="standardContextual"/>
        </w:rPr>
      </w:pPr>
      <w:hyperlink w:anchor="_Toc232704095" w:history="1">
        <w:r w:rsidRPr="00310714">
          <w:rPr>
            <w:rStyle w:val="Lienhypertexte"/>
            <w:noProof/>
          </w:rPr>
          <w:t>Figure 6 : Proportion de chaque espèce sur l’ensemble des captures de thonidés.</w:t>
        </w:r>
        <w:r>
          <w:rPr>
            <w:noProof/>
            <w:webHidden/>
          </w:rPr>
          <w:tab/>
        </w:r>
        <w:r>
          <w:rPr>
            <w:noProof/>
            <w:webHidden/>
          </w:rPr>
          <w:fldChar w:fldCharType="begin"/>
        </w:r>
        <w:r>
          <w:rPr>
            <w:noProof/>
            <w:webHidden/>
          </w:rPr>
          <w:instrText xml:space="preserve"> PAGEREF _Toc232704095 \h </w:instrText>
        </w:r>
        <w:r>
          <w:rPr>
            <w:noProof/>
            <w:webHidden/>
          </w:rPr>
        </w:r>
        <w:r>
          <w:rPr>
            <w:noProof/>
            <w:webHidden/>
          </w:rPr>
          <w:fldChar w:fldCharType="separate"/>
        </w:r>
        <w:r>
          <w:rPr>
            <w:noProof/>
            <w:webHidden/>
          </w:rPr>
          <w:t>16</w:t>
        </w:r>
        <w:r>
          <w:rPr>
            <w:noProof/>
            <w:webHidden/>
          </w:rPr>
          <w:fldChar w:fldCharType="end"/>
        </w:r>
      </w:hyperlink>
    </w:p>
    <w:p w14:paraId="03971462" w14:textId="6A84D971" w:rsidR="00DF099D" w:rsidRDefault="00DF099D">
      <w:pPr>
        <w:pStyle w:val="Tabledesillustrations"/>
        <w:tabs>
          <w:tab w:val="right" w:leader="dot" w:pos="10082"/>
        </w:tabs>
        <w:rPr>
          <w:rFonts w:eastAsiaTheme="minorEastAsia" w:cstheme="minorBidi"/>
          <w:noProof/>
          <w:kern w:val="2"/>
          <w:sz w:val="24"/>
          <w:lang w:eastAsia="fr-FR"/>
          <w14:ligatures w14:val="standardContextual"/>
        </w:rPr>
      </w:pPr>
      <w:hyperlink w:anchor="_Toc232704096" w:history="1">
        <w:r w:rsidRPr="00310714">
          <w:rPr>
            <w:rStyle w:val="Lienhypertexte"/>
            <w:noProof/>
          </w:rPr>
          <w:t>Figure 7 : Proportion de chaque espèce sur l’ensemble des captures de requins.</w:t>
        </w:r>
        <w:r>
          <w:rPr>
            <w:noProof/>
            <w:webHidden/>
          </w:rPr>
          <w:tab/>
        </w:r>
        <w:r>
          <w:rPr>
            <w:noProof/>
            <w:webHidden/>
          </w:rPr>
          <w:fldChar w:fldCharType="begin"/>
        </w:r>
        <w:r>
          <w:rPr>
            <w:noProof/>
            <w:webHidden/>
          </w:rPr>
          <w:instrText xml:space="preserve"> PAGEREF _Toc232704096 \h </w:instrText>
        </w:r>
        <w:r>
          <w:rPr>
            <w:noProof/>
            <w:webHidden/>
          </w:rPr>
        </w:r>
        <w:r>
          <w:rPr>
            <w:noProof/>
            <w:webHidden/>
          </w:rPr>
          <w:fldChar w:fldCharType="separate"/>
        </w:r>
        <w:r>
          <w:rPr>
            <w:noProof/>
            <w:webHidden/>
          </w:rPr>
          <w:t>17</w:t>
        </w:r>
        <w:r>
          <w:rPr>
            <w:noProof/>
            <w:webHidden/>
          </w:rPr>
          <w:fldChar w:fldCharType="end"/>
        </w:r>
      </w:hyperlink>
    </w:p>
    <w:p w14:paraId="55F5B77C" w14:textId="042D40B4" w:rsidR="00DF099D" w:rsidRDefault="00DF099D">
      <w:pPr>
        <w:pStyle w:val="Tabledesillustrations"/>
        <w:tabs>
          <w:tab w:val="right" w:leader="dot" w:pos="10082"/>
        </w:tabs>
        <w:rPr>
          <w:rFonts w:eastAsiaTheme="minorEastAsia" w:cstheme="minorBidi"/>
          <w:noProof/>
          <w:kern w:val="2"/>
          <w:sz w:val="24"/>
          <w:lang w:eastAsia="fr-FR"/>
          <w14:ligatures w14:val="standardContextual"/>
        </w:rPr>
      </w:pPr>
      <w:hyperlink w:anchor="_Toc232704097" w:history="1">
        <w:r w:rsidRPr="00310714">
          <w:rPr>
            <w:rStyle w:val="Lienhypertexte"/>
            <w:noProof/>
          </w:rPr>
          <w:t>Figure 8 : Proportion de chaque espèce sur l’ensemble des captures d’autres espèces de poissons.</w:t>
        </w:r>
        <w:r>
          <w:rPr>
            <w:noProof/>
            <w:webHidden/>
          </w:rPr>
          <w:tab/>
        </w:r>
        <w:r>
          <w:rPr>
            <w:noProof/>
            <w:webHidden/>
          </w:rPr>
          <w:fldChar w:fldCharType="begin"/>
        </w:r>
        <w:r>
          <w:rPr>
            <w:noProof/>
            <w:webHidden/>
          </w:rPr>
          <w:instrText xml:space="preserve"> PAGEREF _Toc232704097 \h </w:instrText>
        </w:r>
        <w:r>
          <w:rPr>
            <w:noProof/>
            <w:webHidden/>
          </w:rPr>
        </w:r>
        <w:r>
          <w:rPr>
            <w:noProof/>
            <w:webHidden/>
          </w:rPr>
          <w:fldChar w:fldCharType="separate"/>
        </w:r>
        <w:r>
          <w:rPr>
            <w:noProof/>
            <w:webHidden/>
          </w:rPr>
          <w:t>18</w:t>
        </w:r>
        <w:r>
          <w:rPr>
            <w:noProof/>
            <w:webHidden/>
          </w:rPr>
          <w:fldChar w:fldCharType="end"/>
        </w:r>
      </w:hyperlink>
    </w:p>
    <w:p w14:paraId="4E8CFF9D" w14:textId="4AFB1CED" w:rsidR="00DF099D" w:rsidRDefault="00DF099D">
      <w:pPr>
        <w:pStyle w:val="Tabledesillustrations"/>
        <w:tabs>
          <w:tab w:val="right" w:leader="dot" w:pos="10082"/>
        </w:tabs>
        <w:rPr>
          <w:rFonts w:eastAsiaTheme="minorEastAsia" w:cstheme="minorBidi"/>
          <w:noProof/>
          <w:kern w:val="2"/>
          <w:sz w:val="24"/>
          <w:lang w:eastAsia="fr-FR"/>
          <w14:ligatures w14:val="standardContextual"/>
        </w:rPr>
      </w:pPr>
      <w:hyperlink w:anchor="_Toc232704098" w:history="1">
        <w:r w:rsidRPr="00310714">
          <w:rPr>
            <w:rStyle w:val="Lienhypertexte"/>
            <w:noProof/>
          </w:rPr>
          <w:t>Figure 9 : Classe de tailles des espadons capturés</w:t>
        </w:r>
        <w:r>
          <w:rPr>
            <w:noProof/>
            <w:webHidden/>
          </w:rPr>
          <w:tab/>
        </w:r>
        <w:r>
          <w:rPr>
            <w:noProof/>
            <w:webHidden/>
          </w:rPr>
          <w:fldChar w:fldCharType="begin"/>
        </w:r>
        <w:r>
          <w:rPr>
            <w:noProof/>
            <w:webHidden/>
          </w:rPr>
          <w:instrText xml:space="preserve"> PAGEREF _Toc232704098 \h </w:instrText>
        </w:r>
        <w:r>
          <w:rPr>
            <w:noProof/>
            <w:webHidden/>
          </w:rPr>
        </w:r>
        <w:r>
          <w:rPr>
            <w:noProof/>
            <w:webHidden/>
          </w:rPr>
          <w:fldChar w:fldCharType="separate"/>
        </w:r>
        <w:r>
          <w:rPr>
            <w:noProof/>
            <w:webHidden/>
          </w:rPr>
          <w:t>19</w:t>
        </w:r>
        <w:r>
          <w:rPr>
            <w:noProof/>
            <w:webHidden/>
          </w:rPr>
          <w:fldChar w:fldCharType="end"/>
        </w:r>
      </w:hyperlink>
    </w:p>
    <w:p w14:paraId="123715A3" w14:textId="4F3A9B4F" w:rsidR="00DF099D" w:rsidRDefault="00DF099D">
      <w:pPr>
        <w:pStyle w:val="Tabledesillustrations"/>
        <w:tabs>
          <w:tab w:val="right" w:leader="dot" w:pos="10082"/>
        </w:tabs>
        <w:rPr>
          <w:rFonts w:eastAsiaTheme="minorEastAsia" w:cstheme="minorBidi"/>
          <w:noProof/>
          <w:kern w:val="2"/>
          <w:sz w:val="24"/>
          <w:lang w:eastAsia="fr-FR"/>
          <w14:ligatures w14:val="standardContextual"/>
        </w:rPr>
      </w:pPr>
      <w:hyperlink w:anchor="_Toc232704099" w:history="1">
        <w:r w:rsidRPr="00310714">
          <w:rPr>
            <w:rStyle w:val="Lienhypertexte"/>
            <w:noProof/>
          </w:rPr>
          <w:t>Figure 10 : Classe de taille des thonidés capturés</w:t>
        </w:r>
        <w:r>
          <w:rPr>
            <w:noProof/>
            <w:webHidden/>
          </w:rPr>
          <w:tab/>
        </w:r>
        <w:r>
          <w:rPr>
            <w:noProof/>
            <w:webHidden/>
          </w:rPr>
          <w:fldChar w:fldCharType="begin"/>
        </w:r>
        <w:r>
          <w:rPr>
            <w:noProof/>
            <w:webHidden/>
          </w:rPr>
          <w:instrText xml:space="preserve"> PAGEREF _Toc232704099 \h </w:instrText>
        </w:r>
        <w:r>
          <w:rPr>
            <w:noProof/>
            <w:webHidden/>
          </w:rPr>
        </w:r>
        <w:r>
          <w:rPr>
            <w:noProof/>
            <w:webHidden/>
          </w:rPr>
          <w:fldChar w:fldCharType="separate"/>
        </w:r>
        <w:r>
          <w:rPr>
            <w:noProof/>
            <w:webHidden/>
          </w:rPr>
          <w:t>20</w:t>
        </w:r>
        <w:r>
          <w:rPr>
            <w:noProof/>
            <w:webHidden/>
          </w:rPr>
          <w:fldChar w:fldCharType="end"/>
        </w:r>
      </w:hyperlink>
    </w:p>
    <w:p w14:paraId="6645BB65" w14:textId="3C97D833" w:rsidR="00DF099D" w:rsidRDefault="00DF099D">
      <w:pPr>
        <w:pStyle w:val="Tabledesillustrations"/>
        <w:tabs>
          <w:tab w:val="right" w:leader="dot" w:pos="10082"/>
        </w:tabs>
        <w:rPr>
          <w:rFonts w:eastAsiaTheme="minorEastAsia" w:cstheme="minorBidi"/>
          <w:noProof/>
          <w:kern w:val="2"/>
          <w:sz w:val="24"/>
          <w:lang w:eastAsia="fr-FR"/>
          <w14:ligatures w14:val="standardContextual"/>
        </w:rPr>
      </w:pPr>
      <w:hyperlink w:anchor="_Toc232704100" w:history="1">
        <w:r w:rsidRPr="00310714">
          <w:rPr>
            <w:rStyle w:val="Lienhypertexte"/>
            <w:noProof/>
          </w:rPr>
          <w:t>Figure 11 : Etat à la capture des espèces d’intérêts commerciales</w:t>
        </w:r>
        <w:r>
          <w:rPr>
            <w:noProof/>
            <w:webHidden/>
          </w:rPr>
          <w:tab/>
        </w:r>
        <w:r>
          <w:rPr>
            <w:noProof/>
            <w:webHidden/>
          </w:rPr>
          <w:fldChar w:fldCharType="begin"/>
        </w:r>
        <w:r>
          <w:rPr>
            <w:noProof/>
            <w:webHidden/>
          </w:rPr>
          <w:instrText xml:space="preserve"> PAGEREF _Toc232704100 \h </w:instrText>
        </w:r>
        <w:r>
          <w:rPr>
            <w:noProof/>
            <w:webHidden/>
          </w:rPr>
        </w:r>
        <w:r>
          <w:rPr>
            <w:noProof/>
            <w:webHidden/>
          </w:rPr>
          <w:fldChar w:fldCharType="separate"/>
        </w:r>
        <w:r>
          <w:rPr>
            <w:noProof/>
            <w:webHidden/>
          </w:rPr>
          <w:t>21</w:t>
        </w:r>
        <w:r>
          <w:rPr>
            <w:noProof/>
            <w:webHidden/>
          </w:rPr>
          <w:fldChar w:fldCharType="end"/>
        </w:r>
      </w:hyperlink>
    </w:p>
    <w:p w14:paraId="1C32FFD7" w14:textId="52F9B9EC" w:rsidR="00DF099D" w:rsidRDefault="00DF099D">
      <w:pPr>
        <w:pStyle w:val="Tabledesillustrations"/>
        <w:tabs>
          <w:tab w:val="right" w:leader="dot" w:pos="10082"/>
        </w:tabs>
        <w:rPr>
          <w:rFonts w:eastAsiaTheme="minorEastAsia" w:cstheme="minorBidi"/>
          <w:noProof/>
          <w:kern w:val="2"/>
          <w:sz w:val="24"/>
          <w:lang w:eastAsia="fr-FR"/>
          <w14:ligatures w14:val="standardContextual"/>
        </w:rPr>
      </w:pPr>
      <w:hyperlink w:anchor="_Toc232704101" w:history="1">
        <w:r w:rsidRPr="00310714">
          <w:rPr>
            <w:rStyle w:val="Lienhypertexte"/>
            <w:noProof/>
          </w:rPr>
          <w:t>Figure 12 : Etat au rejet requins capturés</w:t>
        </w:r>
        <w:r>
          <w:rPr>
            <w:noProof/>
            <w:webHidden/>
          </w:rPr>
          <w:tab/>
        </w:r>
        <w:r>
          <w:rPr>
            <w:noProof/>
            <w:webHidden/>
          </w:rPr>
          <w:fldChar w:fldCharType="begin"/>
        </w:r>
        <w:r>
          <w:rPr>
            <w:noProof/>
            <w:webHidden/>
          </w:rPr>
          <w:instrText xml:space="preserve"> PAGEREF _Toc232704101 \h </w:instrText>
        </w:r>
        <w:r>
          <w:rPr>
            <w:noProof/>
            <w:webHidden/>
          </w:rPr>
        </w:r>
        <w:r>
          <w:rPr>
            <w:noProof/>
            <w:webHidden/>
          </w:rPr>
          <w:fldChar w:fldCharType="separate"/>
        </w:r>
        <w:r>
          <w:rPr>
            <w:noProof/>
            <w:webHidden/>
          </w:rPr>
          <w:t>21</w:t>
        </w:r>
        <w:r>
          <w:rPr>
            <w:noProof/>
            <w:webHidden/>
          </w:rPr>
          <w:fldChar w:fldCharType="end"/>
        </w:r>
      </w:hyperlink>
    </w:p>
    <w:p w14:paraId="6B8D8F07" w14:textId="2F134E18" w:rsidR="00DF099D" w:rsidRDefault="00DF099D">
      <w:pPr>
        <w:pStyle w:val="Tabledesillustrations"/>
        <w:tabs>
          <w:tab w:val="right" w:leader="dot" w:pos="10082"/>
        </w:tabs>
        <w:rPr>
          <w:rFonts w:eastAsiaTheme="minorEastAsia" w:cstheme="minorBidi"/>
          <w:noProof/>
          <w:kern w:val="2"/>
          <w:sz w:val="24"/>
          <w:lang w:eastAsia="fr-FR"/>
          <w14:ligatures w14:val="standardContextual"/>
        </w:rPr>
      </w:pPr>
      <w:hyperlink w:anchor="_Toc232704102" w:history="1">
        <w:r w:rsidRPr="00310714">
          <w:rPr>
            <w:rStyle w:val="Lienhypertexte"/>
            <w:noProof/>
          </w:rPr>
          <w:t>Figure 13 : Devenir des individus capturés pendant la marée. En jaune les individus conservés, en bleu les individus rejetés et échappés.</w:t>
        </w:r>
        <w:r>
          <w:rPr>
            <w:noProof/>
            <w:webHidden/>
          </w:rPr>
          <w:tab/>
        </w:r>
        <w:r>
          <w:rPr>
            <w:noProof/>
            <w:webHidden/>
          </w:rPr>
          <w:fldChar w:fldCharType="begin"/>
        </w:r>
        <w:r>
          <w:rPr>
            <w:noProof/>
            <w:webHidden/>
          </w:rPr>
          <w:instrText xml:space="preserve"> PAGEREF _Toc232704102 \h </w:instrText>
        </w:r>
        <w:r>
          <w:rPr>
            <w:noProof/>
            <w:webHidden/>
          </w:rPr>
        </w:r>
        <w:r>
          <w:rPr>
            <w:noProof/>
            <w:webHidden/>
          </w:rPr>
          <w:fldChar w:fldCharType="separate"/>
        </w:r>
        <w:r>
          <w:rPr>
            <w:noProof/>
            <w:webHidden/>
          </w:rPr>
          <w:t>22</w:t>
        </w:r>
        <w:r>
          <w:rPr>
            <w:noProof/>
            <w:webHidden/>
          </w:rPr>
          <w:fldChar w:fldCharType="end"/>
        </w:r>
      </w:hyperlink>
    </w:p>
    <w:p w14:paraId="30B4FB07" w14:textId="451A1D6C" w:rsidR="00DF099D" w:rsidRDefault="00DF099D">
      <w:pPr>
        <w:pStyle w:val="Tabledesillustrations"/>
        <w:tabs>
          <w:tab w:val="right" w:leader="dot" w:pos="10082"/>
        </w:tabs>
        <w:rPr>
          <w:rFonts w:eastAsiaTheme="minorEastAsia" w:cstheme="minorBidi"/>
          <w:noProof/>
          <w:kern w:val="2"/>
          <w:sz w:val="24"/>
          <w:lang w:eastAsia="fr-FR"/>
          <w14:ligatures w14:val="standardContextual"/>
        </w:rPr>
      </w:pPr>
      <w:hyperlink w:anchor="_Toc232704103" w:history="1">
        <w:r w:rsidRPr="00310714">
          <w:rPr>
            <w:rStyle w:val="Lienhypertexte"/>
            <w:noProof/>
          </w:rPr>
          <w:t>Figure 14 : Nombre d’individus conservés (en jaune), nombres d’individus rejetés (en bleu) pour chaque espèce capturée durant la marée.</w:t>
        </w:r>
        <w:r>
          <w:rPr>
            <w:noProof/>
            <w:webHidden/>
          </w:rPr>
          <w:tab/>
        </w:r>
        <w:r>
          <w:rPr>
            <w:noProof/>
            <w:webHidden/>
          </w:rPr>
          <w:fldChar w:fldCharType="begin"/>
        </w:r>
        <w:r>
          <w:rPr>
            <w:noProof/>
            <w:webHidden/>
          </w:rPr>
          <w:instrText xml:space="preserve"> PAGEREF _Toc232704103 \h </w:instrText>
        </w:r>
        <w:r>
          <w:rPr>
            <w:noProof/>
            <w:webHidden/>
          </w:rPr>
        </w:r>
        <w:r>
          <w:rPr>
            <w:noProof/>
            <w:webHidden/>
          </w:rPr>
          <w:fldChar w:fldCharType="separate"/>
        </w:r>
        <w:r>
          <w:rPr>
            <w:noProof/>
            <w:webHidden/>
          </w:rPr>
          <w:t>22</w:t>
        </w:r>
        <w:r>
          <w:rPr>
            <w:noProof/>
            <w:webHidden/>
          </w:rPr>
          <w:fldChar w:fldCharType="end"/>
        </w:r>
      </w:hyperlink>
    </w:p>
    <w:p w14:paraId="2A0EFC35" w14:textId="6DFE8A0A" w:rsidR="00DF099D" w:rsidRDefault="00DF099D">
      <w:pPr>
        <w:pStyle w:val="Tabledesillustrations"/>
        <w:tabs>
          <w:tab w:val="right" w:leader="dot" w:pos="10082"/>
        </w:tabs>
        <w:rPr>
          <w:rFonts w:eastAsiaTheme="minorEastAsia" w:cstheme="minorBidi"/>
          <w:noProof/>
          <w:kern w:val="2"/>
          <w:sz w:val="24"/>
          <w:lang w:eastAsia="fr-FR"/>
          <w14:ligatures w14:val="standardContextual"/>
        </w:rPr>
      </w:pPr>
      <w:hyperlink w:anchor="_Toc232704104" w:history="1">
        <w:r w:rsidRPr="00310714">
          <w:rPr>
            <w:rStyle w:val="Lienhypertexte"/>
            <w:noProof/>
          </w:rPr>
          <w:t>Figure 15 : Répartition des différents types de déprédation durant la marée</w:t>
        </w:r>
        <w:r>
          <w:rPr>
            <w:noProof/>
            <w:webHidden/>
          </w:rPr>
          <w:tab/>
        </w:r>
        <w:r>
          <w:rPr>
            <w:noProof/>
            <w:webHidden/>
          </w:rPr>
          <w:fldChar w:fldCharType="begin"/>
        </w:r>
        <w:r>
          <w:rPr>
            <w:noProof/>
            <w:webHidden/>
          </w:rPr>
          <w:instrText xml:space="preserve"> PAGEREF _Toc232704104 \h </w:instrText>
        </w:r>
        <w:r>
          <w:rPr>
            <w:noProof/>
            <w:webHidden/>
          </w:rPr>
        </w:r>
        <w:r>
          <w:rPr>
            <w:noProof/>
            <w:webHidden/>
          </w:rPr>
          <w:fldChar w:fldCharType="separate"/>
        </w:r>
        <w:r>
          <w:rPr>
            <w:noProof/>
            <w:webHidden/>
          </w:rPr>
          <w:t>26</w:t>
        </w:r>
        <w:r>
          <w:rPr>
            <w:noProof/>
            <w:webHidden/>
          </w:rPr>
          <w:fldChar w:fldCharType="end"/>
        </w:r>
      </w:hyperlink>
    </w:p>
    <w:p w14:paraId="1BEE4DBB" w14:textId="53FEEC63" w:rsidR="00DF099D" w:rsidRDefault="00DF099D">
      <w:pPr>
        <w:pStyle w:val="Tabledesillustrations"/>
        <w:tabs>
          <w:tab w:val="right" w:leader="dot" w:pos="10082"/>
        </w:tabs>
        <w:rPr>
          <w:rFonts w:eastAsiaTheme="minorEastAsia" w:cstheme="minorBidi"/>
          <w:noProof/>
          <w:kern w:val="2"/>
          <w:sz w:val="24"/>
          <w:lang w:eastAsia="fr-FR"/>
          <w14:ligatures w14:val="standardContextual"/>
        </w:rPr>
      </w:pPr>
      <w:hyperlink w:anchor="_Toc232704105" w:history="1">
        <w:r w:rsidRPr="00310714">
          <w:rPr>
            <w:rStyle w:val="Lienhypertexte"/>
            <w:noProof/>
          </w:rPr>
          <w:t>Figure 16 : Répartition des différents types de déprédation pour chaque espèce</w:t>
        </w:r>
        <w:r>
          <w:rPr>
            <w:noProof/>
            <w:webHidden/>
          </w:rPr>
          <w:tab/>
        </w:r>
        <w:r>
          <w:rPr>
            <w:noProof/>
            <w:webHidden/>
          </w:rPr>
          <w:fldChar w:fldCharType="begin"/>
        </w:r>
        <w:r>
          <w:rPr>
            <w:noProof/>
            <w:webHidden/>
          </w:rPr>
          <w:instrText xml:space="preserve"> PAGEREF _Toc232704105 \h </w:instrText>
        </w:r>
        <w:r>
          <w:rPr>
            <w:noProof/>
            <w:webHidden/>
          </w:rPr>
        </w:r>
        <w:r>
          <w:rPr>
            <w:noProof/>
            <w:webHidden/>
          </w:rPr>
          <w:fldChar w:fldCharType="separate"/>
        </w:r>
        <w:r>
          <w:rPr>
            <w:noProof/>
            <w:webHidden/>
          </w:rPr>
          <w:t>27</w:t>
        </w:r>
        <w:r>
          <w:rPr>
            <w:noProof/>
            <w:webHidden/>
          </w:rPr>
          <w:fldChar w:fldCharType="end"/>
        </w:r>
      </w:hyperlink>
    </w:p>
    <w:p w14:paraId="2028B58F" w14:textId="4BE52C04" w:rsidR="00DF099D" w:rsidRDefault="00DF099D">
      <w:pPr>
        <w:pStyle w:val="Tabledesillustrations"/>
        <w:tabs>
          <w:tab w:val="right" w:leader="dot" w:pos="10082"/>
        </w:tabs>
        <w:rPr>
          <w:rFonts w:eastAsiaTheme="minorEastAsia" w:cstheme="minorBidi"/>
          <w:noProof/>
          <w:kern w:val="2"/>
          <w:sz w:val="24"/>
          <w:lang w:eastAsia="fr-FR"/>
          <w14:ligatures w14:val="standardContextual"/>
        </w:rPr>
      </w:pPr>
      <w:hyperlink w:anchor="_Toc232704106" w:history="1">
        <w:r w:rsidRPr="00310714">
          <w:rPr>
            <w:rStyle w:val="Lienhypertexte"/>
            <w:noProof/>
          </w:rPr>
          <w:t>Figure 17 : CPUE de l’espadon (en bleu), patudo (en rouge foncé), du thon albacore (en rouge) et du thon germon (en rose) et totale (carré en noir) au cours de la marée</w:t>
        </w:r>
        <w:r>
          <w:rPr>
            <w:noProof/>
            <w:webHidden/>
          </w:rPr>
          <w:tab/>
        </w:r>
        <w:r>
          <w:rPr>
            <w:noProof/>
            <w:webHidden/>
          </w:rPr>
          <w:fldChar w:fldCharType="begin"/>
        </w:r>
        <w:r>
          <w:rPr>
            <w:noProof/>
            <w:webHidden/>
          </w:rPr>
          <w:instrText xml:space="preserve"> PAGEREF _Toc232704106 \h </w:instrText>
        </w:r>
        <w:r>
          <w:rPr>
            <w:noProof/>
            <w:webHidden/>
          </w:rPr>
        </w:r>
        <w:r>
          <w:rPr>
            <w:noProof/>
            <w:webHidden/>
          </w:rPr>
          <w:fldChar w:fldCharType="separate"/>
        </w:r>
        <w:r>
          <w:rPr>
            <w:noProof/>
            <w:webHidden/>
          </w:rPr>
          <w:t>28</w:t>
        </w:r>
        <w:r>
          <w:rPr>
            <w:noProof/>
            <w:webHidden/>
          </w:rPr>
          <w:fldChar w:fldCharType="end"/>
        </w:r>
      </w:hyperlink>
    </w:p>
    <w:p w14:paraId="458B24FF" w14:textId="54C9F262" w:rsidR="00B808B7" w:rsidRPr="00BC7F63" w:rsidRDefault="005B2AFB" w:rsidP="00C42F8F">
      <w:pPr>
        <w:jc w:val="left"/>
        <w:rPr>
          <w:sz w:val="28"/>
          <w:szCs w:val="28"/>
        </w:rPr>
      </w:pPr>
      <w:r w:rsidRPr="00BC7F63">
        <w:rPr>
          <w:sz w:val="28"/>
          <w:szCs w:val="28"/>
        </w:rPr>
        <w:fldChar w:fldCharType="end"/>
      </w:r>
    </w:p>
    <w:p w14:paraId="7BF6760C" w14:textId="2DA89CE0" w:rsidR="006D4D01" w:rsidRDefault="0066336B">
      <w:pPr>
        <w:pStyle w:val="Tabledesillustrations"/>
        <w:tabs>
          <w:tab w:val="right" w:leader="dot" w:pos="10082"/>
        </w:tabs>
        <w:rPr>
          <w:rFonts w:eastAsiaTheme="minorEastAsia" w:cstheme="minorBidi"/>
          <w:noProof/>
          <w:kern w:val="2"/>
          <w:sz w:val="24"/>
          <w:lang w:eastAsia="fr-FR"/>
          <w14:ligatures w14:val="standardContextual"/>
        </w:rPr>
      </w:pPr>
      <w:r>
        <w:rPr>
          <w:sz w:val="36"/>
          <w:szCs w:val="36"/>
        </w:rPr>
        <w:fldChar w:fldCharType="begin"/>
      </w:r>
      <w:r>
        <w:rPr>
          <w:sz w:val="36"/>
          <w:szCs w:val="36"/>
        </w:rPr>
        <w:instrText xml:space="preserve"> TOC \h \z \c "Photo" </w:instrText>
      </w:r>
      <w:r>
        <w:rPr>
          <w:sz w:val="36"/>
          <w:szCs w:val="36"/>
        </w:rPr>
        <w:fldChar w:fldCharType="separate"/>
      </w:r>
      <w:hyperlink w:anchor="_Toc234842204" w:history="1">
        <w:r w:rsidR="006D4D01" w:rsidRPr="00E17D88">
          <w:rPr>
            <w:rStyle w:val="Lienhypertexte"/>
            <w:noProof/>
          </w:rPr>
          <w:t>Photo 1 : Requin marteau commun</w:t>
        </w:r>
        <w:r w:rsidR="006D4D01">
          <w:rPr>
            <w:noProof/>
            <w:webHidden/>
          </w:rPr>
          <w:tab/>
        </w:r>
        <w:r w:rsidR="006D4D01">
          <w:rPr>
            <w:noProof/>
            <w:webHidden/>
          </w:rPr>
          <w:fldChar w:fldCharType="begin"/>
        </w:r>
        <w:r w:rsidR="006D4D01">
          <w:rPr>
            <w:noProof/>
            <w:webHidden/>
          </w:rPr>
          <w:instrText xml:space="preserve"> PAGEREF _Toc234842204 \h </w:instrText>
        </w:r>
        <w:r w:rsidR="006D4D01">
          <w:rPr>
            <w:noProof/>
            <w:webHidden/>
          </w:rPr>
        </w:r>
        <w:r w:rsidR="006D4D01">
          <w:rPr>
            <w:noProof/>
            <w:webHidden/>
          </w:rPr>
          <w:fldChar w:fldCharType="separate"/>
        </w:r>
        <w:r w:rsidR="006D4D01">
          <w:rPr>
            <w:noProof/>
            <w:webHidden/>
          </w:rPr>
          <w:t>9</w:t>
        </w:r>
        <w:r w:rsidR="006D4D01">
          <w:rPr>
            <w:noProof/>
            <w:webHidden/>
          </w:rPr>
          <w:fldChar w:fldCharType="end"/>
        </w:r>
      </w:hyperlink>
    </w:p>
    <w:p w14:paraId="391BA29F" w14:textId="12B6A074" w:rsidR="006D4D01" w:rsidRDefault="006D4D01">
      <w:pPr>
        <w:pStyle w:val="Tabledesillustrations"/>
        <w:tabs>
          <w:tab w:val="right" w:leader="dot" w:pos="10082"/>
        </w:tabs>
        <w:rPr>
          <w:rFonts w:eastAsiaTheme="minorEastAsia" w:cstheme="minorBidi"/>
          <w:noProof/>
          <w:kern w:val="2"/>
          <w:sz w:val="24"/>
          <w:lang w:eastAsia="fr-FR"/>
          <w14:ligatures w14:val="standardContextual"/>
        </w:rPr>
      </w:pPr>
      <w:hyperlink w:anchor="_Toc234842205" w:history="1">
        <w:r w:rsidRPr="00E17D88">
          <w:rPr>
            <w:rStyle w:val="Lienhypertexte"/>
            <w:noProof/>
          </w:rPr>
          <w:t xml:space="preserve">Photo 2 : [espèce]</w:t>
        </w:r>
        <w:r>
          <w:rPr>
            <w:noProof/>
            <w:webHidden/>
          </w:rPr>
          <w:tab/>
        </w:r>
        <w:r>
          <w:rPr>
            <w:noProof/>
            <w:webHidden/>
          </w:rPr>
          <w:fldChar w:fldCharType="begin"/>
        </w:r>
        <w:r>
          <w:rPr>
            <w:noProof/>
            <w:webHidden/>
          </w:rPr>
          <w:instrText xml:space="preserve"> PAGEREF _Toc234842205 \h </w:instrText>
        </w:r>
        <w:r>
          <w:rPr>
            <w:noProof/>
            <w:webHidden/>
          </w:rPr>
        </w:r>
        <w:r>
          <w:rPr>
            <w:noProof/>
            <w:webHidden/>
          </w:rPr>
          <w:fldChar w:fldCharType="separate"/>
        </w:r>
        <w:r>
          <w:rPr>
            <w:noProof/>
            <w:webHidden/>
          </w:rPr>
          <w:t>9</w:t>
        </w:r>
        <w:r>
          <w:rPr>
            <w:noProof/>
            <w:webHidden/>
          </w:rPr>
          <w:fldChar w:fldCharType="end"/>
        </w:r>
      </w:hyperlink>
    </w:p>
    <w:p w14:paraId="743A75C4" w14:textId="55965353" w:rsidR="006D4D01" w:rsidRDefault="006D4D01">
      <w:pPr>
        <w:pStyle w:val="Tabledesillustrations"/>
        <w:tabs>
          <w:tab w:val="right" w:leader="dot" w:pos="10082"/>
        </w:tabs>
        <w:rPr>
          <w:rFonts w:eastAsiaTheme="minorEastAsia" w:cstheme="minorBidi"/>
          <w:noProof/>
          <w:kern w:val="2"/>
          <w:sz w:val="24"/>
          <w:lang w:eastAsia="fr-FR"/>
          <w14:ligatures w14:val="standardContextual"/>
        </w:rPr>
      </w:pPr>
      <w:hyperlink w:anchor="_Toc234842206" w:history="1">
        <w:r w:rsidRPr="00E17D88">
          <w:rPr>
            <w:rStyle w:val="Lienhypertexte"/>
            <w:noProof/>
          </w:rPr>
          <w:t>Photo 3 : Espèces conservées A : Espadon (SWO) ; B : Thon albacore (YFT) ; C : Thon obèse (BET) ; D : Wahoo  (WAH) ; E : Dorade (DOL) ; F : Voilier (SFA)</w:t>
        </w:r>
        <w:r>
          <w:rPr>
            <w:noProof/>
            <w:webHidden/>
          </w:rPr>
          <w:tab/>
        </w:r>
        <w:r>
          <w:rPr>
            <w:noProof/>
            <w:webHidden/>
          </w:rPr>
          <w:fldChar w:fldCharType="begin"/>
        </w:r>
        <w:r>
          <w:rPr>
            <w:noProof/>
            <w:webHidden/>
          </w:rPr>
          <w:instrText xml:space="preserve"> PAGEREF _Toc234842206 \h </w:instrText>
        </w:r>
        <w:r>
          <w:rPr>
            <w:noProof/>
            <w:webHidden/>
          </w:rPr>
        </w:r>
        <w:r>
          <w:rPr>
            <w:noProof/>
            <w:webHidden/>
          </w:rPr>
          <w:fldChar w:fldCharType="separate"/>
        </w:r>
        <w:r>
          <w:rPr>
            <w:noProof/>
            <w:webHidden/>
          </w:rPr>
          <w:t>24</w:t>
        </w:r>
        <w:r>
          <w:rPr>
            <w:noProof/>
            <w:webHidden/>
          </w:rPr>
          <w:fldChar w:fldCharType="end"/>
        </w:r>
      </w:hyperlink>
    </w:p>
    <w:p w14:paraId="01C4CF67" w14:textId="4E7E34D8" w:rsidR="006D4D01" w:rsidRDefault="006D4D01">
      <w:pPr>
        <w:pStyle w:val="Tabledesillustrations"/>
        <w:tabs>
          <w:tab w:val="right" w:leader="dot" w:pos="10082"/>
        </w:tabs>
        <w:rPr>
          <w:rFonts w:eastAsiaTheme="minorEastAsia" w:cstheme="minorBidi"/>
          <w:noProof/>
          <w:kern w:val="2"/>
          <w:sz w:val="24"/>
          <w:lang w:eastAsia="fr-FR"/>
          <w14:ligatures w14:val="standardContextual"/>
        </w:rPr>
      </w:pPr>
      <w:hyperlink w:anchor="_Toc234842207" w:history="1">
        <w:r w:rsidRPr="00E17D88">
          <w:rPr>
            <w:rStyle w:val="Lienhypertexte"/>
            <w:noProof/>
          </w:rPr>
          <w:t>Photo 4 : Espèces rejetées A : Requin peau bleue (BSH) ; B : Requin soyeux (FAL) ; C : Requin océanique (OCS) ; D : Lancier long nez (ALX) ; Requin renard à gros yeux (BTH) ; Compère océanique (LGH)</w:t>
        </w:r>
        <w:r>
          <w:rPr>
            <w:noProof/>
            <w:webHidden/>
          </w:rPr>
          <w:tab/>
        </w:r>
        <w:r>
          <w:rPr>
            <w:noProof/>
            <w:webHidden/>
          </w:rPr>
          <w:fldChar w:fldCharType="begin"/>
        </w:r>
        <w:r>
          <w:rPr>
            <w:noProof/>
            <w:webHidden/>
          </w:rPr>
          <w:instrText xml:space="preserve"> PAGEREF _Toc234842207 \h </w:instrText>
        </w:r>
        <w:r>
          <w:rPr>
            <w:noProof/>
            <w:webHidden/>
          </w:rPr>
        </w:r>
        <w:r>
          <w:rPr>
            <w:noProof/>
            <w:webHidden/>
          </w:rPr>
          <w:fldChar w:fldCharType="separate"/>
        </w:r>
        <w:r>
          <w:rPr>
            <w:noProof/>
            <w:webHidden/>
          </w:rPr>
          <w:t>25</w:t>
        </w:r>
        <w:r>
          <w:rPr>
            <w:noProof/>
            <w:webHidden/>
          </w:rPr>
          <w:fldChar w:fldCharType="end"/>
        </w:r>
      </w:hyperlink>
    </w:p>
    <w:p w14:paraId="765544CF" w14:textId="4DF72158" w:rsidR="006D4D01" w:rsidRDefault="006D4D01">
      <w:pPr>
        <w:pStyle w:val="Tabledesillustrations"/>
        <w:tabs>
          <w:tab w:val="right" w:leader="dot" w:pos="10082"/>
        </w:tabs>
        <w:rPr>
          <w:rFonts w:eastAsiaTheme="minorEastAsia" w:cstheme="minorBidi"/>
          <w:noProof/>
          <w:kern w:val="2"/>
          <w:sz w:val="24"/>
          <w:lang w:eastAsia="fr-FR"/>
          <w14:ligatures w14:val="standardContextual"/>
        </w:rPr>
      </w:pPr>
      <w:hyperlink w:anchor="_Toc234842208" w:history="1">
        <w:r w:rsidRPr="00E17D88">
          <w:rPr>
            <w:rStyle w:val="Lienhypertexte"/>
            <w:noProof/>
          </w:rPr>
          <w:t>Photo 5 : A : Déprédation par les squalelets féroces ; B : Déprédation par les requins ; C : Déprédation par les calmars ;  D : Déprédation par les odontocètes</w:t>
        </w:r>
        <w:r>
          <w:rPr>
            <w:noProof/>
            <w:webHidden/>
          </w:rPr>
          <w:tab/>
        </w:r>
        <w:r>
          <w:rPr>
            <w:noProof/>
            <w:webHidden/>
          </w:rPr>
          <w:fldChar w:fldCharType="begin"/>
        </w:r>
        <w:r>
          <w:rPr>
            <w:noProof/>
            <w:webHidden/>
          </w:rPr>
          <w:instrText xml:space="preserve"> PAGEREF _Toc234842208 \h </w:instrText>
        </w:r>
        <w:r>
          <w:rPr>
            <w:noProof/>
            <w:webHidden/>
          </w:rPr>
        </w:r>
        <w:r>
          <w:rPr>
            <w:noProof/>
            <w:webHidden/>
          </w:rPr>
          <w:fldChar w:fldCharType="separate"/>
        </w:r>
        <w:r>
          <w:rPr>
            <w:noProof/>
            <w:webHidden/>
          </w:rPr>
          <w:t>27</w:t>
        </w:r>
        <w:r>
          <w:rPr>
            <w:noProof/>
            <w:webHidden/>
          </w:rPr>
          <w:fldChar w:fldCharType="end"/>
        </w:r>
      </w:hyperlink>
    </w:p>
    <w:p>
      <w:r>
        <w:br w:type="page"/>
      </w:r>
    </w:p>
    <w:p w14:paraId="62732A28" w14:textId="77777777" w:rsidR="00BE527F" w:rsidRPr="00D93623" w:rsidRDefault="00BE527F" w:rsidP="005D767D">
      <w:pPr>
        <w:pStyle w:val="Titre1"/>
        <w:pageBreakBefore/>
        <w:numPr>
          <w:ilvl w:val="0"/>
          <w:numId w:val="10"/>
        </w:numPr>
        <w:spacing w:before="120" w:after="120"/>
      </w:pPr>
      <w:bookmarkStart w:id="1" w:name="_Toc232704053"/>
      <w:r w:rsidRPr="00D93623">
        <w:lastRenderedPageBreak/>
        <w:t>Information</w:t>
      </w:r>
      <w:r w:rsidR="00537B54">
        <w:t>s</w:t>
      </w:r>
      <w:r w:rsidRPr="00D93623">
        <w:t xml:space="preserve"> générale</w:t>
      </w:r>
      <w:r w:rsidR="00537B54">
        <w:t>s</w:t>
      </w:r>
      <w:bookmarkEnd w:id="1"/>
    </w:p>
    <w:p w14:paraId="77251951" w14:textId="77777777" w:rsidR="00353E83" w:rsidRPr="00DF099D" w:rsidRDefault="00BE527F" w:rsidP="00353E83">
      <w:pPr>
        <w:spacing w:after="120"/>
        <w:rPr>
          <w:rFonts w:cstheme="minorHAnsi"/>
        </w:rPr>
      </w:pPr>
      <w:r>
        <w:rPr/>
        <w:t xml:space="preserve">Ce présent rapport est une synthèse du travail réalisé lors d’un embarquement sur le </w:t>
      </w:r>
      <w:r>
        <w:rPr>
          <w:highlight w:val="yellow"/>
        </w:rPr>
        <w:t>{{ navire }}</w:t>
      </w:r>
      <w:r>
        <w:rPr/>
        <w:t xml:space="preserve"> dans l’océan Indien du </w:t>
      </w:r>
      <w:r>
        <w:rPr>
          <w:highlight w:val="yellow"/>
        </w:rPr>
        <w:t>{{ date_debut }}</w:t>
      </w:r>
      <w:r>
        <w:rPr/>
        <w:t xml:space="preserve"> au </w:t>
      </w:r>
      <w:r>
        <w:rPr>
          <w:highlight w:val="yellow"/>
        </w:rPr>
        <w:t>{{ date_fin }}</w:t>
      </w:r>
      <w:r>
        <w:rPr/>
        <w:t xml:space="preserve">, sous le commandement de </w:t>
      </w:r>
      <w:r>
        <w:rPr>
          <w:highlight w:val="yellow"/>
        </w:rPr>
        <w:t>{{ capitaine }}</w:t>
      </w:r>
      <w:r>
        <w:rPr/>
        <w:t xml:space="preserve">. Il totalise </w:t>
      </w:r>
      <w:r>
        <w:rPr>
          <w:highlight w:val="yellow"/>
        </w:rPr>
        <w:t>{{ nb_filages }}</w:t>
      </w:r>
      <w:r>
        <w:rPr/>
        <w:t xml:space="preserve"> filages.</w:t>
      </w:r>
    </w:p>
    <w:p w14:paraId="654941FE" w14:textId="77777777" w:rsidR="00353E83" w:rsidRPr="00DF099D" w:rsidRDefault="00353E83" w:rsidP="00353E83">
      <w:pPr>
        <w:spacing w:after="120"/>
        <w:rPr>
          <w:rFonts w:cstheme="minorHAnsi"/>
        </w:rPr>
      </w:pPr>
      <w:r w:rsidRPr="00DF099D">
        <w:rPr>
          <w:rFonts w:cstheme="minorHAnsi"/>
        </w:rPr>
        <w:t>Ce travail s’inscrit dans le cadre du programme européen DCF « Data Collection Framework » qui visent à améliorer les connaissances sur l’impact des grandes pêcheries océaniques sur les stocks de grands pélagiques ciblés et capturés accidentellement</w:t>
      </w:r>
    </w:p>
    <w:p w14:paraId="467599FF" w14:textId="77777777" w:rsidR="00353E83" w:rsidRPr="00DF099D" w:rsidRDefault="00353E83" w:rsidP="00353E83">
      <w:pPr>
        <w:spacing w:after="120"/>
        <w:rPr>
          <w:rFonts w:cstheme="minorHAnsi"/>
          <w:sz w:val="22"/>
          <w:szCs w:val="22"/>
        </w:rPr>
      </w:pPr>
      <w:r w:rsidRPr="00DF099D">
        <w:rPr>
          <w:rFonts w:cstheme="minorHAnsi"/>
          <w:sz w:val="22"/>
          <w:szCs w:val="22"/>
        </w:rPr>
        <w:t>.</w:t>
      </w:r>
    </w:p>
    <w:p w14:paraId="28A1949E" w14:textId="77777777" w:rsidR="00353E83" w:rsidRPr="00DF099D" w:rsidRDefault="00353E83" w:rsidP="00353E83">
      <w:pPr>
        <w:spacing w:after="120"/>
        <w:rPr>
          <w:rFonts w:cstheme="minorHAnsi"/>
          <w:sz w:val="22"/>
          <w:szCs w:val="22"/>
        </w:rPr>
      </w:pPr>
      <w:r w:rsidRPr="00DF099D">
        <w:rPr>
          <w:rFonts w:cstheme="minorHAnsi"/>
          <w:sz w:val="22"/>
          <w:szCs w:val="22"/>
        </w:rPr>
        <w:t>La collecte d’information a été faite à l’aide de plusieurs types de formulaires :</w:t>
      </w:r>
    </w:p>
    <w:p w14:paraId="59CF4817" w14:textId="77777777" w:rsidR="00353E83" w:rsidRPr="00DF099D" w:rsidRDefault="00353E83" w:rsidP="00353E83">
      <w:pPr>
        <w:numPr>
          <w:ilvl w:val="0"/>
          <w:numId w:val="6"/>
        </w:numPr>
        <w:rPr>
          <w:rFonts w:cstheme="minorHAnsi"/>
          <w:sz w:val="22"/>
          <w:szCs w:val="22"/>
        </w:rPr>
      </w:pPr>
      <w:r w:rsidRPr="00DF099D">
        <w:rPr>
          <w:rFonts w:cstheme="minorHAnsi"/>
          <w:sz w:val="22"/>
          <w:szCs w:val="22"/>
        </w:rPr>
        <w:t>Formulaire F-1 (Information sur l’opération de pêche),</w:t>
      </w:r>
    </w:p>
    <w:p w14:paraId="000D7A45" w14:textId="77777777" w:rsidR="00353E83" w:rsidRPr="00DF099D" w:rsidRDefault="00353E83" w:rsidP="00353E83">
      <w:pPr>
        <w:numPr>
          <w:ilvl w:val="0"/>
          <w:numId w:val="6"/>
        </w:numPr>
        <w:rPr>
          <w:rFonts w:cstheme="minorHAnsi"/>
          <w:sz w:val="22"/>
          <w:szCs w:val="22"/>
        </w:rPr>
      </w:pPr>
      <w:r w:rsidRPr="00DF099D">
        <w:rPr>
          <w:rFonts w:cstheme="minorHAnsi"/>
          <w:sz w:val="22"/>
          <w:szCs w:val="22"/>
        </w:rPr>
        <w:t>Formulaire F-2 (Plan de filage et position des TDR),</w:t>
      </w:r>
    </w:p>
    <w:p w14:paraId="2018495D" w14:textId="77777777" w:rsidR="00353E83" w:rsidRPr="00DF099D" w:rsidRDefault="00353E83" w:rsidP="00353E83">
      <w:pPr>
        <w:numPr>
          <w:ilvl w:val="0"/>
          <w:numId w:val="6"/>
        </w:numPr>
        <w:rPr>
          <w:rFonts w:cstheme="minorHAnsi"/>
          <w:sz w:val="22"/>
          <w:szCs w:val="22"/>
        </w:rPr>
      </w:pPr>
      <w:r w:rsidRPr="00DF099D">
        <w:rPr>
          <w:rFonts w:cstheme="minorHAnsi"/>
          <w:sz w:val="22"/>
          <w:szCs w:val="22"/>
        </w:rPr>
        <w:t>Formulaire F-3 (Captures),</w:t>
      </w:r>
    </w:p>
    <w:p w14:paraId="5EC33346" w14:textId="77777777" w:rsidR="00BE527F" w:rsidRPr="00DF099D" w:rsidRDefault="00B1241C" w:rsidP="00B1241C">
      <w:pPr>
        <w:pStyle w:val="Titre2"/>
      </w:pPr>
      <w:bookmarkStart w:id="2" w:name="_Toc232704054"/>
      <w:r w:rsidRPr="00DF099D">
        <w:t xml:space="preserve">1.1) </w:t>
      </w:r>
      <w:r w:rsidR="00537B54" w:rsidRPr="00DF099D">
        <w:t xml:space="preserve">Caractéristiques </w:t>
      </w:r>
      <w:r w:rsidR="00BE527F" w:rsidRPr="00DF099D">
        <w:t xml:space="preserve">succinctes du </w:t>
      </w:r>
      <w:r w:rsidR="00537B54" w:rsidRPr="00DF099D">
        <w:t>palangrier</w:t>
      </w:r>
      <w:bookmarkEnd w:id="2"/>
    </w:p>
    <w:p w14:paraId="0192FEA4" w14:textId="77777777" w:rsidR="001875F6" w:rsidRPr="00DF099D" w:rsidRDefault="001875F6" w:rsidP="001875F6">
      <w:pPr>
        <w:spacing w:after="120"/>
        <w:rPr>
          <w:rFonts w:ascii="Arial" w:hAnsi="Arial" w:cs="Arial"/>
          <w:sz w:val="22"/>
          <w:szCs w:val="22"/>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 xml:space="preserve">Le </w:t>
      </w:r>
      <w:r>
        <w:rPr>
          <w:highlight w:val="yellow"/>
        </w:rPr>
        <w:t>{{ navire }}</w:t>
      </w:r>
      <w:r>
        <w:rPr/>
        <w:t xml:space="preserve">, palangrier de </w:t>
      </w:r>
      <w:r>
        <w:rPr>
          <w:color w:val="FF8000"/>
        </w:rPr>
        <w:t xml:space="preserve">[XX] m</w:t>
      </w:r>
      <w:r>
        <w:t xml:space="preserve"> de l’armement </w:t>
      </w:r>
      <w:r>
        <w:rPr>
          <w:color w:val="FF8000"/>
        </w:rPr>
        <w:t xml:space="preserve">[armement]</w:t>
      </w:r>
      <w:r>
        <w:t xml:space="preserve">, est gréé pour la mise en œuvre d’une palangre dérivante mono-filament. La ligne mère est stockée sur un treuil </w:t>
      </w:r>
      <w:r>
        <w:rPr>
          <w:color w:val="FF8000"/>
        </w:rPr>
        <w:t xml:space="preserve">[modèle de treuil]</w:t>
      </w:r>
      <w:r>
        <w:t xml:space="preserve"> d’une capacité de </w:t>
      </w:r>
      <w:r>
        <w:rPr>
          <w:color w:val="FF8000"/>
        </w:rPr>
        <w:t xml:space="preserve">[XX]</w:t>
      </w:r>
      <w:r>
        <w:t xml:space="preserve"> milles nautique. Le navire est équipé pour la pêche de surface et de nuit. Il cible l’espadon, </w:t>
      </w:r>
      <w:r>
        <w:rPr>
          <w:i/>
        </w:rPr>
        <w:t>Xyphias gladius</w:t>
      </w:r>
      <w:r>
        <w:t xml:space="preserve"> et les thonidés ; le thon albacore </w:t>
      </w:r>
      <w:r>
        <w:rPr>
          <w:i/>
        </w:rPr>
        <w:t>Thunnus albacares</w:t>
      </w:r>
      <w:r>
        <w:t xml:space="preserve">, le thon obèse </w:t>
      </w:r>
      <w:r>
        <w:rPr>
          <w:i/>
        </w:rPr>
        <w:t>Thunnus obesus</w:t>
      </w:r>
      <w:r>
        <w:t xml:space="preserve"> et le thon germon </w:t>
      </w:r>
      <w:r>
        <w:rPr>
          <w:i/>
        </w:rPr>
        <w:t>Thunnus alalunga</w:t>
      </w:r>
      <w:r>
        <w:t>.</w:t>
      </w:r>
    </w:p>
    <w:p w14:paraId="7F3F96DE" w14:textId="77777777" w:rsidR="004325BF" w:rsidRPr="00DF099D" w:rsidRDefault="00537B54" w:rsidP="00B1241C">
      <w:pPr>
        <w:pStyle w:val="Titre2"/>
      </w:pPr>
      <w:bookmarkStart w:id="3" w:name="_Toc232704055"/>
      <w:r w:rsidRPr="00DF099D">
        <w:t xml:space="preserve">1.2) Description </w:t>
      </w:r>
      <w:r w:rsidR="004325BF" w:rsidRPr="00DF099D">
        <w:t>de l’équipage</w:t>
      </w:r>
      <w:bookmarkEnd w:id="3"/>
    </w:p>
    <w:p w14:paraId="458BB2D1" w14:textId="77777777" w:rsidR="0018466D" w:rsidRPr="00DF099D" w:rsidRDefault="0018466D" w:rsidP="0018466D"/>
    <w:p w14:paraId="1B57DE29" w14:textId="77777777" w:rsidR="00302FC4" w:rsidRPr="00DF099D" w:rsidRDefault="004325BF" w:rsidP="004325BF">
      <w:r w:rsidRPr="00DF099D">
        <w:t>L</w:t>
      </w:r>
      <w:r w:rsidR="00302FC4" w:rsidRPr="00DF099D">
        <w:t>es personnes présentes à bord du navire</w:t>
      </w:r>
      <w:r w:rsidR="00330334" w:rsidRPr="00DF099D">
        <w:t xml:space="preserve"> pendant la campagne</w:t>
      </w:r>
      <w:r w:rsidR="00302FC4" w:rsidRPr="00DF099D">
        <w:t xml:space="preserve"> sont :</w:t>
      </w:r>
    </w:p>
    <w:p w14:paraId="14F28365" w14:textId="77777777" w:rsidR="00302FC4" w:rsidRPr="00DF099D" w:rsidRDefault="00302FC4" w:rsidP="00302FC4">
      <w:pPr>
        <w:pStyle w:val="Paragraphedeliste"/>
      </w:pPr>
    </w:p>
    <w:p w14:paraId="36A76B85" w14:textId="77777777" w:rsidR="001875F6" w:rsidRPr="00DF099D" w:rsidRDefault="007E3DA2" w:rsidP="001875F6">
      <w:pPr>
        <w:pStyle w:val="Paragraphedeliste"/>
        <w:numPr>
          <w:ilvl w:val="0"/>
          <w:numId w:val="9"/>
        </w:numPr>
      </w:pPr>
      <w:r w:rsidRPr="00DF099D">
        <w:t>L’équipage</w:t>
      </w:r>
      <w:r w:rsidR="001875F6" w:rsidRPr="00DF099D">
        <w:t xml:space="preserve"> composé de </w:t>
      </w:r>
      <w:r w:rsidR="0002268E" w:rsidRPr="00DF099D">
        <w:rPr>
          <w:color w:val="FF8000"/>
        </w:rPr>
        <w:t xml:space="preserve">[X]</w:t>
      </w:r>
      <w:r w:rsidR="001875F6" w:rsidRPr="00DF099D">
        <w:t xml:space="preserve"> marins :</w:t>
      </w:r>
    </w:p>
    <w:p w14:paraId="4FD49F23" w14:textId="77777777" w:rsidR="001875F6" w:rsidRPr="00DF099D" w:rsidRDefault="001875F6" w:rsidP="001875F6"/>
    <w:p w14:paraId="2AE9E90B" w14:textId="77777777" w:rsidR="001875F6" w:rsidRPr="00DF099D" w:rsidRDefault="001875F6" w:rsidP="001875F6">
      <w:r>
        <w:rPr/>
        <w:t xml:space="preserve">Capitaine : </w:t>
      </w:r>
      <w:r>
        <w:rPr>
          <w:highlight w:val="yellow"/>
        </w:rPr>
        <w:t>{{ capitaine }}</w:t>
      </w:r>
      <w:r>
        <w:rPr>
          <w:color w:val="FF8000"/>
        </w:rPr>
        <w:t xml:space="preserve"> ([nationalité])</w:t>
      </w:r>
    </w:p>
    <w:p w14:paraId="6A9E10FA" w14:textId="55B0AB18" w:rsidR="001875F6" w:rsidRPr="00DF099D" w:rsidRDefault="001875F6" w:rsidP="001875F6">
      <w:r w:rsidRPr="00DF099D">
        <w:t xml:space="preserve">Second : </w:t>
      </w:r>
      <w:r w:rsidR="00D77656" w:rsidRPr="00DF099D">
        <w:rPr>
          <w:color w:val="FF8000"/>
        </w:rPr>
        <w:t xml:space="preserve">[Nom Prénom] ([nationalité])</w:t>
      </w:r>
      <w:r w:rsidRPr="00DF099D">
        <w:t xml:space="preserve"/>
      </w:r>
    </w:p>
    <w:p w14:paraId="4CFE39AF" w14:textId="4F3E7396" w:rsidR="001875F6" w:rsidRPr="00DF099D" w:rsidRDefault="00021AFE" w:rsidP="001875F6">
      <w:r w:rsidRPr="00DF099D">
        <w:t xml:space="preserve">Chef mécanicien : </w:t>
      </w:r>
      <w:r w:rsidR="00D77656" w:rsidRPr="00DF099D">
        <w:rPr>
          <w:color w:val="FF8000"/>
        </w:rPr>
        <w:t xml:space="preserve">[Nom Prénom] ([nationalité])</w:t>
      </w:r>
      <w:r w:rsidR="0002268E" w:rsidRPr="00DF099D">
        <w:t xml:space="preserve"/>
      </w:r>
      <w:r w:rsidR="007E7EC2" w:rsidRPr="00DF099D">
        <w:t xml:space="preserve"/>
      </w:r>
      <w:r w:rsidR="00D77656" w:rsidRPr="00DF099D">
        <w:t xml:space="preserve"/>
      </w:r>
      <w:r w:rsidR="001875F6" w:rsidRPr="00DF099D">
        <w:t xml:space="preserve"/>
      </w:r>
    </w:p>
    <w:p w14:paraId="4FF7D9DF" w14:textId="14D19008" w:rsidR="001875F6" w:rsidRPr="00DF099D" w:rsidRDefault="00D5250C" w:rsidP="001875F6">
      <w:pPr>
        <w:rPr>
          <w:lang w:val="en-US"/>
        </w:rPr>
      </w:pPr>
      <w:r w:rsidRPr="00DF099D">
        <w:rPr>
          <w:lang w:val="en-US"/>
        </w:rPr>
        <w:t xml:space="preserve">Matelot </w:t>
      </w:r>
      <w:proofErr w:type="spellStart"/>
      <w:proofErr w:type="gramStart"/>
      <w:r w:rsidRPr="00DF099D">
        <w:rPr>
          <w:lang w:val="en-US"/>
        </w:rPr>
        <w:t>boucher</w:t>
      </w:r>
      <w:proofErr w:type="spellEnd"/>
      <w:r w:rsidRPr="00DF099D">
        <w:rPr>
          <w:lang w:val="en-US"/>
        </w:rPr>
        <w:t> :</w:t>
      </w:r>
      <w:proofErr w:type="gramEnd"/>
      <w:r w:rsidRPr="00DF099D">
        <w:rPr>
          <w:lang w:val="en-US"/>
          <w:color w:val="FF8000"/>
        </w:rPr>
        <w:t xml:space="preserve"> [Nom Prénom] ([nationalité])</w:t>
      </w:r>
      <w:r w:rsidR="00D77656" w:rsidRPr="00DF099D">
        <w:rPr>
          <w:lang w:val="en-US"/>
        </w:rPr>
        <w:t xml:space="preserve"/>
      </w:r>
      <w:r w:rsidR="00021AFE" w:rsidRPr="00DF099D">
        <w:rPr>
          <w:lang w:val="en-US"/>
        </w:rPr>
        <w:t xml:space="preserve"/>
      </w:r>
      <w:r w:rsidR="007E7EC2" w:rsidRPr="00DF099D">
        <w:rPr>
          <w:lang w:val="en-US"/>
        </w:rPr>
        <w:t xml:space="preserve"/>
      </w:r>
      <w:r w:rsidR="00D77656" w:rsidRPr="00DF099D">
        <w:rPr>
          <w:lang w:val="en-US"/>
        </w:rPr>
        <w:t xml:space="preserve"/>
      </w:r>
      <w:r w:rsidR="001875F6" w:rsidRPr="00DF099D">
        <w:rPr>
          <w:lang w:val="en-US"/>
        </w:rPr>
        <w:t xml:space="preserve"/>
      </w:r>
    </w:p>
    <w:p w14:paraId="726E1E0B" w14:textId="5DB89819" w:rsidR="009835F4" w:rsidRPr="00DF099D" w:rsidRDefault="009835F4" w:rsidP="001875F6">
      <w:r w:rsidRPr="00DF099D">
        <w:t xml:space="preserve">Matelot : </w:t>
      </w:r>
      <w:r w:rsidR="00D77656" w:rsidRPr="00DF099D">
        <w:rPr>
          <w:color w:val="FF8000"/>
        </w:rPr>
        <w:t xml:space="preserve">[Nom Prénom] ([nationalité])</w:t>
      </w:r>
      <w:proofErr w:type="spellStart"/>
      <w:r w:rsidR="00D77656" w:rsidRPr="00DF099D">
        <w:t xml:space="preserve"/>
      </w:r>
      <w:proofErr w:type="spellEnd"/>
      <w:r w:rsidR="00D77656" w:rsidRPr="00DF099D">
        <w:t xml:space="preserve"/>
      </w:r>
    </w:p>
    <w:p w14:paraId="2269F511" w14:textId="77777777" w:rsidR="003F73CC" w:rsidRPr="00DF099D" w:rsidRDefault="003F73CC" w:rsidP="001875F6"/>
    <w:p w14:paraId="55EB57F4" w14:textId="77777777" w:rsidR="001875F6" w:rsidRPr="00DF099D" w:rsidRDefault="001875F6" w:rsidP="001875F6">
      <w:pPr>
        <w:pStyle w:val="Paragraphedeliste"/>
        <w:numPr>
          <w:ilvl w:val="0"/>
          <w:numId w:val="9"/>
        </w:numPr>
      </w:pPr>
      <w:r w:rsidRPr="00DF099D">
        <w:t>1 personnel spécial :</w:t>
      </w:r>
    </w:p>
    <w:p w14:paraId="409A101F" w14:textId="77777777" w:rsidR="001875F6" w:rsidRPr="00DF099D" w:rsidRDefault="001875F6" w:rsidP="001875F6">
      <w:r>
        <w:rPr/>
        <w:t xml:space="preserve">Observateur : </w:t>
      </w:r>
      <w:r>
        <w:rPr>
          <w:highlight w:val="yellow"/>
        </w:rPr>
        <w:t>{{ observateur }}</w:t>
      </w:r>
      <w:r>
        <w:rPr/>
        <w:t xml:space="preserve"> (France)</w:t>
      </w:r>
    </w:p>
    <w:p w14:paraId="71693EFD" w14:textId="77777777" w:rsidR="00814409" w:rsidRPr="00DF099D" w:rsidRDefault="00814409"/>
    <w:p w14:paraId="6DA265EB" w14:textId="77777777" w:rsidR="00D35215" w:rsidRPr="00DF099D" w:rsidRDefault="007114C7" w:rsidP="007114C7">
      <w:pPr>
        <w:jc w:val="left"/>
      </w:pPr>
      <w:r w:rsidRPr="00DF099D">
        <w:br w:type="page"/>
      </w:r>
    </w:p>
    <w:p w14:paraId="061719C4" w14:textId="403DA15A" w:rsidR="008E704D" w:rsidRPr="006C32B0" w:rsidRDefault="0066336B">
      <w:pPr>
        <w:jc w:val="left"/>
        <w:rPr>
          <w:rFonts w:ascii="Arial" w:hAnsi="Arial" w:cs="Arial"/>
          <w:b/>
          <w:bCs/>
          <w:kern w:val="32"/>
          <w:sz w:val="44"/>
          <w:szCs w:val="44"/>
        </w:rPr>
      </w:pPr>
      <w:r>
        <w:rPr>
          <w:sz w:val="36"/>
          <w:szCs w:val="36"/>
        </w:rPr>
        <w:fldChar w:fldCharType="end"/>
      </w:r>
      <w:r w:rsidR="008E704D" w:rsidRPr="006C32B0">
        <w:rPr>
          <w:sz w:val="36"/>
          <w:szCs w:val="36"/>
        </w:rPr>
        <w:br w:type="page"/>
      </w:r>
    </w:p>
    <w:p w14:paraId="3F44207C" w14:textId="77777777" w:rsidR="00BE527F" w:rsidRPr="00D93623" w:rsidRDefault="00BE527F" w:rsidP="005D767D">
      <w:pPr>
        <w:pStyle w:val="Titre1"/>
        <w:numPr>
          <w:ilvl w:val="0"/>
          <w:numId w:val="10"/>
        </w:numPr>
        <w:spacing w:before="120" w:after="120"/>
      </w:pPr>
      <w:bookmarkStart w:id="4" w:name="_Toc232704056"/>
      <w:r>
        <w:lastRenderedPageBreak/>
        <w:t>B</w:t>
      </w:r>
      <w:r w:rsidRPr="00D93623">
        <w:t xml:space="preserve">ilan </w:t>
      </w:r>
      <w:r w:rsidRPr="00BA7724">
        <w:t>global de la marée</w:t>
      </w:r>
      <w:bookmarkEnd w:id="4"/>
    </w:p>
    <w:p w14:paraId="339F1C4D" w14:textId="1FC8742D" w:rsidR="00BE527F" w:rsidRPr="00C05A84" w:rsidRDefault="00BE527F" w:rsidP="00BE527F">
      <w:pPr>
        <w:spacing w:after="120"/>
        <w:rPr>
          <w:sz w:val="22"/>
          <w:szCs w:val="22"/>
        </w:rPr>
      </w:pPr>
      <w:r>
        <w:rPr>
          <w:sz w:val="22"/>
        </w:rPr>
        <w:t xml:space="preserve">Lors de cette marée de </w:t>
      </w:r>
      <w:r>
        <w:rPr>
          <w:sz w:val="22"/>
          <w:highlight w:val="yellow"/>
        </w:rPr>
        <w:t>{{ duree_maree }}</w:t>
      </w:r>
      <w:r>
        <w:rPr>
          <w:sz w:val="22"/>
        </w:rPr>
        <w:t xml:space="preserve"> jours, </w:t>
      </w:r>
      <w:r>
        <w:rPr>
          <w:sz w:val="22"/>
          <w:highlight w:val="yellow"/>
        </w:rPr>
        <w:t>{{ nb_filages }}</w:t>
      </w:r>
      <w:r>
        <w:rPr>
          <w:sz w:val="22"/>
        </w:rPr>
        <w:t xml:space="preserve"> filages ont été réalisés dans la </w:t>
      </w:r>
      <w:r>
        <w:rPr>
          <w:sz w:val="22"/>
          <w:highlight w:val="yellow"/>
        </w:rPr>
        <w:t>{{ zone_peche }}</w:t>
      </w:r>
      <w:r>
        <w:rPr>
          <w:sz w:val="22"/>
        </w:rPr>
        <w:t>. Cette mission répondait à plusieurs objectifs :</w:t>
      </w:r>
    </w:p>
    <w:p w14:paraId="7A0D74FC" w14:textId="77777777" w:rsidR="00BE527F" w:rsidRPr="00C05A84" w:rsidRDefault="00BE527F" w:rsidP="00BE527F">
      <w:pPr>
        <w:numPr>
          <w:ilvl w:val="0"/>
          <w:numId w:val="8"/>
        </w:numPr>
        <w:spacing w:after="120"/>
        <w:rPr>
          <w:sz w:val="22"/>
          <w:szCs w:val="22"/>
        </w:rPr>
      </w:pPr>
      <w:r w:rsidRPr="00C05A84">
        <w:rPr>
          <w:sz w:val="22"/>
          <w:szCs w:val="22"/>
        </w:rPr>
        <w:t>Récolter les informations sur la stratégie de pêche.</w:t>
      </w:r>
    </w:p>
    <w:p w14:paraId="714DDE88" w14:textId="77777777" w:rsidR="00BE527F" w:rsidRPr="00C05A84" w:rsidRDefault="00BE527F" w:rsidP="00BE527F">
      <w:pPr>
        <w:numPr>
          <w:ilvl w:val="0"/>
          <w:numId w:val="8"/>
        </w:numPr>
        <w:spacing w:after="120"/>
        <w:rPr>
          <w:sz w:val="22"/>
          <w:szCs w:val="22"/>
        </w:rPr>
      </w:pPr>
      <w:r w:rsidRPr="00C05A84">
        <w:rPr>
          <w:sz w:val="22"/>
          <w:szCs w:val="22"/>
        </w:rPr>
        <w:t>Répertorier et mesurer toutes les captures d’intérêt commercial ou non, réalisées pendant l’embarquement.</w:t>
      </w:r>
    </w:p>
    <w:p w14:paraId="535EF254" w14:textId="77777777" w:rsidR="00BE527F" w:rsidRPr="00C05A84" w:rsidRDefault="00BE527F" w:rsidP="00BE527F">
      <w:pPr>
        <w:numPr>
          <w:ilvl w:val="0"/>
          <w:numId w:val="8"/>
        </w:numPr>
        <w:spacing w:after="120"/>
        <w:rPr>
          <w:sz w:val="22"/>
          <w:szCs w:val="22"/>
        </w:rPr>
      </w:pPr>
      <w:r w:rsidRPr="00C05A84">
        <w:rPr>
          <w:sz w:val="22"/>
          <w:szCs w:val="22"/>
        </w:rPr>
        <w:t>Instrumenter la palangre à l’aide de capteurs de profondeur et température (TDR)</w:t>
      </w:r>
      <w:r w:rsidR="00FD273A" w:rsidRPr="00C05A84">
        <w:rPr>
          <w:sz w:val="22"/>
          <w:szCs w:val="22"/>
        </w:rPr>
        <w:t>.</w:t>
      </w:r>
    </w:p>
    <w:p w14:paraId="57591948" w14:textId="77777777" w:rsidR="00253BB9" w:rsidRDefault="00537B54" w:rsidP="005D7FA3">
      <w:pPr>
        <w:pStyle w:val="Titre2"/>
      </w:pPr>
      <w:bookmarkStart w:id="5" w:name="_Toc232704057"/>
      <w:r>
        <w:t xml:space="preserve">2.2) </w:t>
      </w:r>
      <w:r w:rsidR="005D7FA3">
        <w:t>Description g</w:t>
      </w:r>
      <w:r w:rsidR="00253BB9">
        <w:t>énérale de l’engin</w:t>
      </w:r>
      <w:r w:rsidR="005D7FA3">
        <w:t xml:space="preserve"> de pêche</w:t>
      </w:r>
      <w:bookmarkEnd w:id="5"/>
    </w:p>
    <w:p w14:paraId="102BB21B" w14:textId="77777777" w:rsidR="004A7885" w:rsidRDefault="006F38AF">
      <w:pPr>
        <w:ind w:left="360"/>
      </w:pPr>
      <w:r>
        <w:rPr>
          <w:b/>
        </w:rPr>
        <w:t>1. Caractéristiques de l'engin de pêche</w:t>
      </w:r>
    </w:p>
    <w:p w14:paraId="775C6C34" w14:textId="77777777" w:rsidR="004A7885" w:rsidRDefault="004A7885"/>
    <w:tbl>
      <w:tblPr>
        <w:tblStyle w:val="Grilledutableau"/>
        <w:tblLook w:val="04A0" w:firstRow="1" w:lastRow="0" w:firstColumn="1" w:lastColumn="0" w:noHBand="0" w:noVBand="1"/>
        <w:tblW w:w="5000" w:type="pct"/>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3100"/>
        <w:gridCol w:w="1900"/>
      </w:tblGrid>
      <w:tr>
        <w:tc>
          <w:tcPr>
            <w:tcW w:w="31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Paramètre</w:t>
            </w:r>
          </w:p>
        </w:tc>
        <w:tc>
          <w:tcPr>
            <w:tcW w:w="19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Valeur</w:t>
            </w:r>
          </w:p>
        </w:tc>
      </w:tr>
      <w:tr>
        <w:tc>
          <w:tcPr>
            <w:tcW w:w="31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{%tr for row in engin_rows %}</w:t>
            </w:r>
          </w:p>
        </w:tc>
        <w:tc>
          <w:tcPr>
            <w:tcW w:w="19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r>
      <w:tr>
        <w:tc>
          <w:tcPr>
            <w:tcW w:w="31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row.parametre }}</w:t>
            </w:r>
          </w:p>
        </w:tc>
        <w:tc>
          <w:tcPr>
            <w:tcW w:w="19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row.valeur }}</w:t>
            </w:r>
          </w:p>
        </w:tc>
      </w:tr>
      <w:tr>
        <w:tc>
          <w:tcPr>
            <w:tcW w:w="31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{%tr endfor %}</w:t>
            </w:r>
          </w:p>
        </w:tc>
        <w:tc>
          <w:tcPr>
            <w:tcW w:w="19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r>
    </w:tbl>
    <w:p w14:paraId="62EC2232" w14:textId="77777777" w:rsidR="004A7885" w:rsidRPr="00D77656" w:rsidRDefault="004A7885"/>
    <w:p w14:paraId="17E8D1A0" w14:textId="77777777" w:rsidR="004A7885" w:rsidRPr="00D77656" w:rsidRDefault="006F38AF">
      <w:pPr>
        <w:ind w:left="360"/>
      </w:pPr>
      <w:r w:rsidRPr="00D77656">
        <w:rPr>
          <w:b/>
        </w:rPr>
        <w:t>2. Schéma de palangre — orins</w:t>
      </w:r>
    </w:p>
    <w:p w14:paraId="59BEAB75" w14:textId="77777777" w:rsidR="004A7885" w:rsidRPr="00D77656" w:rsidRDefault="004A7885"/>
    <w:tbl>
      <w:tblPr>
        <w:tblStyle w:val="Grilledutableau"/>
        <w:tblLook w:val="04A0" w:firstRow="1" w:lastRow="0" w:firstColumn="1" w:lastColumn="0" w:noHBand="0" w:noVBand="1"/>
        <w:tblW w:w="5000" w:type="pct"/>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2000"/>
        <w:gridCol w:w="1500"/>
        <w:gridCol w:w="1500"/>
      </w:tblGrid>
      <w:tr>
        <w:tc>
          <w:tcPr>
            <w:tcW w:w="20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Type de ligne</w:t>
            </w:r>
          </w:p>
        </w:tc>
        <w:tc>
          <w:tcPr>
            <w:tcW w:w="15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Longueur de l'orin (m)</w:t>
            </w:r>
          </w:p>
        </w:tc>
        <w:tc>
          <w:tcPr>
            <w:tcW w:w="15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Proportion (%)</w:t>
            </w:r>
          </w:p>
        </w:tc>
      </w:tr>
      <w:tr>
        <w:tc>
          <w:tcPr>
            <w:tcW w:w="20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{%tr for row in orins_rows %}</w:t>
            </w:r>
          </w:p>
        </w:tc>
        <w:tc>
          <w:tcPr>
            <w:tcW w:w="15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15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r>
      <w:tr>
        <w:tc>
          <w:tcPr>
            <w:tcW w:w="20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row.type_ligne }}</w:t>
            </w:r>
          </w:p>
        </w:tc>
        <w:tc>
          <w:tcPr>
            <w:tcW w:w="15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row.longueur }}</w:t>
            </w:r>
          </w:p>
        </w:tc>
        <w:tc>
          <w:tcPr>
            <w:tcW w:w="15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row.proportion }}</w:t>
            </w:r>
          </w:p>
        </w:tc>
      </w:tr>
      <w:tr>
        <w:tc>
          <w:tcPr>
            <w:tcW w:w="20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{%tr endfor %}</w:t>
            </w:r>
          </w:p>
        </w:tc>
        <w:tc>
          <w:tcPr>
            <w:tcW w:w="15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15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r>
    </w:tbl>
    <w:p w14:paraId="5EBD2F32" w14:textId="77777777" w:rsidR="004A7885" w:rsidRPr="00D77656" w:rsidRDefault="004A7885"/>
    <w:p w14:paraId="1AC87306" w14:textId="77777777" w:rsidR="004A7885" w:rsidRPr="00D77656" w:rsidRDefault="006F38AF">
      <w:pPr>
        <w:ind w:left="360"/>
      </w:pPr>
      <w:r w:rsidRPr="00D77656">
        <w:rPr>
          <w:b/>
        </w:rPr>
        <w:t>3. Hameçons</w:t>
      </w:r>
    </w:p>
    <w:p w14:paraId="16F16933" w14:textId="77777777" w:rsidR="004A7885" w:rsidRPr="00D77656" w:rsidRDefault="004A7885"/>
    <w:tbl>
      <w:tblPr>
        <w:tblStyle w:val="Grilledutableau"/>
        <w:tblLook w:val="04A0" w:firstRow="1" w:lastRow="0" w:firstColumn="1" w:lastColumn="0" w:noHBand="0" w:noVBand="1"/>
        <w:tblW w:w="5000" w:type="pct"/>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3600"/>
        <w:gridCol w:w="1400"/>
      </w:tblGrid>
      <w:tr>
        <w:tc>
          <w:tcPr>
            <w:tcW w:w="36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Type d'hameçon</w:t>
            </w:r>
          </w:p>
        </w:tc>
        <w:tc>
          <w:tcPr>
            <w:tcW w:w="1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Proportion (%)</w:t>
            </w:r>
          </w:p>
        </w:tc>
      </w:tr>
      <w:tr>
        <w:tc>
          <w:tcPr>
            <w:tcW w:w="36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{%tr for row in hamecons_rows %}</w:t>
            </w:r>
          </w:p>
        </w:tc>
        <w:tc>
          <w:tcPr>
            <w:tcW w:w="1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r>
      <w:tr>
        <w:tc>
          <w:tcPr>
            <w:tcW w:w="36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row.type_hamecon }}</w:t>
            </w:r>
          </w:p>
        </w:tc>
        <w:tc>
          <w:tcPr>
            <w:tcW w:w="1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row.proportion }}</w:t>
            </w:r>
          </w:p>
        </w:tc>
      </w:tr>
      <w:tr>
        <w:tc>
          <w:tcPr>
            <w:tcW w:w="36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{%tr endfor %}</w:t>
            </w:r>
          </w:p>
        </w:tc>
        <w:tc>
          <w:tcPr>
            <w:tcW w:w="1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r>
    </w:tbl>
    <w:p w14:paraId="4693C489" w14:textId="77777777" w:rsidR="004A7885" w:rsidRPr="00D77656" w:rsidRDefault="004A7885"/>
    <w:p w14:paraId="2DE7A160" w14:textId="77777777" w:rsidR="004A7885" w:rsidRPr="00D77656" w:rsidRDefault="006F38AF">
      <w:pPr>
        <w:ind w:left="360"/>
      </w:pPr>
      <w:r w:rsidRPr="00D77656">
        <w:rPr>
          <w:b/>
        </w:rPr>
        <w:t>4. Appâts et attractants</w:t>
      </w:r>
    </w:p>
    <w:p w14:paraId="2A269F0B" w14:textId="77777777" w:rsidR="004A7885" w:rsidRPr="00D77656" w:rsidRDefault="004A7885"/>
    <w:tbl>
      <w:tblPr>
        <w:tblStyle w:val="Grilledutableau"/>
        <w:tblLook w:val="04A0" w:firstRow="1" w:lastRow="0" w:firstColumn="1" w:lastColumn="0" w:noHBand="0" w:noVBand="1"/>
        <w:tblW w:w="5000" w:type="pct"/>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3100"/>
        <w:gridCol w:w="1900"/>
      </w:tblGrid>
      <w:tr>
        <w:tc>
          <w:tcPr>
            <w:tcW w:w="31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Paramètre</w:t>
            </w:r>
          </w:p>
        </w:tc>
        <w:tc>
          <w:tcPr>
            <w:tcW w:w="19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Valeur</w:t>
            </w:r>
          </w:p>
        </w:tc>
      </w:tr>
      <w:tr>
        <w:tc>
          <w:tcPr>
            <w:tcW w:w="31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{%tr for row in appats_rows %}</w:t>
            </w:r>
          </w:p>
        </w:tc>
        <w:tc>
          <w:tcPr>
            <w:tcW w:w="19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r>
      <w:tr>
        <w:tc>
          <w:tcPr>
            <w:tcW w:w="31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row.parametre }}</w:t>
            </w:r>
          </w:p>
        </w:tc>
        <w:tc>
          <w:tcPr>
            <w:tcW w:w="19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row.valeur }}</w:t>
            </w:r>
          </w:p>
        </w:tc>
      </w:tr>
      <w:tr>
        <w:tc>
          <w:tcPr>
            <w:tcW w:w="31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{%tr endfor %}</w:t>
            </w:r>
          </w:p>
        </w:tc>
        <w:tc>
          <w:tcPr>
            <w:tcW w:w="19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r>
    </w:tbl>
    <w:p w14:paraId="07196F29" w14:textId="77777777" w:rsidR="0040323E" w:rsidRDefault="00537B54" w:rsidP="005D7FA3">
      <w:pPr>
        <w:pStyle w:val="Titre2"/>
      </w:pPr>
      <w:bookmarkStart w:id="6" w:name="_Toc232704058"/>
      <w:r>
        <w:lastRenderedPageBreak/>
        <w:t xml:space="preserve">2.3) </w:t>
      </w:r>
      <w:r w:rsidR="0040323E">
        <w:t>Stratégie de pêche adoptée</w:t>
      </w:r>
      <w:bookmarkEnd w:id="6"/>
    </w:p>
    <w:p w14:paraId="75CA399B" w14:textId="77777777" w:rsidR="00905138" w:rsidRPr="00905138" w:rsidRDefault="00905138" w:rsidP="00905138"/>
    <w:p w14:paraId="36D7882E" w14:textId="0AEDD1DA" w:rsidR="008266A3" w:rsidRDefault="00FB6B03" w:rsidP="008266A3">
      <w:r>
        <w:rPr/>
        <w:t xml:space="preserve">L’objectif était de faire une marée dans la </w:t>
      </w:r>
      <w:r>
        <w:rPr>
          <w:highlight w:val="yellow"/>
        </w:rPr>
        <w:t>{{ zone_peche }}</w:t>
      </w:r>
    </w:p>
    <w:p w14:paraId="36D7882E" w14:textId="0AEDD1DA" w:rsidR="008266A3" w:rsidRDefault="00FB6B03" w:rsidP="008266A3">
      <w:r>
        <w:rPr>
          <w:color w:val="FF8000"/>
        </w:rPr>
        <w:t xml:space="preserve">[À compléter — Décrire la stratégie de pêche adoptée (zone cible, conditions, décisions)]</w:t>
      </w:r>
    </w:p>
    <w:p w14:paraId="514F5012" w14:textId="77777777" w:rsidR="008266A3" w:rsidRDefault="008266A3">
      <w:pPr>
        <w:jc w:val="left"/>
      </w:pPr>
      <w:r>
        <w:br w:type="page"/>
      </w:r>
    </w:p>
    <w:p w14:paraId="49FCBA18" w14:textId="77777777" w:rsidR="009250A1" w:rsidRDefault="009250A1" w:rsidP="008266A3">
      <w:pPr>
        <w:rPr>
          <w:rFonts w:ascii="Arial" w:hAnsi="Arial" w:cs="Arial"/>
          <w:b/>
          <w:bCs/>
          <w:i/>
          <w:iCs/>
          <w:sz w:val="28"/>
          <w:szCs w:val="28"/>
        </w:rPr>
      </w:pPr>
    </w:p>
    <w:p w14:paraId="059011E0" w14:textId="77777777" w:rsidR="000B27C3" w:rsidRDefault="00537B54" w:rsidP="000B27C3">
      <w:pPr>
        <w:pStyle w:val="Titre2"/>
      </w:pPr>
      <w:bookmarkStart w:id="7" w:name="_Toc232704059"/>
      <w:r>
        <w:t xml:space="preserve">2.4) </w:t>
      </w:r>
      <w:r w:rsidR="000B27C3">
        <w:t>Carte de la route et des zones de pêche</w:t>
      </w:r>
      <w:bookmarkEnd w:id="7"/>
      <w:r w:rsidR="000B27C3">
        <w:t xml:space="preserve"> </w:t>
      </w:r>
    </w:p>
    <w:p w14:paraId="030A6498" w14:textId="77777777" w:rsidR="000B27C3" w:rsidRDefault="000B27C3" w:rsidP="000B27C3"/>
    <w:p w14:paraId="40C1C0C2" w14:textId="77777777" w:rsidR="000B27C3" w:rsidRDefault="000B27C3" w:rsidP="000B27C3"/>
    <w:p w14:paraId="640CAC64" w14:textId="77777777" w:rsidR="00B808B7" w:rsidRDefault="00B808B7" w:rsidP="00B808B7">
      <w:pPr>
        <w:pStyle w:val="Lgende"/>
      </w:pPr>
      <w:bookmarkStart w:id="8" w:name="_Toc232704090"/>
      <w:r>
        <w:t xml:space="preserve">Figure </w:t>
      </w:r>
      <w:fldSimple w:instr=" SEQ Figure \* ARABIC ">
        <w:r w:rsidR="006646E2">
          <w:rPr>
            <w:noProof/>
          </w:rPr>
          <w:t>1</w:t>
        </w:r>
      </w:fldSimple>
      <w:r>
        <w:t xml:space="preserve"> : </w:t>
      </w:r>
      <w:r w:rsidRPr="005B2AFB">
        <w:t>Carte de la route et zones de pêche de la marée</w:t>
      </w:r>
      <w:bookmarkEnd w:id="8"/>
    </w:p>
    <w:p w14:paraId="553E67F8" w14:textId="77777777" w:rsidR="00905138" w:rsidRPr="00905138" w:rsidRDefault="000F0C93" w:rsidP="00905138">
      <w:pPr>
        <w:spacing w:before="100" w:beforeAutospacing="1" w:after="100" w:afterAutospacing="1"/>
        <w:jc w:val="left"/>
        <w:rPr>
          <w:rFonts w:ascii="Times New Roman" w:hAnsi="Times New Roman"/>
          <w:noProof/>
        </w:rPr>
      </w:pPr>
      <w:r>
        <w:rPr>
          <w:highlight w:val="yellow"/>
        </w:rPr>
        <w:t>{{ image_carte }}</w:t>
      </w:r>
    </w:p>
    <w:p w14:paraId="562787A8" w14:textId="77777777" w:rsidR="00801E6B" w:rsidRDefault="00801E6B" w:rsidP="003D0569">
      <w:pPr>
        <w:spacing w:before="100" w:beforeAutospacing="1" w:after="100" w:afterAutospacing="1"/>
        <w:jc w:val="left"/>
        <w:rPr>
          <w:rFonts w:ascii="Times New Roman" w:hAnsi="Times New Roman"/>
          <w:noProof/>
          <w:lang w:val="en-US"/>
        </w:rPr>
      </w:pPr>
    </w:p>
    <w:p w14:paraId="458C2DD2" w14:textId="77777777" w:rsidR="003D0569" w:rsidRPr="003D0569" w:rsidRDefault="003D0569" w:rsidP="003D0569">
      <w:pPr>
        <w:spacing w:before="100" w:beforeAutospacing="1" w:after="100" w:afterAutospacing="1"/>
        <w:jc w:val="left"/>
        <w:rPr>
          <w:rFonts w:ascii="Times New Roman" w:hAnsi="Times New Roman"/>
          <w:lang w:val="en-US"/>
        </w:rPr>
      </w:pPr>
    </w:p>
    <w:p w14:paraId="2DC69972" w14:textId="77777777" w:rsidR="007D3FA4" w:rsidRDefault="007D3FA4">
      <w:pPr>
        <w:jc w:val="left"/>
      </w:pPr>
      <w:r>
        <w:br w:type="page"/>
      </w:r>
    </w:p>
    <w:p w14:paraId="36F9812F" w14:textId="77777777" w:rsidR="00E006E7" w:rsidRPr="00F36B10" w:rsidRDefault="00537B54" w:rsidP="00B23055">
      <w:pPr>
        <w:pStyle w:val="Titre2"/>
        <w:spacing w:before="120" w:after="120"/>
        <w:rPr>
          <w:color w:val="EE0000"/>
        </w:rPr>
      </w:pPr>
      <w:bookmarkStart w:id="9" w:name="_Toc232704060"/>
      <w:r>
        <w:lastRenderedPageBreak/>
        <w:t xml:space="preserve">2.5) </w:t>
      </w:r>
      <w:r w:rsidR="00BE527F">
        <w:t>Caractéristiques</w:t>
      </w:r>
      <w:r w:rsidR="00BE527F" w:rsidRPr="00E47A13">
        <w:t xml:space="preserve"> des opérations</w:t>
      </w:r>
      <w:r w:rsidR="00BE527F">
        <w:t xml:space="preserve"> </w:t>
      </w:r>
      <w:r w:rsidR="00BE527F" w:rsidRPr="002A2D1F">
        <w:t>de filage</w:t>
      </w:r>
      <w:bookmarkEnd w:id="9"/>
    </w:p>
    <w:p w14:paraId="26403B25" w14:textId="77777777" w:rsidR="00CF6DDF" w:rsidRPr="00E006E7" w:rsidRDefault="00CF6DDF" w:rsidP="00E006E7"/>
    <w:tbl>
      <w:tblPr>
        <w:tblStyle w:val="Grilledutableau"/>
        <w:tblInd w:w="-147" w:type="dxa"/>
        <w:tblCellMar>
          <w:left w:w="70" w:type="dxa"/>
          <w:right w:w="70" w:type="dxa"/>
        </w:tblCellMar>
        <w:tblLook w:val="04A0" w:firstRow="1" w:lastRow="0" w:firstColumn="1" w:lastColumn="0" w:noHBand="0" w:noVBand="1"/>
        <w:tblW w:w="5000" w:type="pct"/>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700"/>
        <w:gridCol w:w="750"/>
        <w:gridCol w:w="500"/>
        <w:gridCol w:w="500"/>
        <w:gridCol w:w="750"/>
        <w:gridCol w:w="500"/>
        <w:gridCol w:w="500"/>
        <w:gridCol w:w="400"/>
        <w:gridCol w:w="400"/>
      </w:tblGrid>
      <w:tr>
        <w:tc>
          <w:tcPr>
            <w:tcW w:w="7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SET</w:t>
            </w:r>
          </w:p>
        </w:tc>
        <w:tc>
          <w:tcPr>
            <w:tcW w:w="7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Date/Heure début</w:t>
            </w:r>
          </w:p>
        </w:tc>
        <w:tc>
          <w:tcPr>
            <w:tcW w:w="5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Lat. début</w:t>
            </w:r>
          </w:p>
        </w:tc>
        <w:tc>
          <w:tcPr>
            <w:tcW w:w="5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Lon. début</w:t>
            </w:r>
          </w:p>
        </w:tc>
        <w:tc>
          <w:tcPr>
            <w:tcW w:w="7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Date/Heure fin</w:t>
            </w:r>
          </w:p>
        </w:tc>
        <w:tc>
          <w:tcPr>
            <w:tcW w:w="5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Lat. fin</w:t>
            </w:r>
          </w:p>
        </w:tc>
        <w:tc>
          <w:tcPr>
            <w:tcW w:w="5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Lon. fin</w:t>
            </w:r>
          </w:p>
        </w:tc>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Vitesse (nd)</w:t>
            </w:r>
          </w:p>
        </w:tc>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Nb hameçons</w:t>
            </w:r>
          </w:p>
        </w:tc>
      </w:tr>
      <w:tr>
        <w:tc>
          <w:tcPr>
            <w:tcW w:w="7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{%tr for row in filage_rows %}</w:t>
            </w:r>
          </w:p>
        </w:tc>
        <w:tc>
          <w:tcPr>
            <w:tcW w:w="7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5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5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7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5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5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r>
      <w:tr>
        <w:tc>
          <w:tcPr>
            <w:tcW w:w="7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row.set_id }}</w:t>
            </w:r>
          </w:p>
        </w:tc>
        <w:tc>
          <w:tcPr>
            <w:tcW w:w="7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row.dt_debut }}</w:t>
            </w:r>
          </w:p>
        </w:tc>
        <w:tc>
          <w:tcPr>
            <w:tcW w:w="5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row.lat_debut }}</w:t>
            </w:r>
          </w:p>
        </w:tc>
        <w:tc>
          <w:tcPr>
            <w:tcW w:w="5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row.lon_debut }}</w:t>
            </w:r>
          </w:p>
        </w:tc>
        <w:tc>
          <w:tcPr>
            <w:tcW w:w="7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row.dt_fin }}</w:t>
            </w:r>
          </w:p>
        </w:tc>
        <w:tc>
          <w:tcPr>
            <w:tcW w:w="5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row.lat_fin }}</w:t>
            </w:r>
          </w:p>
        </w:tc>
        <w:tc>
          <w:tcPr>
            <w:tcW w:w="5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row.lon_fin }}</w:t>
            </w:r>
          </w:p>
        </w:tc>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row.vitesse }}</w:t>
            </w:r>
          </w:p>
        </w:tc>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row.nb_hamecons }}</w:t>
            </w:r>
          </w:p>
        </w:tc>
      </w:tr>
      <w:tr>
        <w:tc>
          <w:tcPr>
            <w:tcW w:w="7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{%tr endfor %}</w:t>
            </w:r>
          </w:p>
        </w:tc>
        <w:tc>
          <w:tcPr>
            <w:tcW w:w="7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5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5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7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5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5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r>
    </w:tbl>
    <w:p w14:paraId="238A6853" w14:textId="77777777" w:rsidR="00E006E7" w:rsidRPr="00D633D9" w:rsidRDefault="00E006E7" w:rsidP="00E006E7"/>
    <w:p w14:paraId="0FD108A1" w14:textId="77777777" w:rsidR="00B11B23" w:rsidRPr="00D633D9" w:rsidRDefault="00E006E7" w:rsidP="00E006E7">
      <w:r>
        <w:rPr/>
        <w:t xml:space="preserve">Nombre total d’hameçons mis à l’eau pendant la marée : </w:t>
      </w:r>
      <w:r>
        <w:rPr>
          <w:highlight w:val="yellow"/>
        </w:rPr>
        <w:t>{{ total_hamecons }}</w:t>
      </w:r>
    </w:p>
    <w:p w14:paraId="6144BF1C" w14:textId="77777777" w:rsidR="00E006E7" w:rsidRPr="00D633D9" w:rsidRDefault="00E006E7" w:rsidP="00E006E7"/>
    <w:p w14:paraId="25647EF9" w14:textId="77777777" w:rsidR="007C4BBB" w:rsidRPr="00D633D9" w:rsidRDefault="00E006E7" w:rsidP="00E006E7">
      <w:r>
        <w:rPr/>
        <w:t xml:space="preserve">Durée moyenne de filage : </w:t>
      </w:r>
      <w:r>
        <w:rPr>
          <w:highlight w:val="yellow"/>
        </w:rPr>
        <w:t>{{ duree_moy_filage }}</w:t>
      </w:r>
    </w:p>
    <w:p w14:paraId="1B67DC38" w14:textId="77777777" w:rsidR="00EB3000" w:rsidRPr="00D633D9" w:rsidRDefault="00EB3000" w:rsidP="00EB3000"/>
    <w:p w14:paraId="7A7807F0" w14:textId="77777777" w:rsidR="00810F51" w:rsidRPr="00D633D9" w:rsidRDefault="00180973" w:rsidP="00EB3000">
      <w:r>
        <w:rPr/>
        <w:t xml:space="preserve">Heure moyenne de début de filage : </w:t>
      </w:r>
      <w:r>
        <w:rPr>
          <w:highlight w:val="yellow"/>
        </w:rPr>
        <w:t>{{ heure_moy_debut }}</w:t>
      </w:r>
    </w:p>
    <w:p w14:paraId="30FF79BA" w14:textId="77777777" w:rsidR="00B94FAE" w:rsidRPr="00D633D9" w:rsidRDefault="00B94FAE" w:rsidP="00EB3000"/>
    <w:p w14:paraId="53ED9A54" w14:textId="77777777" w:rsidR="00BE527F" w:rsidRPr="00D633D9" w:rsidRDefault="001E12F0" w:rsidP="00B23055">
      <w:pPr>
        <w:pStyle w:val="Titre2"/>
        <w:spacing w:before="120" w:after="120"/>
      </w:pPr>
      <w:bookmarkStart w:id="10" w:name="_Toc232704061"/>
      <w:r w:rsidRPr="00D633D9">
        <w:t xml:space="preserve">2.6) </w:t>
      </w:r>
      <w:r w:rsidR="00BE527F" w:rsidRPr="00D633D9">
        <w:t>Caractéristiques des opérations de virage</w:t>
      </w:r>
      <w:bookmarkEnd w:id="10"/>
    </w:p>
    <w:p w14:paraId="5D466679" w14:textId="77777777" w:rsidR="00180973" w:rsidRPr="00D633D9" w:rsidRDefault="00180973" w:rsidP="00180973"/>
    <w:tbl>
      <w:tblPr>
        <w:tblStyle w:val="Grilledutableau"/>
        <w:tblCellMar>
          <w:left w:w="70" w:type="dxa"/>
          <w:right w:w="70" w:type="dxa"/>
        </w:tblCellMar>
        <w:tblLook w:val="04A0" w:firstRow="1" w:lastRow="0" w:firstColumn="1" w:lastColumn="0" w:noHBand="0" w:noVBand="1"/>
        <w:tblW w:w="5000" w:type="pct"/>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700"/>
        <w:gridCol w:w="850"/>
        <w:gridCol w:w="550"/>
        <w:gridCol w:w="550"/>
        <w:gridCol w:w="850"/>
        <w:gridCol w:w="550"/>
        <w:gridCol w:w="550"/>
        <w:gridCol w:w="400"/>
      </w:tblGrid>
      <w:tr>
        <w:tc>
          <w:tcPr>
            <w:tcW w:w="7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SET</w:t>
            </w:r>
          </w:p>
        </w:tc>
        <w:tc>
          <w:tcPr>
            <w:tcW w:w="8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Date/Heure début</w:t>
            </w:r>
          </w:p>
        </w:tc>
        <w:tc>
          <w:tcPr>
            <w:tcW w:w="5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Lat. début</w:t>
            </w:r>
          </w:p>
        </w:tc>
        <w:tc>
          <w:tcPr>
            <w:tcW w:w="5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Lon. début</w:t>
            </w:r>
          </w:p>
        </w:tc>
        <w:tc>
          <w:tcPr>
            <w:tcW w:w="8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Date/Heure fin</w:t>
            </w:r>
          </w:p>
        </w:tc>
        <w:tc>
          <w:tcPr>
            <w:tcW w:w="5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Lat. fin</w:t>
            </w:r>
          </w:p>
        </w:tc>
        <w:tc>
          <w:tcPr>
            <w:tcW w:w="5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Lon. fin</w:t>
            </w:r>
          </w:p>
        </w:tc>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Coupures</w:t>
            </w:r>
          </w:p>
        </w:tc>
      </w:tr>
      <w:tr>
        <w:tc>
          <w:tcPr>
            <w:tcW w:w="7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{%tr for row in virage_rows %}</w:t>
            </w:r>
          </w:p>
        </w:tc>
        <w:tc>
          <w:tcPr>
            <w:tcW w:w="8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5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5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8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5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5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r>
      <w:tr>
        <w:tc>
          <w:tcPr>
            <w:tcW w:w="7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row.set_id }}</w:t>
            </w:r>
          </w:p>
        </w:tc>
        <w:tc>
          <w:tcPr>
            <w:tcW w:w="8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row.dt_debut }}</w:t>
            </w:r>
          </w:p>
        </w:tc>
        <w:tc>
          <w:tcPr>
            <w:tcW w:w="5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row.lat_debut }}</w:t>
            </w:r>
          </w:p>
        </w:tc>
        <w:tc>
          <w:tcPr>
            <w:tcW w:w="5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row.lon_debut }}</w:t>
            </w:r>
          </w:p>
        </w:tc>
        <w:tc>
          <w:tcPr>
            <w:tcW w:w="8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row.dt_fin }}</w:t>
            </w:r>
          </w:p>
        </w:tc>
        <w:tc>
          <w:tcPr>
            <w:tcW w:w="5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row.lat_fin }}</w:t>
            </w:r>
          </w:p>
        </w:tc>
        <w:tc>
          <w:tcPr>
            <w:tcW w:w="5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row.lon_fin }}</w:t>
            </w:r>
          </w:p>
        </w:tc>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row.coupures }}</w:t>
            </w:r>
          </w:p>
        </w:tc>
      </w:tr>
      <w:tr>
        <w:tc>
          <w:tcPr>
            <w:tcW w:w="7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{%tr endfor %}</w:t>
            </w:r>
          </w:p>
        </w:tc>
        <w:tc>
          <w:tcPr>
            <w:tcW w:w="8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5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5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8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5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5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r>
    </w:tbl>
    <w:p w14:paraId="1DBDC1A0" w14:textId="77777777" w:rsidR="00180973" w:rsidRPr="00D633D9" w:rsidRDefault="00180973" w:rsidP="00180973"/>
    <w:p w14:paraId="6FA8E995" w14:textId="3E15F6A2" w:rsidR="00890ACB" w:rsidRDefault="00180973" w:rsidP="00180973">
      <w:r>
        <w:rPr/>
        <w:t>Durée moyenne du virage : </w:t>
      </w:r>
      <w:r>
        <w:rPr>
          <w:highlight w:val="yellow"/>
        </w:rPr>
        <w:t>{{ duree_moy_virage }}</w:t>
      </w:r>
    </w:p>
    <w:p w14:paraId="5AFCF7D7" w14:textId="77777777" w:rsidR="00BE527F" w:rsidRDefault="00BE527F" w:rsidP="00BE527F"/>
    <w:p w14:paraId="2F7A8421" w14:textId="77777777" w:rsidR="00BE527F" w:rsidRDefault="001E12F0" w:rsidP="009C57A3">
      <w:pPr>
        <w:pStyle w:val="Titre2"/>
        <w:spacing w:before="120" w:after="120"/>
      </w:pPr>
      <w:bookmarkStart w:id="11" w:name="_Toc232704062"/>
      <w:r>
        <w:t xml:space="preserve">2.7) </w:t>
      </w:r>
      <w:r w:rsidR="00C90E97">
        <w:t>Observations environnementales</w:t>
      </w:r>
      <w:bookmarkEnd w:id="11"/>
    </w:p>
    <w:p w14:paraId="0A2BBAA9" w14:textId="155D7825" w:rsidR="00F41B25" w:rsidRPr="003833CA" w:rsidRDefault="00330334" w:rsidP="00BE527F">
      <w:pPr>
        <w:spacing w:before="120" w:after="120"/>
      </w:pPr>
      <w:r>
        <w:t xml:space="preserve">Cette marée s’est faite en </w:t>
      </w:r>
      <w:r>
        <w:rPr>
          <w:color w:val="FF8000"/>
        </w:rPr>
        <w:t xml:space="preserve">[À compléter — compléter la phase de lune]</w:t>
      </w:r>
    </w:p>
    <w:p w14:paraId="6CE463D0" w14:textId="4D24BC6D" w:rsidR="00890ACB" w:rsidRDefault="00330334" w:rsidP="00BE527F">
      <w:pPr>
        <w:spacing w:before="120" w:after="120"/>
      </w:pPr>
      <w:r>
        <w:t xml:space="preserve">Les conditions météo ont été </w:t>
      </w:r>
      <w:r>
        <w:rPr>
          <w:color w:val="FF8000"/>
        </w:rPr>
        <w:t xml:space="preserve">[À compléter — compléter les conditions météos]</w:t>
      </w:r>
    </w:p>
    <w:p w14:paraId="7BB00D6A" w14:textId="77777777" w:rsidR="00890ACB" w:rsidRDefault="00890ACB" w:rsidP="00BE527F">
      <w:pPr>
        <w:spacing w:before="120" w:after="120"/>
      </w:pPr>
    </w:p>
    <w:p w14:paraId="03602A52" w14:textId="77777777" w:rsidR="00606E3E" w:rsidRDefault="001E12F0" w:rsidP="00606E3E">
      <w:pPr>
        <w:pStyle w:val="Titre2"/>
      </w:pPr>
      <w:bookmarkStart w:id="12" w:name="_Toc232704063"/>
      <w:r>
        <w:t xml:space="preserve">2.8) </w:t>
      </w:r>
      <w:r w:rsidR="00606E3E">
        <w:t>Observations diverses</w:t>
      </w:r>
      <w:bookmarkEnd w:id="12"/>
    </w:p>
    <w:p w14:paraId="1B4433BA" w14:textId="77777777" w:rsidR="00046190" w:rsidRDefault="00046190" w:rsidP="00046190"/>
    <w:p w14:paraId="2281394B" w14:textId="143067B7" w:rsidR="0057040E" w:rsidRDefault="00D633D9" w:rsidP="00046190">
      <w:r>
        <w:rPr>
          <w:color w:val="FF8000"/>
        </w:rPr>
        <w:t>[À compléter — Décrire les observations diverses, ou écrire « Aucune »]</w:t>
      </w:r>
    </w:p>
    <w:p w14:paraId="0969D6D5" w14:textId="30466556" w:rsidR="00890ACB" w:rsidRDefault="00890ACB">
      <w:pPr>
        <w:jc w:val="left"/>
      </w:pPr>
      <w:r>
        <w:br w:type="page"/>
      </w:r>
    </w:p>
    <w:p w14:paraId="527FBA1A" w14:textId="77777777" w:rsidR="00C90E97" w:rsidRDefault="001E12F0" w:rsidP="00C90E97">
      <w:pPr>
        <w:pStyle w:val="Titre2"/>
      </w:pPr>
      <w:bookmarkStart w:id="13" w:name="_Toc232704064"/>
      <w:r>
        <w:lastRenderedPageBreak/>
        <w:t xml:space="preserve">2.9) </w:t>
      </w:r>
      <w:r w:rsidR="00C90E97">
        <w:t>Observations de capture</w:t>
      </w:r>
      <w:r w:rsidR="005E01BA">
        <w:t>s accidentelles</w:t>
      </w:r>
      <w:r w:rsidR="00C90E97">
        <w:t xml:space="preserve"> d’</w:t>
      </w:r>
      <w:r w:rsidR="00C90E97" w:rsidRPr="00C37A1B">
        <w:t>espèces protégées</w:t>
      </w:r>
      <w:bookmarkEnd w:id="13"/>
    </w:p>
    <w:p w14:paraId="091358B5" w14:textId="77777777" w:rsidR="0057040E" w:rsidRDefault="0057040E" w:rsidP="0057040E"/>
    <w:p w14:paraId="412C15EC" w14:textId="4733150A" w:rsidR="00D26845" w:rsidRDefault="00D26845" w:rsidP="00D26845">
      <w:proofErr w:type="gramStart"/>
      <w:proofErr w:type="gramEnd"/>
      <w:r>
        <w:t xml:space="preserve">Une [espèce] a été capturée lors du SET [N]. [Décrire son état à la capture et au relâcher.] </w:t>
      </w:r>
      <w:r>
        <w:rPr>
          <w:color w:val="FF8000"/>
        </w:rPr>
        <w:t xml:space="preserve">[À compléter — exemple à modifier]</w:t>
      </w:r>
    </w:p>
    <w:p w14:paraId="5351CDB5" w14:textId="77777777" w:rsidR="00D26845" w:rsidRDefault="00D26845" w:rsidP="00D26845"/>
    <w:p w14:paraId="044D83D5" w14:textId="77777777" w:rsidR="00D26845" w:rsidRPr="00AC35C0" w:rsidRDefault="00D26845" w:rsidP="00D26845">
      <w:sdt>
        <w:sdtPr>
          <w:alias w:val="Photo 1"/>
          <w:tag w:val="photo_29_1"/>
          <w:picture/>
        </w:sdtPr>
        <w:sdtContent>
          <w:r w:rsidRPr="00AC35C0">
            <w:rPr>
              <w:noProof/>
            </w:rPr>
            <w:drawing>
              <wp:inline distT="0" distB="0" distL="0" distR="0" wp14:anchorId="770F4734" wp14:editId="202B83D0">
                <wp:extent cx="2400000" cy="1800000"/>
                <wp:effectExtent l="0" t="0" r="635" b="0"/>
                <wp:docPr id="1482025"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00000" cy="1800000"/>
                        </a:xfrm>
                        <a:prstGeom prst="rect">
                          <a:avLst/>
                        </a:prstGeom>
                        <a:noFill/>
                        <a:ln>
                          <a:noFill/>
                        </a:ln>
                      </pic:spPr>
                    </pic:pic>
                  </a:graphicData>
                </a:graphic>
              </wp:inline>
            </w:drawing>
          </w:r>
        </w:sdtContent>
      </w:sdt>
    </w:p>
    <w:p w14:paraId="2CC72526" w14:textId="77777777" w:rsidR="00D26845" w:rsidRDefault="00D26845" w:rsidP="00D26845"/>
    <w:p w14:paraId="6EE8E111" w14:textId="5CE6D16E" w:rsidR="00D26845" w:rsidRDefault="00D26845" w:rsidP="00D26845">
      <w:pPr>
        <w:pStyle w:val="Lgende"/>
      </w:pPr>
      <w:r>
        <w:t xml:space="preserve">Photo </w:t>
      </w:r>
      <w:fldSimple w:instr=" SEQ Photo \* ARABIC ">
        <w:r w:rsidR="003E1D46">
          <w:rPr>
            <w:noProof/>
          </w:rPr>
          <w:t>1</w:t>
        </w:r>
      </w:fldSimple>
      <w:r>
        <w:t xml:space="preserve"> : [espèce]</w:t>
      </w:r>
    </w:p>
    <w:p w14:paraId="568CE3A2" w14:textId="4F15567C" w:rsidR="003E1D46" w:rsidRDefault="003E1D46" w:rsidP="003E1D46">
      <w:proofErr w:type="gramStart"/>
      <w:proofErr w:type="gramEnd"/>
      <w:r>
        <w:t xml:space="preserve">Une [espèce] a été capturée lors du SET [N]. [Décrire son état à la capture et au relâcher.] </w:t>
      </w:r>
      <w:r>
        <w:rPr>
          <w:color w:val="FF8000"/>
        </w:rPr>
        <w:t xml:space="preserve">[À compléter — exemple à modifier]</w:t>
      </w:r>
    </w:p>
    <w:p w14:paraId="4A882A75" w14:textId="77777777" w:rsidR="00D633D9" w:rsidRDefault="00D633D9" w:rsidP="00D633D9"/>
    <w:p w14:paraId="60E359CF" w14:textId="17F2A63E" w:rsidR="00AC35C0" w:rsidRPr="00AC35C0" w:rsidRDefault="00AC35C0" w:rsidP="00AC35C0">
      <w:sdt>
        <w:sdtPr>
          <w:alias w:val="Photo 2"/>
          <w:tag w:val="photo_29_2"/>
          <w:picture/>
        </w:sdtPr>
        <w:sdtContent>
          <w:r w:rsidRPr="00AC35C0">
            <w:rPr>
              <w:noProof/>
            </w:rPr>
            <w:drawing>
              <wp:inline distT="0" distB="0" distL="0" distR="0" wp14:anchorId="52A36194" wp14:editId="592C0B0C">
                <wp:extent cx="2400000" cy="1800000"/>
                <wp:effectExtent l="0" t="0" r="635" b="0"/>
                <wp:docPr id="13114857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00000" cy="1800000"/>
                        </a:xfrm>
                        <a:prstGeom prst="rect">
                          <a:avLst/>
                        </a:prstGeom>
                        <a:noFill/>
                        <a:ln>
                          <a:noFill/>
                        </a:ln>
                      </pic:spPr>
                    </pic:pic>
                  </a:graphicData>
                </a:graphic>
              </wp:inline>
            </w:drawing>
          </w:r>
        </w:sdtContent>
      </w:sdt>
    </w:p>
    <w:p w14:paraId="41C30B23" w14:textId="77777777" w:rsidR="000E385B" w:rsidRDefault="000E385B" w:rsidP="00D633D9"/>
    <w:p w14:paraId="43552C2A" w14:textId="54FC9373" w:rsidR="00D633D9" w:rsidRDefault="00D633D9" w:rsidP="00D633D9">
      <w:pPr>
        <w:pStyle w:val="Lgende"/>
      </w:pPr>
      <w:bookmarkStart w:id="14" w:name="_Toc234842205"/>
      <w:r>
        <w:t xml:space="preserve">Photo </w:t>
      </w:r>
      <w:fldSimple w:instr=" SEQ Photo \* ARABIC ">
        <w:r w:rsidR="003E1D46">
          <w:rPr>
            <w:noProof/>
          </w:rPr>
          <w:t>2</w:t>
        </w:r>
      </w:fldSimple>
      <w:r>
        <w:t xml:space="preserve"> : </w:t>
      </w:r>
      <w:r w:rsidR="00713A19">
        <w:t xml:space="preserve">[espèce]</w:t>
      </w:r>
      <w:r w:rsidR="00AC35C0">
        <w:t xml:space="preserve"/>
      </w:r>
      <w:bookmarkEnd w:id="14"/>
      <w:r w:rsidR="003E1D46">
        <w:t xml:space="preserve"> </w:t>
      </w:r>
      <w:r>
        <w:rPr>
          <w:color w:val="FF8000"/>
        </w:rPr>
        <w:t xml:space="preserve">[À compléter — exemple à modifier]</w:t>
      </w:r>
    </w:p>
    <w:p w14:paraId="251E91D0" w14:textId="77777777" w:rsidR="006F74B4" w:rsidRDefault="006F74B4" w:rsidP="006F74B4">
      <w:proofErr w:type="gramStart"/>
      <w:proofErr w:type="gramEnd"/>
      <w:r>
        <w:t xml:space="preserve">Une [espèce] a été capturée lors du SET [N]. [Décrire son état à la capture et au relâcher.] </w:t>
      </w:r>
      <w:r>
        <w:rPr>
          <w:color w:val="FF8000"/>
        </w:rPr>
        <w:t xml:space="preserve">[À compléter — exemple à modifier]</w:t>
      </w:r>
    </w:p>
    <w:p w14:paraId="1EB0EE16" w14:textId="77777777" w:rsidR="00D26845" w:rsidRDefault="00D26845" w:rsidP="00D26845"/>
    <w:p w14:paraId="04AA88F4" w14:textId="77777777" w:rsidR="00D26845" w:rsidRPr="00AC35C0" w:rsidRDefault="00D26845" w:rsidP="00D26845">
      <w:sdt>
        <w:sdtPr>
          <w:alias w:val="Photo 3"/>
          <w:tag w:val="photo_29_3"/>
          <w:picture/>
        </w:sdtPr>
        <w:sdtContent>
          <w:r w:rsidRPr="00AC35C0">
            <w:rPr>
              <w:noProof/>
            </w:rPr>
            <w:drawing>
              <wp:inline distT="0" distB="0" distL="0" distR="0" wp14:anchorId="64B0BBA9" wp14:editId="19BC1203">
                <wp:extent cx="2400000" cy="1800000"/>
                <wp:effectExtent l="0" t="0" r="635" b="0"/>
                <wp:docPr id="292090061"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00000" cy="1800000"/>
                        </a:xfrm>
                        <a:prstGeom prst="rect">
                          <a:avLst/>
                        </a:prstGeom>
                        <a:noFill/>
                        <a:ln>
                          <a:noFill/>
                        </a:ln>
                      </pic:spPr>
                    </pic:pic>
                  </a:graphicData>
                </a:graphic>
              </wp:inline>
            </w:drawing>
          </w:r>
        </w:sdtContent>
      </w:sdt>
    </w:p>
    <w:p w14:paraId="1D54ACA5" w14:textId="77777777" w:rsidR="00D26845" w:rsidRDefault="00D26845" w:rsidP="00D26845"/>
    <w:p w14:paraId="546FEBAA" w14:textId="2B0C2918" w:rsidR="00D26845" w:rsidRDefault="00D26845" w:rsidP="00D26845">
      <w:pPr>
        <w:pStyle w:val="Lgende"/>
      </w:pPr>
      <w:r>
        <w:t xml:space="preserve">Photo </w:t>
      </w:r>
      <w:fldSimple w:instr=" SEQ Photo \* ARABIC ">
        <w:r w:rsidR="003E1D46">
          <w:rPr>
            <w:noProof/>
          </w:rPr>
          <w:t>3</w:t>
        </w:r>
      </w:fldSimple>
      <w:r>
        <w:t xml:space="preserve"> : [espèce]</w:t>
      </w:r>
      <w:r w:rsidR="003E1D46">
        <w:t xml:space="preserve"> </w:t>
      </w:r>
      <w:r>
        <w:rPr>
          <w:color w:val="FF8000"/>
        </w:rPr>
        <w:t xml:space="preserve">[À compléter — exemple à modifier]</w:t>
      </w:r>
    </w:p>
    <w:p w14:paraId="20CC93CC" w14:textId="77777777" w:rsidR="006F74B4" w:rsidRDefault="006F74B4" w:rsidP="006F74B4">
      <w:proofErr w:type="gramStart"/>
      <w:proofErr w:type="gramEnd"/>
      <w:r>
        <w:t xml:space="preserve">Une [espèce] a été capturée lors du SET [N]. [Décrire son état à la capture et au relâcher.] </w:t>
      </w:r>
      <w:r>
        <w:rPr>
          <w:color w:val="FF8000"/>
        </w:rPr>
        <w:t xml:space="preserve">[À compléter — exemple à modifier]</w:t>
      </w:r>
    </w:p>
    <w:p w14:paraId="4C73A7C4" w14:textId="77777777" w:rsidR="00D26845" w:rsidRDefault="00D26845" w:rsidP="00D26845"/>
    <w:p w14:paraId="0BF7D68F" w14:textId="77777777" w:rsidR="00D26845" w:rsidRPr="00AC35C0" w:rsidRDefault="00D26845" w:rsidP="00D26845">
      <w:sdt>
        <w:sdtPr>
          <w:alias w:val="Photo 4"/>
          <w:tag w:val="photo_29_4"/>
          <w:picture/>
        </w:sdtPr>
        <w:sdtContent>
          <w:r w:rsidRPr="00AC35C0">
            <w:rPr>
              <w:noProof/>
            </w:rPr>
            <w:drawing>
              <wp:inline distT="0" distB="0" distL="0" distR="0" wp14:anchorId="54415FE9" wp14:editId="6B095737">
                <wp:extent cx="2400000" cy="1800000"/>
                <wp:effectExtent l="0" t="0" r="635" b="0"/>
                <wp:docPr id="1774272461"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00000" cy="1800000"/>
                        </a:xfrm>
                        <a:prstGeom prst="rect">
                          <a:avLst/>
                        </a:prstGeom>
                        <a:noFill/>
                        <a:ln>
                          <a:noFill/>
                        </a:ln>
                      </pic:spPr>
                    </pic:pic>
                  </a:graphicData>
                </a:graphic>
              </wp:inline>
            </w:drawing>
          </w:r>
        </w:sdtContent>
      </w:sdt>
    </w:p>
    <w:p w14:paraId="3DEEE2F2" w14:textId="77777777" w:rsidR="00D26845" w:rsidRDefault="00D26845" w:rsidP="00D26845"/>
    <w:p w14:paraId="10854432" w14:textId="6183B15B" w:rsidR="00D26845" w:rsidRDefault="00D26845" w:rsidP="00D26845">
      <w:pPr>
        <w:pStyle w:val="Lgende"/>
      </w:pPr>
      <w:r>
        <w:t xml:space="preserve">Photo </w:t>
      </w:r>
      <w:fldSimple w:instr=" SEQ Photo \* ARABIC ">
        <w:r w:rsidR="003E1D46">
          <w:rPr>
            <w:noProof/>
          </w:rPr>
          <w:t>4</w:t>
        </w:r>
      </w:fldSimple>
      <w:r>
        <w:t xml:space="preserve"> : [espèce]</w:t>
      </w:r>
      <w:r w:rsidR="003E1D46">
        <w:t xml:space="preserve"> </w:t>
      </w:r>
      <w:r>
        <w:rPr>
          <w:color w:val="FF8000"/>
        </w:rPr>
        <w:t xml:space="preserve">[À compléter — exemple à modifier]</w:t>
      </w:r>
    </w:p>
    <w:p w14:paraId="634EAFEB" w14:textId="77777777" w:rsidR="006F74B4" w:rsidRDefault="006F74B4" w:rsidP="006F74B4">
      <w:proofErr w:type="gramStart"/>
      <w:proofErr w:type="gramEnd"/>
      <w:r>
        <w:t xml:space="preserve">Une [espèce] a été capturée lors du SET [N]. [Décrire son état à la capture et au relâcher.] </w:t>
      </w:r>
      <w:r>
        <w:rPr>
          <w:color w:val="FF8000"/>
        </w:rPr>
        <w:t xml:space="preserve">[À compléter — exemple à modifier]</w:t>
      </w:r>
    </w:p>
    <w:p w14:paraId="083E7A43" w14:textId="77777777" w:rsidR="00D26845" w:rsidRDefault="00D26845" w:rsidP="00D26845"/>
    <w:p w14:paraId="5FE51C07" w14:textId="77777777" w:rsidR="00D26845" w:rsidRPr="00AC35C0" w:rsidRDefault="00D26845" w:rsidP="00D26845">
      <w:sdt>
        <w:sdtPr>
          <w:alias w:val="Photo 5"/>
          <w:tag w:val="photo_29_5"/>
          <w:picture/>
        </w:sdtPr>
        <w:sdtContent>
          <w:r w:rsidRPr="00AC35C0">
            <w:rPr>
              <w:noProof/>
            </w:rPr>
            <w:drawing>
              <wp:inline distT="0" distB="0" distL="0" distR="0" wp14:anchorId="6063D68F" wp14:editId="712B1645">
                <wp:extent cx="2400000" cy="1800000"/>
                <wp:effectExtent l="0" t="0" r="635" b="0"/>
                <wp:docPr id="1000767649"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00000" cy="1800000"/>
                        </a:xfrm>
                        <a:prstGeom prst="rect">
                          <a:avLst/>
                        </a:prstGeom>
                        <a:noFill/>
                        <a:ln>
                          <a:noFill/>
                        </a:ln>
                      </pic:spPr>
                    </pic:pic>
                  </a:graphicData>
                </a:graphic>
              </wp:inline>
            </w:drawing>
          </w:r>
        </w:sdtContent>
      </w:sdt>
    </w:p>
    <w:p w14:paraId="73712184" w14:textId="77777777" w:rsidR="00D26845" w:rsidRDefault="00D26845" w:rsidP="00D26845"/>
    <w:p w14:paraId="561FB126" w14:textId="40345595" w:rsidR="00D26845" w:rsidRDefault="00D26845" w:rsidP="00D26845">
      <w:pPr>
        <w:pStyle w:val="Lgende"/>
      </w:pPr>
      <w:r>
        <w:t xml:space="preserve">Photo </w:t>
      </w:r>
      <w:fldSimple w:instr=" SEQ Photo \* ARABIC ">
        <w:r w:rsidR="003E1D46">
          <w:rPr>
            <w:noProof/>
          </w:rPr>
          <w:t>5</w:t>
        </w:r>
      </w:fldSimple>
      <w:r>
        <w:t xml:space="preserve"> : [espèce]</w:t>
      </w:r>
      <w:r w:rsidR="003E1D46">
        <w:t xml:space="preserve"> </w:t>
      </w:r>
      <w:r>
        <w:rPr>
          <w:color w:val="FF8000"/>
        </w:rPr>
        <w:t xml:space="preserve">[À compléter — exemple à modifier]</w:t>
      </w:r>
    </w:p>
    <w:p w14:paraId="5CBFB268" w14:textId="77777777" w:rsidR="006F74B4" w:rsidRDefault="006F74B4" w:rsidP="006F74B4">
      <w:proofErr w:type="gramStart"/>
      <w:proofErr w:type="gramEnd"/>
      <w:r>
        <w:t xml:space="preserve">Une [espèce] a été capturée lors du SET [N]. [Décrire son état à la capture et au relâcher.] </w:t>
      </w:r>
      <w:r>
        <w:rPr>
          <w:color w:val="FF8000"/>
        </w:rPr>
        <w:t xml:space="preserve">[À compléter — exemple à modifier]</w:t>
      </w:r>
    </w:p>
    <w:p w14:paraId="46BC7079" w14:textId="77777777" w:rsidR="00D26845" w:rsidRDefault="00D26845" w:rsidP="00D26845"/>
    <w:p w14:paraId="4633AF3E" w14:textId="77777777" w:rsidR="00D26845" w:rsidRPr="00AC35C0" w:rsidRDefault="00D26845" w:rsidP="00D26845">
      <w:sdt>
        <w:sdtPr>
          <w:alias w:val="Photo 6"/>
          <w:tag w:val="photo_29_6"/>
          <w:picture/>
        </w:sdtPr>
        <w:sdtContent>
          <w:r w:rsidRPr="00AC35C0">
            <w:rPr>
              <w:noProof/>
            </w:rPr>
            <w:drawing>
              <wp:inline distT="0" distB="0" distL="0" distR="0" wp14:anchorId="1D024B9B" wp14:editId="7C1B3A91">
                <wp:extent cx="2400000" cy="1800000"/>
                <wp:effectExtent l="0" t="0" r="635" b="0"/>
                <wp:docPr id="1692931414"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00000" cy="1800000"/>
                        </a:xfrm>
                        <a:prstGeom prst="rect">
                          <a:avLst/>
                        </a:prstGeom>
                        <a:noFill/>
                        <a:ln>
                          <a:noFill/>
                        </a:ln>
                      </pic:spPr>
                    </pic:pic>
                  </a:graphicData>
                </a:graphic>
              </wp:inline>
            </w:drawing>
          </w:r>
        </w:sdtContent>
      </w:sdt>
    </w:p>
    <w:p w14:paraId="47D6BCD5" w14:textId="77777777" w:rsidR="00D26845" w:rsidRDefault="00D26845" w:rsidP="00D26845"/>
    <w:p w14:paraId="14171305" w14:textId="262315E8" w:rsidR="00D26845" w:rsidRDefault="00D26845" w:rsidP="00D26845">
      <w:pPr>
        <w:pStyle w:val="Lgende"/>
      </w:pPr>
      <w:r>
        <w:t xml:space="preserve">Photo </w:t>
      </w:r>
      <w:fldSimple w:instr=" SEQ Photo \* ARABIC ">
        <w:r w:rsidR="003E1D46">
          <w:rPr>
            <w:noProof/>
          </w:rPr>
          <w:t>6</w:t>
        </w:r>
      </w:fldSimple>
      <w:r>
        <w:t xml:space="preserve"> : [espèce]</w:t>
      </w:r>
      <w:r w:rsidR="003E1D46">
        <w:t xml:space="preserve"> </w:t>
      </w:r>
      <w:r>
        <w:rPr>
          <w:color w:val="FF8000"/>
        </w:rPr>
        <w:t xml:space="preserve">[À compléter — exemple à modifier]</w:t>
      </w:r>
    </w:p>
    <w:p w14:paraId="5C40F71E" w14:textId="77777777" w:rsidR="00D633D9" w:rsidRDefault="00D633D9" w:rsidP="00D633D9"/>
    <w:p w14:paraId="4FF57B7D" w14:textId="77777777" w:rsidR="000B1756" w:rsidRPr="00D633D9" w:rsidRDefault="000B1756" w:rsidP="000B1756">
      <w:pPr>
        <w:rPr>
          <w:lang w:eastAsia="fr-RE"/>
        </w:rPr>
      </w:pPr>
    </w:p>
    <w:p w14:paraId="41F20ED7" w14:textId="77777777" w:rsidR="00D633D9" w:rsidRPr="000B1756" w:rsidRDefault="00D633D9" w:rsidP="000B1756">
      <w:pPr>
        <w:rPr>
          <w:lang w:val="fr-RE" w:eastAsia="fr-RE"/>
        </w:rPr>
      </w:pPr>
    </w:p>
    <w:p w14:paraId="178F5A22" w14:textId="77777777" w:rsidR="0091561B" w:rsidRDefault="001E12F0" w:rsidP="0091561B">
      <w:pPr>
        <w:pStyle w:val="Titre2"/>
      </w:pPr>
      <w:bookmarkStart w:id="15" w:name="_Toc232704065"/>
      <w:r>
        <w:t xml:space="preserve">2.10) </w:t>
      </w:r>
      <w:r w:rsidR="0091561B">
        <w:t>Autres programmes</w:t>
      </w:r>
      <w:r w:rsidR="00C90E97">
        <w:t xml:space="preserve"> et </w:t>
      </w:r>
      <w:r w:rsidR="0091561B">
        <w:t>expérimentations mis en place durant la marée</w:t>
      </w:r>
      <w:bookmarkEnd w:id="15"/>
    </w:p>
    <w:p w14:paraId="71817728" w14:textId="77777777" w:rsidR="00CD62FE" w:rsidRDefault="00CD62FE" w:rsidP="0091561B"/>
    <w:p w14:paraId="0EC52B33" w14:textId="77777777" w:rsidR="00B25757" w:rsidRDefault="00112A84" w:rsidP="00FC1DDE">
      <w:r>
        <w:t xml:space="preserve">De l’échantillonnage dans le cadre du programme DCF Ifremer </w:t>
      </w:r>
      <w:proofErr w:type="spellStart"/>
      <w:r>
        <w:t>Obsbio</w:t>
      </w:r>
      <w:proofErr w:type="spellEnd"/>
      <w:r>
        <w:t xml:space="preserve"> Grand Pélagique a été fait durant cette marée.</w:t>
      </w:r>
    </w:p>
    <w:p w14:paraId="3D170C22" w14:textId="5FA47E92" w:rsidR="004E3C5D" w:rsidRDefault="00AC35C0" w:rsidP="00FC1DDE">
      <w:proofErr w:type="spellStart"/>
      <w:proofErr w:type="spellEnd"/>
      <w:r>
        <w:rPr>
          <w:color w:val="FF8000"/>
        </w:rPr>
        <w:t>[À compléter — suite des autres programmes et expérimentations]</w:t>
      </w:r>
    </w:p>
    <w:p w14:paraId="38394E91" w14:textId="77777777" w:rsidR="002E4212" w:rsidRDefault="002E4212" w:rsidP="00FC1DDE"/>
    <w:p w14:paraId="0987DED4" w14:textId="77777777" w:rsidR="00497DD6" w:rsidRDefault="00497DD6" w:rsidP="00FC1DDE"/>
    <w:p w14:paraId="3C7C2FCD" w14:textId="77777777" w:rsidR="00A60DCB" w:rsidRDefault="00A60DCB" w:rsidP="005E01BA"/>
    <w:p w14:paraId="03429B93" w14:textId="77777777" w:rsidR="00A02D12" w:rsidRDefault="00A02D12">
      <w:pPr>
        <w:jc w:val="left"/>
      </w:pPr>
      <w:r>
        <w:br w:type="page"/>
      </w:r>
    </w:p>
    <w:p w14:paraId="2D57108C" w14:textId="77777777" w:rsidR="00A02D12" w:rsidRDefault="00A02D12" w:rsidP="00A02D12">
      <w:pPr>
        <w:pStyle w:val="Titre1"/>
        <w:numPr>
          <w:ilvl w:val="0"/>
          <w:numId w:val="10"/>
        </w:numPr>
        <w:spacing w:before="120" w:after="120"/>
      </w:pPr>
      <w:bookmarkStart w:id="16" w:name="_Toc186826609"/>
      <w:bookmarkStart w:id="17" w:name="_Toc232704066"/>
      <w:r>
        <w:lastRenderedPageBreak/>
        <w:t xml:space="preserve">Aperçu du comportement de la ligne lors des opérations de </w:t>
      </w:r>
      <w:r w:rsidRPr="00592DBD">
        <w:t>pêche</w:t>
      </w:r>
      <w:r>
        <w:t> :</w:t>
      </w:r>
      <w:bookmarkEnd w:id="16"/>
      <w:bookmarkEnd w:id="17"/>
    </w:p>
    <w:p>
      <w:r>
        <w:t>{%p if not has_tdr %}</w:t>
      </w:r>
    </w:p>
    <w:p>
      <w:r>
        <w:t>Aucun TDR n'a été déployé pendant cette marée.</w:t>
      </w:r>
    </w:p>
    <w:p>
      <w:r>
        <w:t>{%p endif %}</w:t>
      </w:r>
    </w:p>
    <w:p>
      <w:r>
        <w:t>{%p if has_tdr %}</w:t>
      </w:r>
    </w:p>
    <w:p w14:paraId="0022A2E8" w14:textId="77777777" w:rsidR="004E3C5D" w:rsidRDefault="004E3C5D" w:rsidP="004E3C5D"/>
    <w:p w14:paraId="4BD052CE" w14:textId="4E1C195E" w:rsidR="004E3C5D" w:rsidRDefault="004E3C5D" w:rsidP="004E3C5D">
      <w:proofErr w:type="spellStart"/>
      <w:proofErr w:type="spellEnd"/>
      <w:proofErr w:type="spellStart"/>
      <w:proofErr w:type="spellEnd"/>
      <w:r>
        <w:rPr/>
        <w:t xml:space="preserve">Les TDR (Temperature Depth Recorder) sont placés entre deux bouées d’un « basket » là où la ligne mère atteint sa profondeur maximum. Le TDR se trouve, lors de la pêche en surface entre le </w:t>
      </w:r>
      <w:r>
        <w:rPr>
          <w:highlight w:val="yellow"/>
        </w:rPr>
        <w:t>{{ tdr_pos_1 }}</w:t>
      </w:r>
      <w:r>
        <w:rPr/>
        <w:t xml:space="preserve">ème et le </w:t>
      </w:r>
      <w:r>
        <w:rPr>
          <w:highlight w:val="yellow"/>
        </w:rPr>
        <w:t>{{ tdr_pos_2 }}</w:t>
      </w:r>
      <w:r>
        <w:rPr/>
        <w:t>ème hameçon (</w:t>
      </w:r>
      <w:r>
        <w:rPr>
          <w:highlight w:val="yellow"/>
        </w:rPr>
        <w:t>{{ hamecons_par_basket }}</w:t>
      </w:r>
      <w:r>
        <w:rPr/>
        <w:t xml:space="preserve"> hameçons par basket). Les variations de la profondeur sont dues à la tension exercée sur la ligne mère (relâche de tension après le filage, coupure de la ligne, courants, état de la mer etc.). Un gros poisson peut aussi entrainer la ligne vers le haut ou vers le bas.</w:t>
      </w:r>
    </w:p>
    <w:p w14:paraId="12058F58" w14:textId="77777777" w:rsidR="004E3C5D" w:rsidRDefault="004E3C5D" w:rsidP="004E3C5D">
      <w:r>
        <w:t>Les TDR ont été placés de façon aléatoire et répartis sur la ligne.</w:t>
      </w:r>
    </w:p>
    <w:p w14:paraId="7A58D10C" w14:textId="77777777" w:rsidR="004E3C5D" w:rsidRDefault="004E3C5D" w:rsidP="004E3C5D"/>
    <w:p w14:paraId="3C58AE66" w14:textId="77777777" w:rsidR="004E3C5D" w:rsidRDefault="004E3C5D" w:rsidP="004E3C5D">
      <w:pPr>
        <w:rPr>
          <w:noProof/>
        </w:rPr>
      </w:pPr>
      <w:r>
        <w:t>La distribution des médianes de profondeur des TDR pour chaque SET permet d’avoir une idée de la profondeur à laquelle a travaillé la ligne durant la marée (Figure 2).</w:t>
      </w:r>
      <w:r>
        <w:rPr>
          <w:noProof/>
        </w:rPr>
        <w:t xml:space="preserve"> </w:t>
      </w:r>
    </w:p>
    <w:p w14:paraId="31274E68" w14:textId="77777777" w:rsidR="00A15394" w:rsidRPr="002A4624" w:rsidRDefault="00A15394" w:rsidP="004E3C5D">
      <w:pPr>
        <w:rPr>
          <w:noProof/>
        </w:rPr>
      </w:pPr>
      <w:r>
        <w:rPr>
          <w:highlight w:val="yellow"/>
        </w:rPr>
        <w:t>{{ image_profil_tdr }}</w:t>
      </w:r>
    </w:p>
    <w:p w14:paraId="4BF7ACF8" w14:textId="77777777" w:rsidR="004E3C5D" w:rsidRDefault="004E3C5D" w:rsidP="004E3C5D">
      <w:pPr>
        <w:pStyle w:val="Lgende"/>
      </w:pPr>
      <w:bookmarkStart w:id="18" w:name="_Toc186826635"/>
      <w:bookmarkStart w:id="19" w:name="_Toc232704091"/>
      <w:r>
        <w:t xml:space="preserve">Figure </w:t>
      </w:r>
      <w:fldSimple w:instr=" SEQ Figure \* ARABIC ">
        <w:r w:rsidR="006646E2">
          <w:rPr>
            <w:noProof/>
          </w:rPr>
          <w:t>2</w:t>
        </w:r>
      </w:fldSimple>
      <w:r>
        <w:t xml:space="preserve"> : Comportement médian de la ligne en profondeur au cours de la marée.</w:t>
      </w:r>
      <w:bookmarkEnd w:id="18"/>
      <w:bookmarkEnd w:id="19"/>
    </w:p>
    <w:p w14:paraId="77B380FB" w14:textId="77777777" w:rsidR="001C412F" w:rsidRPr="001C412F" w:rsidRDefault="001C412F" w:rsidP="001C412F"/>
    <w:p w14:paraId="3C6803B0" w14:textId="2D878EAC" w:rsidR="004E3C5D" w:rsidRDefault="004E3C5D" w:rsidP="004E3C5D">
      <w:proofErr w:type="spellStart"/>
      <w:proofErr w:type="spellEnd"/>
      <w:r>
        <w:rPr/>
        <w:t xml:space="preserve">La profondeur médiane de la ligne se trouve entre </w:t>
      </w:r>
      <w:r>
        <w:rPr>
          <w:highlight w:val="yellow"/>
        </w:rPr>
        <w:t>{{ prof_min_mediane }}</w:t>
      </w:r>
      <w:r>
        <w:rPr/>
        <w:t xml:space="preserve">m et </w:t>
      </w:r>
      <w:r>
        <w:rPr>
          <w:highlight w:val="yellow"/>
        </w:rPr>
        <w:t>{{ prof_max_mediane }}</w:t>
      </w:r>
      <w:r>
        <w:rPr/>
        <w:t xml:space="preserve">m de profondeur. C’est une profondeur de pêche dans les standards des profondeurs visées par les longliners réunionnais. </w:t>
      </w:r>
    </w:p>
    <w:p w14:paraId="7D623CFE" w14:textId="77777777" w:rsidR="004E3C5D" w:rsidRDefault="004E3C5D" w:rsidP="004E3C5D">
      <w:pPr>
        <w:jc w:val="left"/>
        <w:rPr>
          <w:rFonts w:ascii="Arial" w:hAnsi="Arial" w:cs="Arial"/>
          <w:b/>
          <w:bCs/>
          <w:i/>
          <w:iCs/>
          <w:sz w:val="28"/>
          <w:szCs w:val="28"/>
        </w:rPr>
      </w:pPr>
      <w:r>
        <w:br w:type="page"/>
      </w:r>
    </w:p>
    <w:p w14:paraId="3CCAD61B" w14:textId="77777777" w:rsidR="004E3C5D" w:rsidRDefault="004E3C5D" w:rsidP="004E3C5D">
      <w:pPr>
        <w:pStyle w:val="Titre2"/>
      </w:pPr>
      <w:bookmarkStart w:id="20" w:name="_Toc186826610"/>
      <w:bookmarkStart w:id="21" w:name="_Toc232704067"/>
      <w:r>
        <w:lastRenderedPageBreak/>
        <w:t xml:space="preserve">3.1) Conditions de pêche de la </w:t>
      </w:r>
      <w:r w:rsidRPr="00247175">
        <w:t>ligne</w:t>
      </w:r>
      <w:bookmarkEnd w:id="20"/>
      <w:bookmarkEnd w:id="21"/>
    </w:p>
    <w:p w14:paraId="4C84B122" w14:textId="77777777" w:rsidR="004E3C5D" w:rsidRDefault="004E3C5D" w:rsidP="004E3C5D"/>
    <w:tbl>
      <w:tblPr>
        <w:tblStyle w:val="Grilledutableau"/>
        <w:tblCellMar>
          <w:left w:w="70" w:type="dxa"/>
          <w:right w:w="70" w:type="dxa"/>
        </w:tblCellMar>
        <w:tblLook w:val="04A0" w:firstRow="1" w:lastRow="0" w:firstColumn="1" w:lastColumn="0" w:noHBand="0" w:noVBand="1"/>
        <w:tblW w:w="5000" w:type="pct"/>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750"/>
        <w:gridCol w:w="350"/>
        <w:gridCol w:w="400"/>
        <w:gridCol w:w="400"/>
        <w:gridCol w:w="400"/>
        <w:gridCol w:w="400"/>
        <w:gridCol w:w="400"/>
        <w:gridCol w:w="450"/>
        <w:gridCol w:w="450"/>
        <w:gridCol w:w="500"/>
        <w:gridCol w:w="500"/>
      </w:tblGrid>
      <w:tr>
        <w:tc>
          <w:tcPr>
            <w:tcW w:w="7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SET</w:t>
            </w:r>
          </w:p>
        </w:tc>
        <w:tc>
          <w:tcPr>
            <w:tcW w:w="3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TDR ID</w:t>
            </w:r>
          </w:p>
        </w:tc>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N° série</w:t>
            </w:r>
          </w:p>
        </w:tc>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Orin 1 (m)</w:t>
            </w:r>
          </w:p>
        </w:tc>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Orin 2 (m)</w:t>
            </w:r>
          </w:p>
        </w:tc>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Pos. pose</w:t>
            </w:r>
          </w:p>
        </w:tc>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Pos. virage</w:t>
            </w:r>
          </w:p>
        </w:tc>
        <w:tc>
          <w:tcPr>
            <w:tcW w:w="4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Prof. min (m)</w:t>
            </w:r>
          </w:p>
        </w:tc>
        <w:tc>
          <w:tcPr>
            <w:tcW w:w="4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Prof. max (m)</w:t>
            </w:r>
          </w:p>
        </w:tc>
        <w:tc>
          <w:tcPr>
            <w:tcW w:w="5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Prof. méd. (m)</w:t>
            </w:r>
          </w:p>
        </w:tc>
        <w:tc>
          <w:tcPr>
            <w:tcW w:w="5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8"/>
              </w:rPr>
              <w:t xml:space="preserve">Espèce(s) cap.</w:t>
            </w:r>
          </w:p>
        </w:tc>
      </w:tr>
      <w:tr>
        <w:tc>
          <w:tcPr>
            <w:tcW w:w="7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{%tr for row in tdr_rows %}</w:t>
            </w:r>
          </w:p>
        </w:tc>
        <w:tc>
          <w:tcPr>
            <w:tcW w:w="3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4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4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5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5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r>
      <w:tr>
        <w:tc>
          <w:tcPr>
            <w:tcW w:w="7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row.set_id }}</w:t>
            </w:r>
          </w:p>
        </w:tc>
        <w:tc>
          <w:tcPr>
            <w:tcW w:w="3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row.tdr_id }}</w:t>
            </w:r>
          </w:p>
        </w:tc>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row.tdr_serial }}</w:t>
            </w:r>
          </w:p>
        </w:tc>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row.orin1 }}</w:t>
            </w:r>
          </w:p>
        </w:tc>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row.orin2 }}</w:t>
            </w:r>
          </w:p>
        </w:tc>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row.pos_pose }}</w:t>
            </w:r>
          </w:p>
        </w:tc>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row.pos_virage }}</w:t>
            </w:r>
          </w:p>
        </w:tc>
        <w:tc>
          <w:tcPr>
            <w:tcW w:w="4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row.prof_min }}</w:t>
            </w:r>
          </w:p>
        </w:tc>
        <w:tc>
          <w:tcPr>
            <w:tcW w:w="4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row.prof_max }}</w:t>
            </w:r>
          </w:p>
        </w:tc>
        <w:tc>
          <w:tcPr>
            <w:tcW w:w="5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row.prof_med }}</w:t>
            </w:r>
          </w:p>
        </w:tc>
        <w:tc>
          <w:tcPr>
            <w:tcW w:w="5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 row.especes }}</w:t>
            </w:r>
          </w:p>
        </w:tc>
      </w:tr>
      <w:tr>
        <w:tc>
          <w:tcPr>
            <w:tcW w:w="7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highlight w:val="yellow"/>
              </w:rPr>
              <w:t>{%tr endfor %}</w:t>
            </w:r>
          </w:p>
        </w:tc>
        <w:tc>
          <w:tcPr>
            <w:tcW w:w="3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4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4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5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c>
          <w:tcPr>
            <w:tcW w:w="5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8"/>
              </w:rPr>
              <w:t xml:space="preserve"/>
            </w:r>
          </w:p>
        </w:tc>
      </w:tr>
    </w:tbl>
    <w:p w14:paraId="537FDB0D" w14:textId="77777777" w:rsidR="004E3C5D" w:rsidRPr="00D01EB3" w:rsidRDefault="004E3C5D" w:rsidP="004E3C5D"/>
    <w:p w14:paraId="6B0370FD" w14:textId="77777777" w:rsidR="004E3C5D" w:rsidRDefault="004349F4" w:rsidP="004349F4">
      <w:pPr>
        <w:tabs>
          <w:tab w:val="left" w:pos="1662"/>
        </w:tabs>
      </w:pPr>
      <w:r>
        <w:tab/>
      </w:r>
    </w:p>
    <w:p w14:paraId="7E128FFE" w14:textId="77777777" w:rsidR="004E3C5D" w:rsidRDefault="004E3C5D" w:rsidP="004E3C5D">
      <w:pPr>
        <w:pStyle w:val="Titre2"/>
        <w:pageBreakBefore/>
      </w:pPr>
      <w:bookmarkStart w:id="22" w:name="_Toc186826611"/>
      <w:bookmarkStart w:id="23" w:name="_Toc232704068"/>
      <w:r>
        <w:t>3.2) Profils des profondeurs d’un TDR associées à des captures</w:t>
      </w:r>
      <w:bookmarkEnd w:id="22"/>
      <w:bookmarkEnd w:id="23"/>
      <w:r>
        <w:t xml:space="preserve"> </w:t>
      </w:r>
    </w:p>
    <w:p w14:paraId="292B0DAB" w14:textId="77777777" w:rsidR="004E3C5D" w:rsidRDefault="004E3C5D" w:rsidP="004E3C5D">
      <w:r>
        <w:rPr/>
        <w:t>Un TDR se trouvant à proximité d’une capture permet de visualiser le comportement de celle-ci. Le poisson peut se trouver plus profond que la ligne à cause de la longueur de l'avançon (</w:t>
      </w:r>
      <w:r>
        <w:rPr>
          <w:highlight w:val="yellow"/>
        </w:rPr>
        <w:t>{{ longueur_avancon }}</w:t>
      </w:r>
      <w:r>
        <w:rPr/>
        <w:t xml:space="preserve"> mètres). </w:t>
      </w:r>
    </w:p>
    <w:p w14:paraId="73B81F7A" w14:textId="77777777" w:rsidR="004E3C5D" w:rsidRDefault="004E3C5D" w:rsidP="004E3C5D"/>
    <w:p w14:paraId="799C7AA9" w14:textId="0A816672" w:rsidR="004E3C5D" w:rsidRDefault="004E3C5D" w:rsidP="004E3C5D">
      <w:r>
        <w:rPr/>
        <w:t xml:space="preserve">Les baskets comportant </w:t>
      </w:r>
      <w:r>
        <w:rPr>
          <w:highlight w:val="yellow"/>
        </w:rPr>
        <w:t>{{ hamecons_par_basket }}</w:t>
      </w:r>
      <w:r>
        <w:rPr/>
        <w:t xml:space="preserve"> hameçons et donc une bonne distance de ligne mère (~</w:t>
      </w:r>
      <w:r>
        <w:rPr>
          <w:highlight w:val="yellow"/>
        </w:rPr>
        <w:t>{{ hamecons_par_basket * 50 }}</w:t>
      </w:r>
      <w:r>
        <w:rPr/>
        <w:t xml:space="preserve"> m) certaines captures présentent sur le même basket que le TDR mais pas assez grosses et/ou sur un hameçon trop éloigné de ce dernier ne déclenchent pas de variations visibles dans la profondeur enregistrée par le TDR comme c’est parfois le cas pour les thons germons (ALB).</w:t>
      </w:r>
    </w:p>
    <w:p w14:paraId="031AA29B" w14:textId="77777777" w:rsidR="004E3C5D" w:rsidRDefault="004E3C5D" w:rsidP="004E3C5D"/>
    <w:p w14:paraId="2FDCB581" w14:textId="77777777" w:rsidR="004E3C5D" w:rsidRDefault="004E3C5D" w:rsidP="004E3C5D">
      <w:r>
        <w:t xml:space="preserve">Certains profils de plongées </w:t>
      </w:r>
      <w:r w:rsidR="00AF0D94">
        <w:t>peuvent aussi suggérer</w:t>
      </w:r>
      <w:r>
        <w:t xml:space="preserve"> des captures qui ne sont pourtant pas présentes dans les données. Ils correspondent sûrement à des individus capturés mais échappés avant la remontée de la ligne.</w:t>
      </w:r>
    </w:p>
    <w:p w14:paraId="4A0442D3" w14:textId="77777777" w:rsidR="00713A19" w:rsidRDefault="00713A19" w:rsidP="00936EBD">
      <w:pPr>
        <w:pStyle w:val="Lgende"/>
      </w:pPr>
      <w:bookmarkStart w:id="24" w:name="_Toc169795942"/>
    </w:p>
    <w:p w14:paraId="2DFDDD15" w14:textId="0AF66F26" w:rsidR="00713A19" w:rsidRPr="00713A19" w:rsidRDefault="00713A19" w:rsidP="00713A19">
      <w:pPr>
        <w:pStyle w:val="Lgende"/>
      </w:pPr>
      <w:sdt>
        <w:sdtPr>
          <w:alias w:val="Profil TDR spécifique"/>
          <w:tag w:val="tdr_profil_specifique"/>
          <w:picture/>
        </w:sdtPr>
        <w:sdtContent>
          <w:r w:rsidRPr="00713A19">
            <w:rPr>
              <w:noProof/>
            </w:rPr>
            <w:lastRenderedPageBreak/>
            <w:drawing>
              <wp:inline distT="0" distB="0" distL="0" distR="0" wp14:anchorId="567A5438" wp14:editId="4F4AFDC6">
                <wp:extent cx="6408420" cy="2646680"/>
                <wp:effectExtent l="0" t="0" r="0" b="1270"/>
                <wp:docPr id="20661583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8420" cy="2646680"/>
                        </a:xfrm>
                        <a:prstGeom prst="rect">
                          <a:avLst/>
                        </a:prstGeom>
                        <a:noFill/>
                        <a:ln>
                          <a:noFill/>
                        </a:ln>
                      </pic:spPr>
                    </pic:pic>
                  </a:graphicData>
                </a:graphic>
              </wp:inline>
            </w:drawing>
          </w:r>
        </w:sdtContent>
      </w:sdt>
    </w:p>
    <w:p w14:paraId="4A86F85F" w14:textId="6E98D581" w:rsidR="006F1436" w:rsidRPr="006F1436" w:rsidRDefault="00907450" w:rsidP="00936EBD">
      <w:pPr>
        <w:pStyle w:val="Lgende"/>
      </w:pPr>
      <w:bookmarkStart w:id="25" w:name="_Toc232704092"/>
      <w:r>
        <w:t xml:space="preserve">Figure </w:t>
      </w:r>
      <w:fldSimple w:instr=" SEQ Figure \* ARABIC ">
        <w:r w:rsidR="006646E2">
          <w:rPr>
            <w:noProof/>
          </w:rPr>
          <w:t>3</w:t>
        </w:r>
      </w:fldSimple>
      <w:r>
        <w:t xml:space="preserve"> : </w:t>
      </w:r>
      <w:r w:rsidRPr="005B2AFB">
        <w:t>Profil de profondeur du TDR</w:t>
      </w:r>
      <w:r w:rsidR="00F869BC">
        <w:t xml:space="preserve"> [N]</w:t>
      </w:r>
      <w:r w:rsidRPr="005B2AFB">
        <w:t xml:space="preserve"> lors du SET </w:t>
      </w:r>
      <w:r w:rsidR="00F869BC">
        <w:t xml:space="preserve">[N]</w:t>
      </w:r>
      <w:r w:rsidRPr="005B2AFB">
        <w:t xml:space="preserve"> avec</w:t>
      </w:r>
      <w:r>
        <w:t xml:space="preserve"> capture </w:t>
      </w:r>
      <w:r w:rsidR="00713A19">
        <w:t xml:space="preserve">d’un(e) [espèce]</w:t>
      </w:r>
      <w:r>
        <w:t xml:space="preserve"> </w:t>
      </w:r>
      <w:r w:rsidRPr="005B2AFB">
        <w:t>(</w:t>
      </w:r>
      <w:r w:rsidR="00713A19">
        <w:t>point orange</w:t>
      </w:r>
      <w:r w:rsidRPr="005B2AFB">
        <w:t xml:space="preserve"> : moment de la capture ; </w:t>
      </w:r>
      <w:r w:rsidR="00713A19">
        <w:t>point</w:t>
      </w:r>
      <w:r w:rsidRPr="005B2AFB">
        <w:t xml:space="preserve"> rouge : </w:t>
      </w:r>
      <w:r w:rsidR="00713A19">
        <w:t>fin du débattement</w:t>
      </w:r>
      <w:r w:rsidRPr="005B2AFB">
        <w:t>)</w:t>
      </w:r>
      <w:bookmarkEnd w:id="24"/>
      <w:bookmarkEnd w:id="25"/>
      <w:r>
        <w:rPr>
          <w:color w:val="FF8000"/>
        </w:rPr>
        <w:t xml:space="preserve"> [À compléter — modifier la légende (N° TDR, N° SET, espèce capturée)]</w:t>
      </w:r>
    </w:p>
    <w:p w14:paraId="36F33159" w14:textId="028C0B48" w:rsidR="001C412F" w:rsidRDefault="00907450" w:rsidP="001C412F">
      <w:r>
        <w:rPr>
          <w:color w:val="FF8000"/>
        </w:rPr>
        <w:t>[À compléter — Décrire le profil de profondeur du TDR illustré]</w:t>
      </w:r>
    </w:p>
    <w:p w14:paraId="4FBEDE8C" w14:textId="125D0B3D" w:rsidR="00F51C2D" w:rsidRDefault="00F51C2D">
      <w:pPr>
        <w:jc w:val="left"/>
      </w:pPr>
      <w:r>
        <w:br w:type="page"/>
      </w:r>
    </w:p>
    <w:p>
      <w:r>
        <w:t>{%p endif %}</w:t>
      </w:r>
    </w:p>
    <w:p w14:paraId="2AB8FF32" w14:textId="77777777" w:rsidR="00BE527F" w:rsidRPr="0074145F" w:rsidRDefault="00BE527F" w:rsidP="00BF722E">
      <w:pPr>
        <w:pStyle w:val="Titre1"/>
        <w:numPr>
          <w:ilvl w:val="0"/>
          <w:numId w:val="10"/>
        </w:numPr>
        <w:rPr>
          <w:sz w:val="28"/>
          <w:szCs w:val="28"/>
        </w:rPr>
      </w:pPr>
      <w:bookmarkStart w:id="26" w:name="_Toc232704069"/>
      <w:r w:rsidRPr="0074145F">
        <w:rPr>
          <w:sz w:val="28"/>
          <w:szCs w:val="28"/>
        </w:rPr>
        <w:lastRenderedPageBreak/>
        <w:t xml:space="preserve">Récapitulatif des </w:t>
      </w:r>
      <w:r w:rsidRPr="00A85AA5">
        <w:rPr>
          <w:sz w:val="28"/>
          <w:szCs w:val="28"/>
        </w:rPr>
        <w:t>captures</w:t>
      </w:r>
      <w:bookmarkEnd w:id="26"/>
      <w:r w:rsidRPr="0074145F">
        <w:rPr>
          <w:sz w:val="28"/>
          <w:szCs w:val="28"/>
        </w:rPr>
        <w:t xml:space="preserve"> </w:t>
      </w:r>
    </w:p>
    <w:p w14:paraId="1622EF2B" w14:textId="77777777" w:rsidR="00BF722E" w:rsidRDefault="00BF722E" w:rsidP="00BF722E"/>
    <w:tbl>
      <w:tblPr>
        <w:tblStyle w:val="Grilledutableau"/>
        <w:tblCellMar>
          <w:left w:w="70" w:type="dxa"/>
          <w:right w:w="70" w:type="dxa"/>
        </w:tblCellMar>
        <w:tblLook w:val="04A0" w:firstRow="1" w:lastRow="0" w:firstColumn="1" w:lastColumn="0" w:noHBand="0" w:noVBand="1"/>
        <w:tblW w:w="5000" w:type="pct"/>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00"/>
        <w:gridCol w:w="550"/>
        <w:gridCol w:w="450"/>
        <w:gridCol w:w="300"/>
        <w:gridCol w:w="350"/>
        <w:gridCol w:w="350"/>
        <w:gridCol w:w="350"/>
        <w:gridCol w:w="350"/>
        <w:gridCol w:w="350"/>
        <w:gridCol w:w="350"/>
        <w:gridCol w:w="550"/>
        <w:gridCol w:w="350"/>
      </w:tblGrid>
      <w:tr>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6"/>
              </w:rPr>
              <w:t xml:space="preserve">Groupe</w:t>
            </w:r>
          </w:p>
        </w:tc>
        <w:tc>
          <w:tcPr>
            <w:tcW w:w="5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6"/>
              </w:rPr>
              <w:t xml:space="preserve">Nom scientifique</w:t>
            </w:r>
          </w:p>
        </w:tc>
        <w:tc>
          <w:tcPr>
            <w:tcW w:w="4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6"/>
              </w:rPr>
              <w:t xml:space="preserve">Nom commun</w:t>
            </w:r>
          </w:p>
        </w:tc>
        <w:tc>
          <w:tcPr>
            <w:tcW w:w="3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6"/>
              </w:rPr>
              <w:t xml:space="preserve">Code FAO</w:t>
            </w:r>
          </w:p>
        </w:tc>
        <w:tc>
          <w:tcPr>
            <w:tcW w:w="3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6"/>
              </w:rPr>
              <w:t xml:space="preserve">Nb captures</w:t>
            </w:r>
          </w:p>
        </w:tc>
        <w:tc>
          <w:tcPr>
            <w:tcW w:w="3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6"/>
              </w:rPr>
              <w:t xml:space="preserve">Nb conservés</w:t>
            </w:r>
          </w:p>
        </w:tc>
        <w:tc>
          <w:tcPr>
            <w:tcW w:w="3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6"/>
              </w:rPr>
              <w:t xml:space="preserve">Nb rejetés</w:t>
            </w:r>
          </w:p>
        </w:tc>
        <w:tc>
          <w:tcPr>
            <w:tcW w:w="3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6"/>
              </w:rPr>
              <w:t xml:space="preserve">Nb échappés</w:t>
            </w:r>
          </w:p>
        </w:tc>
        <w:tc>
          <w:tcPr>
            <w:tcW w:w="3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6"/>
              </w:rPr>
              <w:t xml:space="preserve">Nb dépredatés</w:t>
            </w:r>
          </w:p>
        </w:tc>
        <w:tc>
          <w:tcPr>
            <w:tcW w:w="3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6"/>
              </w:rPr>
              <w:t xml:space="preserve">Nb mesurés</w:t>
            </w:r>
          </w:p>
        </w:tc>
        <w:tc>
          <w:tcPr>
            <w:tcW w:w="5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6"/>
              </w:rPr>
              <w:t xml:space="preserve">Nb capturés vivants</w:t>
            </w:r>
          </w:p>
        </w:tc>
        <w:tc>
          <w:tcPr>
            <w:tcW w:w="3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pPr>
              <w:jc w:val="center"/>
            </w:pPr>
            <w:r>
              <w:rPr>
                <w:b/>
                <w:color w:val="000000"/>
                <w:sz w:val="16"/>
              </w:rPr>
              <w:t xml:space="preserve">Nb capturés morts</w:t>
            </w:r>
          </w:p>
        </w:tc>
      </w:tr>
      <w:tr>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6"/>
                <w:highlight w:val="yellow"/>
              </w:rPr>
              <w:t>{%tr for row in captures_rows %}</w:t>
            </w:r>
          </w:p>
        </w:tc>
        <w:tc>
          <w:tcPr>
            <w:tcW w:w="5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i/>
                <w:sz w:val="16"/>
              </w:rPr>
              <w:t xml:space="preserve"/>
            </w:r>
          </w:p>
        </w:tc>
        <w:tc>
          <w:tcPr>
            <w:tcW w:w="4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6"/>
              </w:rPr>
              <w:t xml:space="preserve"/>
            </w:r>
          </w:p>
        </w:tc>
        <w:tc>
          <w:tcPr>
            <w:tcW w:w="3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6"/>
              </w:rPr>
              <w:t xml:space="preserve"/>
            </w:r>
          </w:p>
        </w:tc>
        <w:tc>
          <w:tcPr>
            <w:tcW w:w="3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6"/>
              </w:rPr>
              <w:t xml:space="preserve"/>
            </w:r>
          </w:p>
        </w:tc>
        <w:tc>
          <w:tcPr>
            <w:tcW w:w="3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6"/>
              </w:rPr>
              <w:t xml:space="preserve"/>
            </w:r>
          </w:p>
        </w:tc>
        <w:tc>
          <w:tcPr>
            <w:tcW w:w="3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6"/>
              </w:rPr>
              <w:t xml:space="preserve"/>
            </w:r>
          </w:p>
        </w:tc>
        <w:tc>
          <w:tcPr>
            <w:tcW w:w="3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6"/>
              </w:rPr>
              <w:t xml:space="preserve"/>
            </w:r>
          </w:p>
        </w:tc>
        <w:tc>
          <w:tcPr>
            <w:tcW w:w="3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6"/>
              </w:rPr>
              <w:t xml:space="preserve"/>
            </w:r>
          </w:p>
        </w:tc>
        <w:tc>
          <w:tcPr>
            <w:tcW w:w="3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6"/>
              </w:rPr>
              <w:t xml:space="preserve"/>
            </w:r>
          </w:p>
        </w:tc>
        <w:tc>
          <w:tcPr>
            <w:tcW w:w="5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6"/>
              </w:rPr>
              <w:t xml:space="preserve"/>
            </w:r>
          </w:p>
        </w:tc>
        <w:tc>
          <w:tcPr>
            <w:tcW w:w="3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6"/>
              </w:rPr>
              <w:t xml:space="preserve"/>
            </w:r>
          </w:p>
        </w:tc>
      </w:tr>
      <w:tr>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6"/>
                <w:highlight w:val="yellow"/>
              </w:rPr>
              <w:t>{{ row.groupe }}</w:t>
            </w:r>
          </w:p>
        </w:tc>
        <w:tc>
          <w:tcPr>
            <w:tcW w:w="5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i/>
                <w:sz w:val="16"/>
                <w:highlight w:val="yellow"/>
              </w:rPr>
              <w:t>{{ row.nom_scientifique }}</w:t>
            </w:r>
          </w:p>
        </w:tc>
        <w:tc>
          <w:tcPr>
            <w:tcW w:w="4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6"/>
                <w:highlight w:val="yellow"/>
              </w:rPr>
              <w:t>{{ row.nom_commun }}</w:t>
            </w:r>
          </w:p>
        </w:tc>
        <w:tc>
          <w:tcPr>
            <w:tcW w:w="3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6"/>
                <w:highlight w:val="yellow"/>
              </w:rPr>
              <w:t>{{ row.code_fao }}</w:t>
            </w:r>
          </w:p>
        </w:tc>
        <w:tc>
          <w:tcPr>
            <w:tcW w:w="3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6"/>
                <w:highlight w:val="yellow"/>
              </w:rPr>
              <w:t>{{ row.nb_captures }}</w:t>
            </w:r>
          </w:p>
        </w:tc>
        <w:tc>
          <w:tcPr>
            <w:tcW w:w="3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6"/>
                <w:highlight w:val="yellow"/>
              </w:rPr>
              <w:t>{{ row.nb_conserves }}</w:t>
            </w:r>
          </w:p>
        </w:tc>
        <w:tc>
          <w:tcPr>
            <w:tcW w:w="3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6"/>
                <w:highlight w:val="yellow"/>
              </w:rPr>
              <w:t>{{ row.nb_rejetes }}</w:t>
            </w:r>
          </w:p>
        </w:tc>
        <w:tc>
          <w:tcPr>
            <w:tcW w:w="3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6"/>
                <w:highlight w:val="yellow"/>
              </w:rPr>
              <w:t>{{ row.nb_echappes }}</w:t>
            </w:r>
          </w:p>
        </w:tc>
        <w:tc>
          <w:tcPr>
            <w:tcW w:w="3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6"/>
                <w:highlight w:val="yellow"/>
              </w:rPr>
              <w:t>{{ row.nb_depredates }}</w:t>
            </w:r>
          </w:p>
        </w:tc>
        <w:tc>
          <w:tcPr>
            <w:tcW w:w="3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6"/>
                <w:highlight w:val="yellow"/>
              </w:rPr>
              <w:t>{{ row.nb_mesures }}</w:t>
            </w:r>
          </w:p>
        </w:tc>
        <w:tc>
          <w:tcPr>
            <w:tcW w:w="5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6"/>
                <w:highlight w:val="yellow"/>
              </w:rPr>
              <w:t>{{ row.nb_vivants }}</w:t>
            </w:r>
          </w:p>
        </w:tc>
        <w:tc>
          <w:tcPr>
            <w:tcW w:w="3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6"/>
                <w:highlight w:val="yellow"/>
              </w:rPr>
              <w:t>{{ row.nb_morts }}</w:t>
            </w:r>
          </w:p>
        </w:tc>
      </w:tr>
      <w:tr>
        <w:tc>
          <w:tcPr>
            <w:tcW w:w="4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6"/>
                <w:highlight w:val="yellow"/>
              </w:rPr>
              <w:t>{%tr endfor %}</w:t>
            </w:r>
          </w:p>
        </w:tc>
        <w:tc>
          <w:tcPr>
            <w:tcW w:w="5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i/>
                <w:sz w:val="16"/>
              </w:rPr>
              <w:t xml:space="preserve"/>
            </w:r>
          </w:p>
        </w:tc>
        <w:tc>
          <w:tcPr>
            <w:tcW w:w="4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6"/>
              </w:rPr>
              <w:t xml:space="preserve"/>
            </w:r>
          </w:p>
        </w:tc>
        <w:tc>
          <w:tcPr>
            <w:tcW w:w="30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6"/>
              </w:rPr>
              <w:t xml:space="preserve"/>
            </w:r>
          </w:p>
        </w:tc>
        <w:tc>
          <w:tcPr>
            <w:tcW w:w="3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6"/>
              </w:rPr>
              <w:t xml:space="preserve"/>
            </w:r>
          </w:p>
        </w:tc>
        <w:tc>
          <w:tcPr>
            <w:tcW w:w="3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6"/>
              </w:rPr>
              <w:t xml:space="preserve"/>
            </w:r>
          </w:p>
        </w:tc>
        <w:tc>
          <w:tcPr>
            <w:tcW w:w="3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6"/>
              </w:rPr>
              <w:t xml:space="preserve"/>
            </w:r>
          </w:p>
        </w:tc>
        <w:tc>
          <w:tcPr>
            <w:tcW w:w="3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6"/>
              </w:rPr>
              <w:t xml:space="preserve"/>
            </w:r>
          </w:p>
        </w:tc>
        <w:tc>
          <w:tcPr>
            <w:tcW w:w="3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6"/>
              </w:rPr>
              <w:t xml:space="preserve"/>
            </w:r>
          </w:p>
        </w:tc>
        <w:tc>
          <w:tcPr>
            <w:tcW w:w="3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6"/>
              </w:rPr>
              <w:t xml:space="preserve"/>
            </w:r>
          </w:p>
        </w:tc>
        <w:tc>
          <w:tcPr>
            <w:tcW w:w="5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6"/>
              </w:rPr>
              <w:t xml:space="preserve"/>
            </w:r>
          </w:p>
        </w:tc>
        <w:tc>
          <w:tcPr>
            <w:tcW w:w="350" w:type="pct"/>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pPr>
              <w:spacing w:before="0" w:after="0"/>
              <w:jc w:val="left"/>
            </w:pPr>
            <w:r>
              <w:rPr>
                <w:sz w:val="16"/>
              </w:rPr>
              <w:t xml:space="preserve"/>
            </w:r>
          </w:p>
        </w:tc>
      </w:tr>
    </w:tbl>
    <w:p w14:paraId="2FC479EC" w14:textId="77777777" w:rsidR="00BF722E" w:rsidRPr="00BF722E" w:rsidRDefault="00BF722E" w:rsidP="00BF722E"/>
    <w:p w14:paraId="1F863139" w14:textId="77777777" w:rsidR="003774AE" w:rsidRDefault="003774AE" w:rsidP="003774AE"/>
    <w:p w14:paraId="7A1B0D0E" w14:textId="77777777" w:rsidR="00A90B2E" w:rsidRDefault="00A90B2E" w:rsidP="003774AE"/>
    <w:p w14:paraId="7AD0B882" w14:textId="77777777" w:rsidR="00A90B2E" w:rsidRDefault="00A90B2E" w:rsidP="003774AE"/>
    <w:p w14:paraId="34435F1E" w14:textId="77777777" w:rsidR="00646C18" w:rsidRPr="001A2317" w:rsidRDefault="00B32DE8" w:rsidP="00B23F8D">
      <w:pPr>
        <w:jc w:val="left"/>
        <w:rPr>
          <w:rFonts w:ascii="Arial" w:hAnsi="Arial" w:cs="Arial"/>
          <w:b/>
          <w:i/>
          <w:sz w:val="28"/>
          <w:szCs w:val="28"/>
        </w:rPr>
        <w:pageBreakBefore/>
      </w:pPr>
      <w:r w:rsidRPr="001A2317">
        <w:rPr>
          <w:rFonts w:ascii="Arial" w:hAnsi="Arial" w:cs="Arial"/>
          <w:b/>
          <w:i/>
          <w:sz w:val="28"/>
          <w:szCs w:val="28"/>
        </w:rPr>
        <w:t>4</w:t>
      </w:r>
      <w:r w:rsidR="001E12F0" w:rsidRPr="001A2317">
        <w:rPr>
          <w:rFonts w:ascii="Arial" w:hAnsi="Arial" w:cs="Arial"/>
          <w:b/>
          <w:i/>
          <w:sz w:val="28"/>
          <w:szCs w:val="28"/>
        </w:rPr>
        <w:t xml:space="preserve">.1) </w:t>
      </w:r>
      <w:r w:rsidR="00646C18" w:rsidRPr="001A2317">
        <w:rPr>
          <w:rFonts w:ascii="Arial" w:hAnsi="Arial" w:cs="Arial"/>
          <w:b/>
          <w:i/>
          <w:sz w:val="28"/>
          <w:szCs w:val="28"/>
        </w:rPr>
        <w:t xml:space="preserve">Proportion des </w:t>
      </w:r>
      <w:r w:rsidR="00646C18" w:rsidRPr="0057733A">
        <w:rPr>
          <w:rFonts w:ascii="Arial" w:hAnsi="Arial" w:cs="Arial"/>
          <w:b/>
          <w:i/>
          <w:sz w:val="28"/>
          <w:szCs w:val="28"/>
        </w:rPr>
        <w:t>captures</w:t>
      </w:r>
      <w:r w:rsidR="00646C18" w:rsidRPr="001A2317">
        <w:rPr>
          <w:rFonts w:ascii="Arial" w:hAnsi="Arial" w:cs="Arial"/>
          <w:b/>
          <w:i/>
          <w:sz w:val="28"/>
          <w:szCs w:val="28"/>
        </w:rPr>
        <w:t xml:space="preserve"> </w:t>
      </w:r>
    </w:p>
    <w:p w14:paraId="17A4E089" w14:textId="77777777" w:rsidR="00646C18" w:rsidRDefault="00646C18" w:rsidP="00646C18">
      <w:pPr>
        <w:rPr>
          <w:highlight w:val="yellow"/>
        </w:rPr>
      </w:pPr>
    </w:p>
    <w:p w14:paraId="2B46AB0F" w14:textId="77777777" w:rsidR="00646C18" w:rsidRDefault="00A90B2E" w:rsidP="00D02C54">
      <w:pPr>
        <w:jc w:val="center"/>
        <w:rPr>
          <w:highlight w:val="yellow"/>
        </w:rPr>
      </w:pPr>
      <w:r>
        <w:rPr>
          <w:highlight w:val="yellow"/>
        </w:rPr>
        <w:t>{{ image_captures_groupes }}</w:t>
      </w:r>
    </w:p>
    <w:p w14:paraId="511D1645" w14:textId="77777777" w:rsidR="00646C18" w:rsidRDefault="00646C18" w:rsidP="00646C18">
      <w:pPr>
        <w:rPr>
          <w:highlight w:val="yellow"/>
        </w:rPr>
      </w:pPr>
    </w:p>
    <w:p w14:paraId="63EC3B44" w14:textId="77777777" w:rsidR="00E2045A" w:rsidRDefault="00B808B7" w:rsidP="006A1B03">
      <w:pPr>
        <w:pStyle w:val="Lgende"/>
        <w:jc w:val="center"/>
      </w:pPr>
      <w:bookmarkStart w:id="27" w:name="_Toc232704093"/>
      <w:r>
        <w:t xml:space="preserve">Figure </w:t>
      </w:r>
      <w:fldSimple w:instr=" SEQ Figure \* ARABIC ">
        <w:r w:rsidR="006646E2">
          <w:rPr>
            <w:noProof/>
          </w:rPr>
          <w:t>4</w:t>
        </w:r>
      </w:fldSimple>
      <w:r w:rsidR="00992A88" w:rsidRPr="005B2AFB">
        <w:t xml:space="preserve"> : </w:t>
      </w:r>
      <w:r w:rsidR="009D54AD" w:rsidRPr="005B2AFB">
        <w:t>Pr</w:t>
      </w:r>
      <w:r w:rsidR="001E2BA5" w:rsidRPr="005B2AFB">
        <w:t xml:space="preserve">oportion de chaque </w:t>
      </w:r>
      <w:r w:rsidR="00992A88" w:rsidRPr="005B2AFB">
        <w:t xml:space="preserve">groupe d’espèces </w:t>
      </w:r>
      <w:r w:rsidR="001E2BA5" w:rsidRPr="005B2AFB">
        <w:t>sur</w:t>
      </w:r>
      <w:r w:rsidR="009D54AD" w:rsidRPr="005B2AFB">
        <w:t xml:space="preserve"> l’ensemble des captures de la marée.</w:t>
      </w:r>
      <w:bookmarkEnd w:id="27"/>
    </w:p>
    <w:p w14:paraId="78AA969C" w14:textId="77777777" w:rsidR="003F3A15" w:rsidRDefault="003F3A15" w:rsidP="00D02C54"/>
    <w:p>
      <w:r>
        <w:rPr>
          <w:highlight w:val="yellow"/>
        </w:rPr>
        <w:t>{%p for g in groupes_41 %}</w:t>
      </w:r>
    </w:p>
    <w:p w14:paraId="3CB99B11" w14:textId="4934E74E" w:rsidR="001A35E9" w:rsidRDefault="001A35E9" w:rsidP="00D02C54">
      <w:r>
        <w:rPr>
          <w:highlight w:val="yellow"/>
        </w:rPr>
        <w:t>{{ g.phrase }}</w:t>
      </w:r>
    </w:p>
    <w:p>
      <w:r>
        <w:rPr>
          <w:highlight w:val="yellow"/>
        </w:rPr>
        <w:t>{%p endfor %}</w:t>
      </w:r>
    </w:p>
    <w:p w14:paraId="042DD800" w14:textId="1FA2300C" w:rsidR="00810754" w:rsidRDefault="00810754" w:rsidP="001A35E9">
      <w:r>
        <w:t>Les Cétacés n’ont pas été capturés lors de cette marée.</w:t>
      </w:r>
    </w:p>
    <w:p w14:paraId="11B681BC" w14:textId="77777777" w:rsidR="00D02C54" w:rsidRDefault="00D02C54" w:rsidP="00D02C54"/>
    <w:p w14:paraId="219BB548" w14:textId="77777777" w:rsidR="00E242EE" w:rsidRDefault="00E242EE" w:rsidP="00D02C54"/>
    <w:p w14:paraId="6D865688" w14:textId="77777777" w:rsidR="00CB6009" w:rsidRDefault="00CB6009" w:rsidP="00CB6009">
      <w:pPr>
        <w:pStyle w:val="Titre3"/>
      </w:pPr>
      <w:bookmarkStart w:id="28" w:name="_Toc232704070"/>
      <w:r>
        <w:lastRenderedPageBreak/>
        <w:t>Proportion de capture</w:t>
      </w:r>
      <w:r w:rsidR="001E12F0">
        <w:t>s</w:t>
      </w:r>
      <w:r>
        <w:t xml:space="preserve"> </w:t>
      </w:r>
      <w:r w:rsidR="001E12F0">
        <w:t xml:space="preserve">par </w:t>
      </w:r>
      <w:r w:rsidR="002376E8">
        <w:t xml:space="preserve">espèces </w:t>
      </w:r>
      <w:r>
        <w:t xml:space="preserve">de </w:t>
      </w:r>
      <w:r w:rsidR="001E12F0">
        <w:t xml:space="preserve">poissons </w:t>
      </w:r>
      <w:r w:rsidR="00D72A63">
        <w:t>porte-épées</w:t>
      </w:r>
      <w:bookmarkEnd w:id="28"/>
      <w:r>
        <w:t xml:space="preserve"> </w:t>
      </w:r>
    </w:p>
    <w:p w14:paraId="55B29544" w14:textId="77777777" w:rsidR="00CB6009" w:rsidRDefault="00AB054A" w:rsidP="007344FB">
      <w:pPr>
        <w:jc w:val="center"/>
      </w:pPr>
      <w:r>
        <w:rPr>
          <w:highlight w:val="yellow"/>
        </w:rPr>
        <w:t>{{ image_porte_epees }}</w:t>
      </w:r>
    </w:p>
    <w:p w14:paraId="3F154744" w14:textId="77777777" w:rsidR="00E52C7F" w:rsidRDefault="00B808B7" w:rsidP="006A1B03">
      <w:pPr>
        <w:pStyle w:val="Lgende"/>
        <w:jc w:val="center"/>
      </w:pPr>
      <w:bookmarkStart w:id="29" w:name="_Toc232704094"/>
      <w:r>
        <w:t xml:space="preserve">Figure </w:t>
      </w:r>
      <w:fldSimple w:instr=" SEQ Figure \* ARABIC ">
        <w:r w:rsidR="006646E2">
          <w:rPr>
            <w:noProof/>
          </w:rPr>
          <w:t>5</w:t>
        </w:r>
      </w:fldSimple>
      <w:r w:rsidR="00E52C7F">
        <w:t xml:space="preserve"> : </w:t>
      </w:r>
      <w:r w:rsidR="00E52C7F" w:rsidRPr="009D54AD">
        <w:t>Pr</w:t>
      </w:r>
      <w:r w:rsidR="00E52C7F">
        <w:t xml:space="preserve">oportion de chaque </w:t>
      </w:r>
      <w:r w:rsidR="00D72A63">
        <w:t>espèce</w:t>
      </w:r>
      <w:r w:rsidR="00E52C7F">
        <w:t xml:space="preserve"> sur</w:t>
      </w:r>
      <w:r w:rsidR="00E52C7F" w:rsidRPr="009D54AD">
        <w:t xml:space="preserve"> l’ensemble des captures</w:t>
      </w:r>
      <w:r w:rsidR="00E52C7F">
        <w:t xml:space="preserve"> de porte-épées</w:t>
      </w:r>
      <w:r w:rsidR="00E52C7F" w:rsidRPr="009D54AD">
        <w:t>.</w:t>
      </w:r>
      <w:bookmarkEnd w:id="29"/>
    </w:p>
    <w:p w14:paraId="71FED8A2" w14:textId="77777777" w:rsidR="001A35E9" w:rsidRDefault="007344FB" w:rsidP="00BC34C3">
      <w:r>
        <w:t>L’espadon est l’espèce cible principale</w:t>
      </w:r>
      <w:r w:rsidR="005E155E">
        <w:t xml:space="preserve">. </w:t>
      </w:r>
    </w:p>
    <w:p>
      <w:r>
        <w:rPr>
          <w:highlight w:val="yellow"/>
        </w:rPr>
        <w:t>{%p for g in especes_epees %}</w:t>
      </w:r>
    </w:p>
    <w:p w14:paraId="50B0CBC2" w14:textId="77777777" w:rsidR="001A35E9" w:rsidRDefault="005E155E" w:rsidP="00BC34C3">
      <w:r>
        <w:rPr>
          <w:highlight w:val="yellow"/>
        </w:rPr>
        <w:t>{{ g.phrase }}</w:t>
      </w:r>
    </w:p>
    <w:p>
      <w:r>
        <w:rPr>
          <w:highlight w:val="yellow"/>
        </w:rPr>
        <w:t>{%p endfor %}</w:t>
      </w:r>
    </w:p>
    <w:p w14:paraId="5E90053B" w14:textId="77777777" w:rsidR="001A35E9" w:rsidRDefault="007344FB" w:rsidP="00BC34C3">
      <w:r>
        <w:t xml:space="preserve"> </w:t>
      </w:r>
    </w:p>
    <w:p w14:paraId="7A313002" w14:textId="77777777" w:rsidR="001A35E9" w:rsidRDefault="001A35E9" w:rsidP="00BC34C3"/>
    <w:p w14:paraId="47789857" w14:textId="77777777" w:rsidR="00F12932" w:rsidRDefault="00F12932" w:rsidP="00BC34C3"/>
    <w:p w14:paraId="78790EB4" w14:textId="77777777" w:rsidR="00E52C7F" w:rsidRDefault="00E52C7F" w:rsidP="00E52C7F">
      <w:pPr>
        <w:pStyle w:val="Titre3"/>
      </w:pPr>
      <w:bookmarkStart w:id="30" w:name="_Toc232704071"/>
      <w:r>
        <w:lastRenderedPageBreak/>
        <w:t>Proportion de captures</w:t>
      </w:r>
      <w:r w:rsidR="001E12F0">
        <w:t xml:space="preserve"> par</w:t>
      </w:r>
      <w:r>
        <w:t xml:space="preserve"> </w:t>
      </w:r>
      <w:r w:rsidR="002376E8">
        <w:t xml:space="preserve">espèces </w:t>
      </w:r>
      <w:r>
        <w:t>de thonidés</w:t>
      </w:r>
      <w:bookmarkEnd w:id="30"/>
    </w:p>
    <w:p w14:paraId="57360C12" w14:textId="77777777" w:rsidR="00E52C7F" w:rsidRDefault="00EB7138" w:rsidP="00E52C7F">
      <w:pPr>
        <w:jc w:val="center"/>
      </w:pPr>
      <w:r>
        <w:rPr>
          <w:highlight w:val="yellow"/>
        </w:rPr>
        <w:t>{{ image_thonides }}</w:t>
      </w:r>
    </w:p>
    <w:p w14:paraId="4F79F1F8" w14:textId="77777777" w:rsidR="006A1B03" w:rsidRPr="006A1B03" w:rsidRDefault="006C79F2" w:rsidP="006C79F2">
      <w:pPr>
        <w:pStyle w:val="Lgende"/>
        <w:jc w:val="center"/>
      </w:pPr>
      <w:bookmarkStart w:id="31" w:name="_Toc232704095"/>
      <w:r>
        <w:t xml:space="preserve">Figure </w:t>
      </w:r>
      <w:fldSimple w:instr=" SEQ Figure \* ARABIC ">
        <w:r w:rsidR="006646E2">
          <w:rPr>
            <w:noProof/>
          </w:rPr>
          <w:t>6</w:t>
        </w:r>
      </w:fldSimple>
      <w:r>
        <w:t xml:space="preserve"> : </w:t>
      </w:r>
      <w:r w:rsidRPr="009D54AD">
        <w:t>Pr</w:t>
      </w:r>
      <w:r>
        <w:t>oportion de chaque espèce sur</w:t>
      </w:r>
      <w:r w:rsidRPr="009D54AD">
        <w:t xml:space="preserve"> l’ensemble des captures</w:t>
      </w:r>
      <w:r>
        <w:t xml:space="preserve"> de thonidés</w:t>
      </w:r>
      <w:r w:rsidRPr="009D54AD">
        <w:t>.</w:t>
      </w:r>
      <w:bookmarkEnd w:id="31"/>
    </w:p>
    <w:p w14:paraId="565EA199" w14:textId="77777777" w:rsidR="00496C86" w:rsidRDefault="00496C86" w:rsidP="00447E8F"/>
    <w:p>
      <w:r>
        <w:rPr>
          <w:highlight w:val="yellow"/>
        </w:rPr>
        <w:t>{%p if especes_thons %}</w:t>
      </w:r>
    </w:p>
    <w:p w14:paraId="655FCE06" w14:textId="6F815092" w:rsidR="00496C86" w:rsidRDefault="00496C86" w:rsidP="00496C86">
      <w:r>
        <w:t xml:space="preserve">Les thons albacores, patudos et germons sont les espèces cibles. </w:t>
      </w:r>
    </w:p>
    <w:p>
      <w:r>
        <w:rPr>
          <w:highlight w:val="yellow"/>
        </w:rPr>
        <w:t>{%p endif %}</w:t>
      </w:r>
    </w:p>
    <w:p>
      <w:r>
        <w:rPr>
          <w:highlight w:val="yellow"/>
        </w:rPr>
        <w:t>{%p for g in especes_thons %}</w:t>
      </w:r>
    </w:p>
    <w:p w14:paraId="276FAF7F" w14:textId="5F8199C1" w:rsidR="00496C86" w:rsidRDefault="00496C86" w:rsidP="00496C86">
      <w:r>
        <w:rPr>
          <w:highlight w:val="yellow"/>
        </w:rPr>
        <w:t>{{ g.phrase }}</w:t>
      </w:r>
    </w:p>
    <w:p>
      <w:r>
        <w:rPr>
          <w:highlight w:val="yellow"/>
        </w:rPr>
        <w:t>{%p endfor %}</w:t>
      </w:r>
    </w:p>
    <w:p w14:paraId="0C0896A5" w14:textId="55F0AAA2" w:rsidR="00496C86" w:rsidRDefault="00496C86" w:rsidP="00496C86"/>
    <w:p w14:paraId="15145AC9" w14:textId="77777777" w:rsidR="00496C86" w:rsidRDefault="00496C86" w:rsidP="00447E8F"/>
    <w:p w14:paraId="5B35A773" w14:textId="77777777" w:rsidR="002376E8" w:rsidRDefault="002376E8" w:rsidP="002376E8">
      <w:pPr>
        <w:pStyle w:val="Titre3"/>
      </w:pPr>
      <w:bookmarkStart w:id="32" w:name="_Toc232704072"/>
      <w:r>
        <w:lastRenderedPageBreak/>
        <w:t>Proportion de capture</w:t>
      </w:r>
      <w:r w:rsidR="0058003E">
        <w:t>s</w:t>
      </w:r>
      <w:r>
        <w:t xml:space="preserve"> </w:t>
      </w:r>
      <w:r w:rsidR="001E12F0">
        <w:t xml:space="preserve">par </w:t>
      </w:r>
      <w:r>
        <w:t>espèces de requins</w:t>
      </w:r>
      <w:bookmarkEnd w:id="32"/>
    </w:p>
    <w:p w14:paraId="3465BC1F" w14:textId="77777777" w:rsidR="002376E8" w:rsidRDefault="00EB7138" w:rsidP="002376E8">
      <w:pPr>
        <w:jc w:val="center"/>
      </w:pPr>
      <w:r>
        <w:rPr>
          <w:highlight w:val="yellow"/>
        </w:rPr>
        <w:t>{{ image_requins }}</w:t>
      </w:r>
    </w:p>
    <w:p w14:paraId="3DEEC6D5" w14:textId="77777777" w:rsidR="00116A7D" w:rsidRPr="00116A7D" w:rsidRDefault="00B808B7" w:rsidP="00116A7D">
      <w:pPr>
        <w:pStyle w:val="Lgende"/>
        <w:jc w:val="center"/>
      </w:pPr>
      <w:bookmarkStart w:id="33" w:name="_Toc232704096"/>
      <w:r>
        <w:t xml:space="preserve">Figure </w:t>
      </w:r>
      <w:fldSimple w:instr=" SEQ Figure \* ARABIC ">
        <w:r w:rsidR="006646E2">
          <w:rPr>
            <w:noProof/>
          </w:rPr>
          <w:t>7</w:t>
        </w:r>
      </w:fldSimple>
      <w:r w:rsidR="00A33EE5">
        <w:t xml:space="preserve"> : </w:t>
      </w:r>
      <w:r w:rsidR="00A33EE5" w:rsidRPr="009D54AD">
        <w:t>Pr</w:t>
      </w:r>
      <w:r w:rsidR="00A33EE5">
        <w:t xml:space="preserve">oportion de chaque </w:t>
      </w:r>
      <w:r w:rsidR="00D72A63">
        <w:t>espèce</w:t>
      </w:r>
      <w:r w:rsidR="00A33EE5">
        <w:t xml:space="preserve"> sur</w:t>
      </w:r>
      <w:r w:rsidR="00A33EE5" w:rsidRPr="009D54AD">
        <w:t xml:space="preserve"> l’ensemble des captures</w:t>
      </w:r>
      <w:r w:rsidR="00A33EE5">
        <w:t xml:space="preserve"> de requins</w:t>
      </w:r>
      <w:r w:rsidR="00A33EE5" w:rsidRPr="009D54AD">
        <w:t>.</w:t>
      </w:r>
      <w:bookmarkEnd w:id="33"/>
    </w:p>
    <w:p>
      <w:r>
        <w:rPr>
          <w:highlight w:val="yellow"/>
        </w:rPr>
        <w:t>{%p for g in especes_requins %}</w:t>
      </w:r>
    </w:p>
    <w:p w14:paraId="5445DF66" w14:textId="14900C58" w:rsidR="008B6E46" w:rsidRDefault="008B6E46" w:rsidP="008B6E46">
      <w:r>
        <w:rPr>
          <w:highlight w:val="yellow"/>
        </w:rPr>
        <w:t>{{ g.phrase }}</w:t>
      </w:r>
    </w:p>
    <w:p>
      <w:r>
        <w:rPr>
          <w:highlight w:val="yellow"/>
        </w:rPr>
        <w:t>{%p endfor %}</w:t>
      </w:r>
    </w:p>
    <w:p w14:paraId="7CF3A78C" w14:textId="77777777" w:rsidR="00283214" w:rsidRDefault="00283214" w:rsidP="00BC34C3"/>
    <w:p w14:paraId="2A6FA0E5" w14:textId="77777777" w:rsidR="00A33EE5" w:rsidRDefault="00A33EE5" w:rsidP="00A33EE5">
      <w:pPr>
        <w:pStyle w:val="Titre3"/>
        <w:pageBreakBefore/>
      </w:pPr>
      <w:bookmarkStart w:id="34" w:name="_Toc232704073"/>
      <w:r>
        <w:t xml:space="preserve">Proportion de captures </w:t>
      </w:r>
      <w:r w:rsidR="001E12F0">
        <w:t xml:space="preserve">par </w:t>
      </w:r>
      <w:r>
        <w:t>espèces d’autres poissons</w:t>
      </w:r>
      <w:bookmarkEnd w:id="34"/>
    </w:p>
    <w:p w14:paraId="177C2E8F" w14:textId="77777777" w:rsidR="00A33EE5" w:rsidRDefault="00A33EE5" w:rsidP="00A33EE5">
      <w:pPr>
        <w:jc w:val="center"/>
      </w:pPr>
    </w:p>
    <w:p w14:paraId="1212F4BA" w14:textId="77777777" w:rsidR="00A33EE5" w:rsidRDefault="00EB7138" w:rsidP="00FF35B9">
      <w:pPr>
        <w:jc w:val="center"/>
      </w:pPr>
      <w:r>
        <w:rPr>
          <w:highlight w:val="yellow"/>
        </w:rPr>
        <w:t>{{ image_autres_poissons }}</w:t>
      </w:r>
    </w:p>
    <w:p w14:paraId="7C432FB3" w14:textId="77777777" w:rsidR="00A33EE5" w:rsidRDefault="00B808B7" w:rsidP="00CB7C4F">
      <w:pPr>
        <w:pStyle w:val="Lgende"/>
        <w:jc w:val="center"/>
      </w:pPr>
      <w:bookmarkStart w:id="35" w:name="_Toc232704097"/>
      <w:r>
        <w:t xml:space="preserve">Figure </w:t>
      </w:r>
      <w:fldSimple w:instr=" SEQ Figure \* ARABIC ">
        <w:r w:rsidR="006646E2">
          <w:rPr>
            <w:noProof/>
          </w:rPr>
          <w:t>8</w:t>
        </w:r>
      </w:fldSimple>
      <w:r w:rsidR="00A33EE5">
        <w:t xml:space="preserve"> : </w:t>
      </w:r>
      <w:r w:rsidR="00A33EE5" w:rsidRPr="009D54AD">
        <w:t>Pr</w:t>
      </w:r>
      <w:r w:rsidR="00A33EE5">
        <w:t xml:space="preserve">oportion de chaque </w:t>
      </w:r>
      <w:r w:rsidR="00D72A63">
        <w:t>espèce</w:t>
      </w:r>
      <w:r w:rsidR="00A33EE5">
        <w:t xml:space="preserve"> sur</w:t>
      </w:r>
      <w:r w:rsidR="00A33EE5" w:rsidRPr="009D54AD">
        <w:t xml:space="preserve"> l’ensemble des captures</w:t>
      </w:r>
      <w:r w:rsidR="00A33EE5">
        <w:t xml:space="preserve"> d’autres espèces de poissons</w:t>
      </w:r>
      <w:r w:rsidR="00A33EE5" w:rsidRPr="009D54AD">
        <w:t>.</w:t>
      </w:r>
      <w:bookmarkEnd w:id="35"/>
    </w:p>
    <w:p>
      <w:r>
        <w:rPr>
          <w:highlight w:val="yellow"/>
        </w:rPr>
        <w:t>{%p if especes_autres_comm %}</w:t>
      </w:r>
    </w:p>
    <w:p w14:paraId="6901B86B" w14:textId="1DA8ACF2" w:rsidR="00CD3924" w:rsidRDefault="00CD3924" w:rsidP="00CD3924">
      <w:r>
        <w:t xml:space="preserve">Des espèces commercialisables ont été capturées. </w:t>
      </w:r>
    </w:p>
    <w:p>
      <w:r>
        <w:rPr>
          <w:highlight w:val="yellow"/>
        </w:rPr>
        <w:t>{%p endif %}</w:t>
      </w:r>
    </w:p>
    <w:p>
      <w:r>
        <w:rPr>
          <w:highlight w:val="yellow"/>
        </w:rPr>
        <w:t>{%p for g in especes_autres_comm %}</w:t>
      </w:r>
    </w:p>
    <w:p w14:paraId="2BCA03AF" w14:textId="54B05FA2" w:rsidR="00CD3924" w:rsidRDefault="00CD3924" w:rsidP="00CD3924">
      <w:proofErr w:type="spellStart"/>
      <w:proofErr w:type="spellEnd"/>
      <w:r>
        <w:rPr>
          <w:highlight w:val="yellow"/>
        </w:rPr>
        <w:t>{{ g.phrase }}</w:t>
      </w:r>
    </w:p>
    <w:p>
      <w:r>
        <w:rPr>
          <w:highlight w:val="yellow"/>
        </w:rPr>
        <w:t>{%p endfor %}</w:t>
      </w:r>
    </w:p>
    <w:p w14:paraId="248261D9" w14:textId="77777777" w:rsidR="00CD3924" w:rsidRDefault="00CD3924" w:rsidP="00CD3924"/>
    <w:p>
      <w:r>
        <w:rPr>
          <w:highlight w:val="yellow"/>
        </w:rPr>
        <w:t>{%p if especes_autres_non_comm %}</w:t>
      </w:r>
    </w:p>
    <w:p w14:paraId="07759C9E" w14:textId="03FA1F04" w:rsidR="00CD3924" w:rsidRDefault="00CD3924" w:rsidP="00CD3924">
      <w:r>
        <w:t>Des espèces accessoires non commercialisables ont été capturées.</w:t>
      </w:r>
    </w:p>
    <w:p>
      <w:r>
        <w:rPr>
          <w:highlight w:val="yellow"/>
        </w:rPr>
        <w:t>{%p endif %}</w:t>
      </w:r>
    </w:p>
    <w:p>
      <w:r>
        <w:rPr>
          <w:highlight w:val="yellow"/>
        </w:rPr>
        <w:t>{%p for g in especes_autres_non_comm %}</w:t>
      </w:r>
    </w:p>
    <w:p w14:paraId="7BA6E856" w14:textId="7A28FF92" w:rsidR="00CD3924" w:rsidRDefault="00CD3924" w:rsidP="00CD3924">
      <w:r>
        <w:rPr>
          <w:highlight w:val="yellow"/>
        </w:rPr>
        <w:t>{{ g.phrase }}</w:t>
      </w:r>
    </w:p>
    <w:p>
      <w:r>
        <w:rPr>
          <w:highlight w:val="yellow"/>
        </w:rPr>
        <w:t>{%p endfor %}</w:t>
      </w:r>
    </w:p>
    <w:p w14:paraId="4A1B54BB" w14:textId="77777777" w:rsidR="00B0498D" w:rsidRDefault="00B0498D" w:rsidP="00A33EE5"/>
    <w:p w14:paraId="158E541E" w14:textId="77777777" w:rsidR="008C7306" w:rsidRDefault="008C7306" w:rsidP="008C7306">
      <w:pPr>
        <w:pStyle w:val="Titre2"/>
        <w:pageBreakBefore/>
      </w:pPr>
      <w:bookmarkStart w:id="36" w:name="_Toc174618537"/>
      <w:bookmarkStart w:id="37" w:name="_Toc232704074"/>
      <w:r>
        <w:t xml:space="preserve">4.2) </w:t>
      </w:r>
      <w:r w:rsidRPr="00B47FBE">
        <w:t>Classe</w:t>
      </w:r>
      <w:r>
        <w:t xml:space="preserve"> de tailles </w:t>
      </w:r>
      <w:r w:rsidRPr="00F34A5F">
        <w:t>de capture des espèces ciblées</w:t>
      </w:r>
      <w:bookmarkEnd w:id="36"/>
      <w:bookmarkEnd w:id="37"/>
    </w:p>
    <w:p w14:paraId="103DAFA2" w14:textId="77777777" w:rsidR="008C7306" w:rsidRDefault="008C7306" w:rsidP="008C7306">
      <w:pPr>
        <w:pStyle w:val="Titre3"/>
      </w:pPr>
      <w:bookmarkStart w:id="38" w:name="_Toc174618538"/>
      <w:bookmarkStart w:id="39" w:name="_Toc232704075"/>
      <w:r>
        <w:t>Classe de taille des espadons capturés</w:t>
      </w:r>
      <w:bookmarkEnd w:id="38"/>
      <w:bookmarkEnd w:id="39"/>
    </w:p>
    <w:p w14:paraId="29879E30" w14:textId="77777777" w:rsidR="008C7306" w:rsidRDefault="008C7306" w:rsidP="008C7306">
      <w:pPr>
        <w:jc w:val="center"/>
      </w:pPr>
    </w:p>
    <w:p w14:paraId="52CC6417" w14:textId="77777777" w:rsidR="008C7306" w:rsidRPr="00D52608" w:rsidRDefault="00F34A5F" w:rsidP="008C7306">
      <w:pPr>
        <w:jc w:val="center"/>
      </w:pPr>
      <w:r>
        <w:rPr>
          <w:highlight w:val="yellow"/>
        </w:rPr>
        <w:t>{{ image_taille_swo }}</w:t>
      </w:r>
    </w:p>
    <w:p w14:paraId="0628993B" w14:textId="77777777" w:rsidR="008C7306" w:rsidRDefault="008C7306" w:rsidP="008C7306">
      <w:pPr>
        <w:pStyle w:val="Lgende"/>
        <w:jc w:val="center"/>
      </w:pPr>
      <w:bookmarkStart w:id="40" w:name="_Toc174618475"/>
      <w:bookmarkStart w:id="41" w:name="_Toc232704098"/>
      <w:r>
        <w:t xml:space="preserve">Figure </w:t>
      </w:r>
      <w:fldSimple w:instr=" SEQ Figure \* ARABIC ">
        <w:r w:rsidR="006646E2">
          <w:rPr>
            <w:noProof/>
          </w:rPr>
          <w:t>9</w:t>
        </w:r>
      </w:fldSimple>
      <w:r>
        <w:t> : Classe de tailles des espadons capturés</w:t>
      </w:r>
      <w:bookmarkEnd w:id="40"/>
      <w:bookmarkEnd w:id="41"/>
    </w:p>
    <w:p w14:paraId="4DCF67CB" w14:textId="7AFF1B3D" w:rsidR="00A1602A" w:rsidRDefault="00A1602A" w:rsidP="00A1602A">
      <w:r>
        <w:t xml:space="preserve">La taille moyenne de </w:t>
      </w:r>
      <w:r w:rsidR="00A63F40">
        <w:t>maturité sexuelle</w:t>
      </w:r>
      <w:r>
        <w:t xml:space="preserve"> des espadons est estimée à 170cm pour les femelles et 120 cm pour les mâles.</w:t>
      </w:r>
    </w:p>
    <w:p w14:paraId="1A79E996" w14:textId="329A29FD" w:rsidR="00A1602A" w:rsidRPr="00D52608" w:rsidRDefault="00A1602A" w:rsidP="00A1602A">
      <w:r>
        <w:t xml:space="preserve">On voit </w:t>
      </w:r>
      <w:r>
        <w:rPr>
          <w:color w:val="FF8000"/>
        </w:rPr>
        <w:t>3</w:t>
      </w:r>
      <w:r>
        <w:t xml:space="preserve"> pics de taille des espadons capturés mesurés : un entre </w:t>
      </w:r>
      <w:r>
        <w:rPr>
          <w:color w:val="FF8000"/>
        </w:rPr>
        <w:t>60 et 70 cm</w:t>
      </w:r>
      <w:r>
        <w:t xml:space="preserve"> soit en dessous de la taille moyenne de maturité sexuelle, un entre </w:t>
      </w:r>
      <w:r>
        <w:rPr>
          <w:color w:val="FF8000"/>
        </w:rPr>
        <w:t>140 et 180 cm</w:t>
      </w:r>
      <w:r>
        <w:t xml:space="preserve"> soit en dessous de la taille moyenne de maturité sexuelle et un entre </w:t>
      </w:r>
      <w:r>
        <w:rPr>
          <w:color w:val="FF8000"/>
        </w:rPr>
        <w:t>190 et 210 cm</w:t>
      </w:r>
      <w:r>
        <w:t xml:space="preserve"> soit au-dessus de la taille moyenne de maturité sexuelle.</w:t>
      </w:r>
    </w:p>
    <w:p w14:paraId="19B8C64D" w14:textId="77777777" w:rsidR="0001739D" w:rsidRDefault="0001739D" w:rsidP="008C7306"/>
    <w:p w14:paraId="609C49B8" w14:textId="77777777" w:rsidR="008C7306" w:rsidRDefault="008C7306" w:rsidP="008C7306">
      <w:pPr>
        <w:pStyle w:val="Titre3"/>
        <w:pageBreakBefore/>
      </w:pPr>
      <w:bookmarkStart w:id="42" w:name="_Toc174618539"/>
      <w:bookmarkStart w:id="43" w:name="_Toc232704076"/>
      <w:r>
        <w:t>Classe de taille des thonidés capturés</w:t>
      </w:r>
      <w:bookmarkEnd w:id="42"/>
      <w:bookmarkEnd w:id="43"/>
    </w:p>
    <w:p w14:paraId="66C4F833" w14:textId="77777777" w:rsidR="008C7306" w:rsidRPr="001E3685" w:rsidRDefault="008C7306" w:rsidP="008C7306"/>
    <w:p w14:paraId="2D72ACFF" w14:textId="36CEA058" w:rsidR="008C7306" w:rsidRPr="00C3426F" w:rsidRDefault="00A63F40" w:rsidP="008C7306">
      <w:pPr>
        <w:jc w:val="center"/>
      </w:pPr>
      <w:r>
        <w:rPr>
          <w:highlight w:val="yellow"/>
        </w:rPr>
        <w:t>{{ image_taille_thons }}</w:t>
      </w:r>
    </w:p>
    <w:p w14:paraId="2E154C5F" w14:textId="1C13B3B8" w:rsidR="00A63F40" w:rsidRDefault="008C7306" w:rsidP="00A63F40">
      <w:pPr>
        <w:pStyle w:val="Lgende"/>
        <w:jc w:val="center"/>
      </w:pPr>
      <w:bookmarkStart w:id="44" w:name="_Toc174618476"/>
      <w:bookmarkStart w:id="45" w:name="_Toc232704099"/>
      <w:r>
        <w:t xml:space="preserve">Figure </w:t>
      </w:r>
      <w:fldSimple w:instr=" SEQ Figure \* ARABIC ">
        <w:r w:rsidR="006646E2">
          <w:rPr>
            <w:noProof/>
          </w:rPr>
          <w:t>10</w:t>
        </w:r>
      </w:fldSimple>
      <w:r>
        <w:t> : Classe de taille des thonidés capturés</w:t>
      </w:r>
      <w:bookmarkEnd w:id="44"/>
      <w:bookmarkEnd w:id="45"/>
    </w:p>
    <w:p w14:paraId="1D5382C4" w14:textId="43F43EB2" w:rsidR="00A63F40" w:rsidRDefault="00A63F40" w:rsidP="00A63F40">
      <w:r>
        <w:t xml:space="preserve">La majorité des thons albacores capturés font entre </w:t>
      </w:r>
      <w:r>
        <w:rPr>
          <w:color w:val="FF8000"/>
        </w:rPr>
        <w:t>120 et 150 cm</w:t>
      </w:r>
      <w:r>
        <w:t xml:space="preserve"> ce qui est au-dessus de la taille moyenne de maturité sexuelle qui est d’environ </w:t>
      </w:r>
      <w:r>
        <w:rPr>
          <w:color w:val="FF8000"/>
        </w:rPr>
        <w:t>100 cm</w:t>
      </w:r>
      <w:r>
        <w:t xml:space="preserve"> dans l’océan Indien. </w:t>
      </w:r>
    </w:p>
    <w:p w14:paraId="27CC6016" w14:textId="60ABF5B9" w:rsidR="00A63F40" w:rsidRDefault="00A63F40" w:rsidP="00A63F40">
      <w:r>
        <w:t xml:space="preserve">La majorité des thons obèses capturés font entre </w:t>
      </w:r>
      <w:r>
        <w:rPr>
          <w:color w:val="FF8000"/>
        </w:rPr>
        <w:t>100 et 140 cm</w:t>
      </w:r>
      <w:r>
        <w:t xml:space="preserve"> ce qui est au-dessus de la taille moyenne de maturité sexuelle qui est d’environ </w:t>
      </w:r>
      <w:r>
        <w:rPr>
          <w:color w:val="FF8000"/>
        </w:rPr>
        <w:t>100 cm</w:t>
      </w:r>
      <w:r>
        <w:t xml:space="preserve"> dans l’océan Indien. </w:t>
      </w:r>
    </w:p>
    <w:p w14:paraId="26EC663A" w14:textId="4C06EFDD" w:rsidR="00A63F40" w:rsidRDefault="00A63F40" w:rsidP="00A63F40">
      <w:r>
        <w:t xml:space="preserve">La majorité des thons germons capturés font entre </w:t>
      </w:r>
      <w:r>
        <w:rPr>
          <w:color w:val="FF8000"/>
        </w:rPr>
        <w:t>100 et 110 cm</w:t>
      </w:r>
      <w:r>
        <w:t xml:space="preserve"> ce qui est au-dessus de la taille moyenne de maturité sexuelle qui est d’environ </w:t>
      </w:r>
      <w:r>
        <w:rPr>
          <w:color w:val="FF8000"/>
        </w:rPr>
        <w:t>85 cm</w:t>
      </w:r>
      <w:r>
        <w:t xml:space="preserve"> dans l’océan Indien. </w:t>
      </w:r>
    </w:p>
    <w:p w14:paraId="7A6438AB" w14:textId="3529BD64" w:rsidR="0074122D" w:rsidRDefault="00141F47" w:rsidP="008C7306">
      <w:r>
        <w:tab/>
      </w:r>
    </w:p>
    <w:p w14:paraId="71DEF4E0" w14:textId="77777777" w:rsidR="0074122D" w:rsidRDefault="0074122D" w:rsidP="008C7306"/>
    <w:p w14:paraId="11651FDA" w14:textId="77777777" w:rsidR="0074122D" w:rsidRPr="004B05A2" w:rsidRDefault="0074122D" w:rsidP="008C7306"/>
    <w:p w14:paraId="6F83A604" w14:textId="77777777" w:rsidR="008C7306" w:rsidRDefault="008C7306" w:rsidP="008C7306"/>
    <w:p w14:paraId="2884CDA8" w14:textId="77777777" w:rsidR="008C7306" w:rsidRDefault="008C7306" w:rsidP="008C7306">
      <w:pPr>
        <w:pStyle w:val="Titre2"/>
        <w:pageBreakBefore/>
      </w:pPr>
      <w:bookmarkStart w:id="46" w:name="_Toc174618540"/>
      <w:bookmarkStart w:id="47" w:name="_Toc232704077"/>
      <w:r>
        <w:t xml:space="preserve">4.3) </w:t>
      </w:r>
      <w:r w:rsidRPr="00F13A99">
        <w:t>Etat à la capture des espèces ciblées conservées en cale</w:t>
      </w:r>
      <w:bookmarkEnd w:id="46"/>
      <w:bookmarkEnd w:id="47"/>
    </w:p>
    <w:p w14:paraId="09D27695" w14:textId="77777777" w:rsidR="008C7306" w:rsidRDefault="00F34A5F" w:rsidP="008C7306">
      <w:pPr>
        <w:jc w:val="center"/>
      </w:pPr>
      <w:r>
        <w:rPr>
          <w:highlight w:val="yellow"/>
        </w:rPr>
        <w:t>{{ image_etat_capture }}</w:t>
      </w:r>
    </w:p>
    <w:p w14:paraId="6A1BEFB8" w14:textId="77777777" w:rsidR="008C7306" w:rsidRDefault="008C7306" w:rsidP="008C7306">
      <w:pPr>
        <w:pStyle w:val="Lgende"/>
        <w:jc w:val="center"/>
      </w:pPr>
      <w:bookmarkStart w:id="48" w:name="_Toc174618477"/>
      <w:bookmarkStart w:id="49" w:name="_Toc232704100"/>
      <w:r>
        <w:lastRenderedPageBreak/>
        <w:t xml:space="preserve">Figure </w:t>
      </w:r>
      <w:fldSimple w:instr=" SEQ Figure \* ARABIC ">
        <w:r w:rsidR="006646E2">
          <w:rPr>
            <w:noProof/>
          </w:rPr>
          <w:t>11</w:t>
        </w:r>
      </w:fldSimple>
      <w:r>
        <w:t> : Etat à la capture des espèces d’intérêts commerciales</w:t>
      </w:r>
      <w:bookmarkEnd w:id="48"/>
      <w:bookmarkEnd w:id="49"/>
    </w:p>
    <w:p w14:paraId="3BA11FD8" w14:textId="77777777" w:rsidR="00B01D4C" w:rsidRDefault="00B01D4C" w:rsidP="008C7306"/>
    <w:p w14:paraId="52D56337" w14:textId="77777777" w:rsidR="00B01D4C" w:rsidRDefault="00B01D4C" w:rsidP="00B01D4C">
      <w:r>
        <w:rPr/>
        <w:t xml:space="preserve">La majorité des espadons conservés ont été capturés </w:t>
      </w:r>
      <w:r>
        <w:rPr>
          <w:highlight w:val="yellow"/>
        </w:rPr>
        <w:t>{{ etat_espadons }}</w:t>
      </w:r>
      <w:r>
        <w:rPr/>
        <w:t xml:space="preserve">. </w:t>
      </w:r>
    </w:p>
    <w:p w14:paraId="5F4C1928" w14:textId="159A129A" w:rsidR="00B01D4C" w:rsidRDefault="00B01D4C" w:rsidP="00B01D4C">
      <w:r>
        <w:rPr/>
        <w:t xml:space="preserve">Les majorités des thonidés (hors germons) conservées ont été capturés </w:t>
      </w:r>
      <w:r>
        <w:rPr>
          <w:highlight w:val="yellow"/>
        </w:rPr>
        <w:t>{{ etat_thons_hors_germons }}</w:t>
      </w:r>
      <w:r>
        <w:rPr/>
        <w:t>.</w:t>
      </w:r>
    </w:p>
    <w:p w14:paraId="056E0E1E" w14:textId="410EF076" w:rsidR="00B01D4C" w:rsidRDefault="00B01D4C" w:rsidP="00B01D4C"/>
    <w:p w14:paraId="022DB20F" w14:textId="77777777" w:rsidR="00F34A5F" w:rsidRDefault="00F34A5F" w:rsidP="008C7306"/>
    <w:p w14:paraId="2E14A206" w14:textId="77777777" w:rsidR="008C7306" w:rsidRDefault="008C7306" w:rsidP="008C7306"/>
    <w:p w14:paraId="689878FA" w14:textId="77777777" w:rsidR="008C7306" w:rsidRDefault="008C7306" w:rsidP="008C7306">
      <w:pPr>
        <w:pStyle w:val="Titre2"/>
      </w:pPr>
      <w:bookmarkStart w:id="50" w:name="_Toc174618541"/>
      <w:bookmarkStart w:id="51" w:name="_Toc232704078"/>
      <w:r>
        <w:t>4.4) Survie des requins capturés</w:t>
      </w:r>
      <w:bookmarkEnd w:id="50"/>
      <w:bookmarkEnd w:id="51"/>
    </w:p>
    <w:p>
      <w:r>
        <w:t>{%p if not has_requins %}</w:t>
      </w:r>
    </w:p>
    <w:p>
      <w:r>
        <w:t>Aucun requin n'a été capturé durant cette marée.</w:t>
      </w:r>
    </w:p>
    <w:p>
      <w:r>
        <w:t>{%p endif %}</w:t>
      </w:r>
    </w:p>
    <w:p>
      <w:r>
        <w:t>{%p if has_requins %}</w:t>
      </w:r>
    </w:p>
    <w:p w14:paraId="3C65F386" w14:textId="5333645A" w:rsidR="008C7306" w:rsidRDefault="00B01D4C" w:rsidP="008C7306">
      <w:pPr>
        <w:jc w:val="center"/>
      </w:pPr>
      <w:r>
        <w:rPr>
          <w:highlight w:val="yellow"/>
        </w:rPr>
        <w:t>{{ image_survie_requins }}</w:t>
      </w:r>
    </w:p>
    <w:p w14:paraId="2E3C3A51" w14:textId="77777777" w:rsidR="008C7306" w:rsidRDefault="008C7306" w:rsidP="008C7306">
      <w:pPr>
        <w:pStyle w:val="Lgende"/>
        <w:jc w:val="center"/>
      </w:pPr>
      <w:bookmarkStart w:id="52" w:name="_Toc174618478"/>
      <w:bookmarkStart w:id="53" w:name="_Toc232704101"/>
      <w:r>
        <w:t xml:space="preserve">Figure </w:t>
      </w:r>
      <w:fldSimple w:instr=" SEQ Figure \* ARABIC ">
        <w:r w:rsidR="006646E2">
          <w:rPr>
            <w:noProof/>
          </w:rPr>
          <w:t>12</w:t>
        </w:r>
      </w:fldSimple>
      <w:r>
        <w:t> : Etat au rejet requins capturés</w:t>
      </w:r>
      <w:bookmarkEnd w:id="52"/>
      <w:bookmarkEnd w:id="53"/>
    </w:p>
    <w:p w14:paraId="31D9C895" w14:textId="406685A4" w:rsidR="00B01D4C" w:rsidRDefault="00B01D4C" w:rsidP="00B01D4C">
      <w:r>
        <w:rPr>
          <w:highlight w:val="yellow"/>
        </w:rPr>
        <w:t>{{ requins_vivants_nb }}</w:t>
      </w:r>
      <w:r>
        <w:rPr/>
        <w:t xml:space="preserve"> requins (</w:t>
      </w:r>
      <w:r>
        <w:rPr>
          <w:highlight w:val="yellow"/>
        </w:rPr>
        <w:t>{{ requins_vivants_pct }}</w:t>
      </w:r>
      <w:r>
        <w:rPr/>
        <w:t xml:space="preserve">%) ont été remis à l'eau vivants pour </w:t>
      </w:r>
      <w:r>
        <w:rPr>
          <w:highlight w:val="yellow"/>
        </w:rPr>
        <w:t>{{ requins_morts_nb }}</w:t>
      </w:r>
      <w:r>
        <w:rPr/>
        <w:t xml:space="preserve"> morts (</w:t>
      </w:r>
      <w:r>
        <w:rPr>
          <w:highlight w:val="yellow"/>
        </w:rPr>
        <w:t>{{ requins_morts_pct }}</w:t>
      </w:r>
      <w:r>
        <w:rPr/>
        <w:t>%).</w:t>
      </w:r>
    </w:p>
    <w:p w14:paraId="2F733C4E" w14:textId="77777777" w:rsidR="00B47FBE" w:rsidRDefault="00B47FBE" w:rsidP="00A33EE5"/>
    <w:p w14:paraId="72DD3C2C" w14:textId="77777777" w:rsidR="00DF4F58" w:rsidRDefault="00DF4F58" w:rsidP="00A33EE5"/>
    <w:p w14:paraId="2C5A5AE6" w14:textId="77777777" w:rsidR="00106175" w:rsidRDefault="00106175" w:rsidP="00A33EE5"/>
    <w:p w14:paraId="215DE739" w14:textId="77777777" w:rsidR="00106175" w:rsidRDefault="00106175" w:rsidP="00A33EE5"/>
    <w:p>
      <w:r>
        <w:t>{%p endif %}</w:t>
      </w:r>
    </w:p>
    <w:p w14:paraId="2A7C3BFE" w14:textId="77777777" w:rsidR="00EE1EE7" w:rsidRDefault="00B32DE8" w:rsidP="00EE1EE7">
      <w:pPr>
        <w:pStyle w:val="Titre2"/>
        <w:pageBreakBefore/>
      </w:pPr>
      <w:bookmarkStart w:id="54" w:name="_Toc232704079"/>
      <w:r>
        <w:t>4</w:t>
      </w:r>
      <w:r w:rsidR="001E12F0">
        <w:t>.</w:t>
      </w:r>
      <w:r w:rsidR="008C7306">
        <w:t>5</w:t>
      </w:r>
      <w:r w:rsidR="001E12F0">
        <w:t xml:space="preserve">) </w:t>
      </w:r>
      <w:r w:rsidR="00EE1EE7">
        <w:t>Devenir des captures durant la marée</w:t>
      </w:r>
      <w:bookmarkEnd w:id="54"/>
    </w:p>
    <w:p w14:paraId="7B164148" w14:textId="77777777" w:rsidR="006B042C" w:rsidRDefault="006B042C" w:rsidP="006B042C"/>
    <w:p w14:paraId="1FD36856" w14:textId="77777777" w:rsidR="00956728" w:rsidRPr="001E371E" w:rsidRDefault="00956728" w:rsidP="00956728">
      <w:pPr>
        <w:jc w:val="center"/>
        <w:rPr>
          <w:rFonts w:ascii="Times New Roman" w:hAnsi="Times New Roman"/>
          <w:sz w:val="20"/>
          <w:szCs w:val="20"/>
          <w:lang w:val="fr-RE"/>
        </w:rPr>
      </w:pPr>
    </w:p>
    <w:p w14:paraId="0C56646A" w14:textId="77777777" w:rsidR="00676685" w:rsidRDefault="00F34A5F" w:rsidP="00EA3BC3">
      <w:pPr>
        <w:jc w:val="center"/>
      </w:pPr>
      <w:r>
        <w:rPr>
          <w:highlight w:val="yellow"/>
        </w:rPr>
        <w:t>{{ image_devenir_global }}</w:t>
      </w:r>
    </w:p>
    <w:p w14:paraId="695700AF" w14:textId="3B0A56E6" w:rsidR="006B042C" w:rsidRDefault="001419FE" w:rsidP="001419FE">
      <w:pPr>
        <w:pStyle w:val="Lgende"/>
      </w:pPr>
      <w:bookmarkStart w:id="55" w:name="_Toc232704102"/>
      <w:r>
        <w:t xml:space="preserve">Figure </w:t>
      </w:r>
      <w:fldSimple w:instr=" SEQ Figure \* ARABIC ">
        <w:r w:rsidR="006646E2">
          <w:rPr>
            <w:noProof/>
          </w:rPr>
          <w:t>13</w:t>
        </w:r>
      </w:fldSimple>
      <w:r w:rsidR="007F4A99">
        <w:t> </w:t>
      </w:r>
      <w:r w:rsidR="006B042C" w:rsidRPr="006B042C">
        <w:t xml:space="preserve">: </w:t>
      </w:r>
      <w:r w:rsidR="001E12F0">
        <w:t>Devenir</w:t>
      </w:r>
      <w:r w:rsidR="006B042C" w:rsidRPr="006B042C">
        <w:t xml:space="preserve"> de</w:t>
      </w:r>
      <w:r w:rsidR="001E12F0">
        <w:t>s</w:t>
      </w:r>
      <w:r w:rsidR="006B042C" w:rsidRPr="006B042C">
        <w:t xml:space="preserve"> individus capturés pendant la marée. En </w:t>
      </w:r>
      <w:r w:rsidR="00A139BB">
        <w:t>rouge</w:t>
      </w:r>
      <w:r w:rsidR="006B042C" w:rsidRPr="006B042C">
        <w:t xml:space="preserve"> </w:t>
      </w:r>
      <w:r w:rsidR="00D72A63" w:rsidRPr="006B042C">
        <w:t>les individus conservés</w:t>
      </w:r>
      <w:r w:rsidR="006B042C" w:rsidRPr="006B042C">
        <w:t xml:space="preserve">, en bleu les individus rejetés et </w:t>
      </w:r>
      <w:r w:rsidR="00A139BB">
        <w:t xml:space="preserve">en vert les </w:t>
      </w:r>
      <w:r w:rsidR="006B042C" w:rsidRPr="006B042C">
        <w:t>échappés.</w:t>
      </w:r>
      <w:bookmarkEnd w:id="55"/>
    </w:p>
    <w:p w14:paraId="0114663D" w14:textId="1245BD2E" w:rsidR="00B01D4C" w:rsidRDefault="00B01D4C" w:rsidP="00B01D4C">
      <w:r>
        <w:rPr/>
        <w:t xml:space="preserve">Les captures ont été majoritairement conservés avec </w:t>
      </w:r>
      <w:r>
        <w:rPr>
          <w:highlight w:val="yellow"/>
        </w:rPr>
        <w:t>{{ devenir_ret_nb }}</w:t>
      </w:r>
      <w:r>
        <w:rPr/>
        <w:t xml:space="preserve"> individus conservés soit </w:t>
      </w:r>
      <w:r>
        <w:rPr>
          <w:highlight w:val="yellow"/>
        </w:rPr>
        <w:t>{{ devenir_ret_pct }}</w:t>
      </w:r>
      <w:r>
        <w:rPr/>
        <w:t xml:space="preserve">% des captures pour </w:t>
      </w:r>
      <w:r>
        <w:rPr>
          <w:highlight w:val="yellow"/>
        </w:rPr>
        <w:t>{{ devenir_dis_nb }}</w:t>
      </w:r>
      <w:r>
        <w:rPr/>
        <w:t xml:space="preserve"> individus rejetés soit </w:t>
      </w:r>
      <w:r>
        <w:rPr>
          <w:highlight w:val="yellow"/>
        </w:rPr>
        <w:t>{{ devenir_dis_pct }}</w:t>
      </w:r>
      <w:r>
        <w:rPr/>
        <w:t>% des captures.</w:t>
      </w:r>
    </w:p>
    <w:p w14:paraId="49C23308" w14:textId="77777777" w:rsidR="00F34A5F" w:rsidRDefault="00F34A5F" w:rsidP="0014048D"/>
    <w:p w14:paraId="08D23986" w14:textId="77777777" w:rsidR="00B01D4C" w:rsidRDefault="00B01D4C" w:rsidP="00B01D4C">
      <w:r>
        <w:t>Le nombre d’individus rejetés vient à la fois de la proportion de captures accessoires faites durant cette marée mais aussi du rejet d’espèces cibles à cause de la déprédation et de la taille.</w:t>
      </w:r>
    </w:p>
    <w:p w14:paraId="150C02C0" w14:textId="77777777" w:rsidR="00B01D4C" w:rsidRDefault="00B01D4C" w:rsidP="0014048D"/>
    <w:p w14:paraId="4E4CA23D" w14:textId="77777777" w:rsidR="0014048D" w:rsidRDefault="0014048D" w:rsidP="0014048D"/>
    <w:p w14:paraId="6CF8D3F3" w14:textId="77777777" w:rsidR="00FB6B06" w:rsidRDefault="00FB6B06" w:rsidP="006B042C"/>
    <w:p w14:paraId="20E810A8" w14:textId="77777777" w:rsidR="00FB6B06" w:rsidRPr="006B042C" w:rsidRDefault="006F69F1" w:rsidP="00F41C14">
      <w:pPr>
        <w:jc w:val="center"/>
      </w:pPr>
      <w:r>
        <w:rPr>
          <w:highlight w:val="yellow"/>
        </w:rPr>
        <w:t>{{ image_devenir_especes }}</w:t>
      </w:r>
    </w:p>
    <w:p w14:paraId="01D3CEC8" w14:textId="38CC18CF" w:rsidR="0014048D" w:rsidRDefault="0014048D" w:rsidP="0014048D">
      <w:pPr>
        <w:pStyle w:val="Lgende"/>
        <w:jc w:val="center"/>
      </w:pPr>
      <w:bookmarkStart w:id="56" w:name="_Toc174618480"/>
      <w:bookmarkStart w:id="57" w:name="_Toc232704103"/>
      <w:r>
        <w:t xml:space="preserve">Figure </w:t>
      </w:r>
      <w:fldSimple w:instr=" SEQ Figure \* ARABIC ">
        <w:r w:rsidR="006646E2">
          <w:rPr>
            <w:noProof/>
          </w:rPr>
          <w:t>14</w:t>
        </w:r>
      </w:fldSimple>
      <w:r w:rsidRPr="00E27F6C">
        <w:t xml:space="preserve"> : Nombre d’individus conservés (en </w:t>
      </w:r>
      <w:r w:rsidR="00A139BB">
        <w:t>rouge</w:t>
      </w:r>
      <w:r w:rsidRPr="00E27F6C">
        <w:t>)</w:t>
      </w:r>
      <w:r>
        <w:t xml:space="preserve">, </w:t>
      </w:r>
      <w:r w:rsidRPr="00E27F6C">
        <w:t xml:space="preserve">nombres d’individus rejetés (en </w:t>
      </w:r>
      <w:r>
        <w:t>bleu)</w:t>
      </w:r>
      <w:r w:rsidR="00A139BB">
        <w:t>, nombre d’individus échappés (en vert)</w:t>
      </w:r>
      <w:r>
        <w:t xml:space="preserve"> </w:t>
      </w:r>
      <w:r w:rsidRPr="00E27F6C">
        <w:t>pour chaque espèce capturée durant la marée.</w:t>
      </w:r>
      <w:bookmarkEnd w:id="56"/>
      <w:bookmarkEnd w:id="57"/>
    </w:p>
    <w:p w14:paraId="35B088A7" w14:textId="77777777" w:rsidR="00281A63" w:rsidRDefault="00281A63" w:rsidP="0014048D"/>
    <w:p w14:paraId="507738C6" w14:textId="77777777" w:rsidR="00281A63" w:rsidRDefault="00281A63" w:rsidP="0014048D"/>
    <w:p w14:paraId="2E073FC3" w14:textId="65B6759C" w:rsidR="00BA55D1" w:rsidRDefault="0014048D" w:rsidP="00BA55D1">
      <w:proofErr w:type="spellStart"/>
      <w:proofErr w:type="spellEnd"/>
      <w:r>
        <w:rPr>
          <w:highlight w:val="yellow"/>
        </w:rPr>
        <w:t>{{ especes_conservees }}</w:t>
      </w:r>
    </w:p>
    <w:p w14:paraId="0C6AA0A0" w14:textId="77777777" w:rsidR="00BA55D1" w:rsidRDefault="00BA55D1" w:rsidP="0014048D"/>
    <w:p w14:paraId="7E2467FD" w14:textId="51932F4F" w:rsidR="0014048D" w:rsidRDefault="003A3F6A" w:rsidP="0014048D">
      <w:r>
        <w:rPr>
          <w:highlight w:val="yellow"/>
        </w:rPr>
        <w:t>{{ especes_accessoires_rejetees }}</w:t>
      </w:r>
    </w:p>
    <w:p w14:paraId="55B65197" w14:textId="77777777" w:rsidR="0014048D" w:rsidRDefault="0014048D" w:rsidP="0014048D"/>
    <w:p w14:paraId="118958C9" w14:textId="255FFD70" w:rsidR="0014048D" w:rsidRDefault="0014048D" w:rsidP="0014048D">
      <w:r>
        <w:rPr>
          <w:highlight w:val="yellow"/>
        </w:rPr>
        <w:t>{{ especes_commerciales_rejetees }}</w:t>
      </w:r>
    </w:p>
    <w:p w14:paraId="541A3550" w14:textId="25B31642" w:rsidR="006E0C39" w:rsidRDefault="006E0C39" w:rsidP="006E0C39">
      <w:r>
        <w:rPr>
          <w:highlight w:val="yellow"/>
        </w:rPr>
        <w:t>{{ depredateurs_phrase }}</w:t>
      </w:r>
    </w:p>
    <w:p w14:paraId="0C7C1369" w14:textId="38475339" w:rsidR="006E0C39" w:rsidRDefault="006E0C39" w:rsidP="006E0C39">
      <w:r>
        <w:t>Les rejets de poissons commercialisables peuvent aussi être dus à une taille trop petite pour être acceptée par l’usine.</w:t>
      </w:r>
    </w:p>
    <w:p w14:paraId="0999C441" w14:textId="77777777" w:rsidR="004A1E8B" w:rsidRDefault="004A1E8B" w:rsidP="00E27F6C"/>
    <w:p w14:paraId="6B0AA0D1" w14:textId="77777777" w:rsidR="00073E69" w:rsidRDefault="00073E69">
      <w:pPr>
        <w:jc w:val="left"/>
        <w:rPr>
          <w:b/>
          <w:bCs/>
          <w:sz w:val="26"/>
          <w:szCs w:val="26"/>
        </w:rPr>
      </w:pPr>
      <w:r>
        <w:br w:type="page"/>
      </w:r>
    </w:p>
    <w:p w14:paraId="11C85C67" w14:textId="77777777" w:rsidR="006B042C" w:rsidRPr="006B042C" w:rsidRDefault="00D72A63" w:rsidP="006B042C">
      <w:pPr>
        <w:pStyle w:val="Titre3"/>
      </w:pPr>
      <w:bookmarkStart w:id="58" w:name="_Toc232704080"/>
      <w:r w:rsidRPr="00B13A32">
        <w:lastRenderedPageBreak/>
        <w:t>Espèces conservées</w:t>
      </w:r>
      <w:r w:rsidR="006B042C" w:rsidRPr="00B13A32">
        <w:t xml:space="preserve"> à bord</w:t>
      </w:r>
      <w:bookmarkEnd w:id="58"/>
    </w:p>
    <w:p w14:paraId="59602E62" w14:textId="77777777" w:rsidR="00AC35C0" w:rsidRDefault="00AC35C0" w:rsidP="00027DB1"/>
    <w:p w14:paraId="2B93BF20" w14:textId="166A5DE5" w:rsidR="00AC35C0" w:rsidRPr="00AC35C0" w:rsidRDefault="00AC35C0" w:rsidP="00AC35C0">
      <w:sdt>
        <w:sdtPr>
          <w:alias w:val="Photo §4.5 n°1"/>
          <w:tag w:val="photo_45_1"/>
          <w:picture/>
        </w:sdtPr>
        <w:sdtContent>
          <w:r w:rsidRPr="00AC35C0">
            <w:rPr>
              <w:noProof/>
            </w:rPr>
            <w:drawing>
              <wp:inline distT="0" distB="0" distL="0" distR="0" wp14:anchorId="4A8A3204" wp14:editId="37CB8998">
                <wp:extent cx="2880000" cy="2160000"/>
                <wp:effectExtent l="0" t="0" r="0" b="0"/>
                <wp:docPr id="1401520418"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a:ln>
                          <a:noFill/>
                        </a:ln>
                      </pic:spPr>
                    </pic:pic>
                  </a:graphicData>
                </a:graphic>
              </wp:inline>
            </w:drawing>
          </w:r>
        </w:sdtContent>
      </w:sdt>
      <w:r>
        <w:tab/>
      </w:r>
      <w:sdt>
        <w:sdtPr>
          <w:alias w:val="Photo §4.5 n°2"/>
          <w:tag w:val="photo_45_2"/>
          <w:picture/>
        </w:sdtPr>
        <w:sdtContent>
          <w:r w:rsidRPr="00AC35C0">
            <w:rPr>
              <w:noProof/>
            </w:rPr>
            <w:drawing>
              <wp:inline distT="0" distB="0" distL="0" distR="0" wp14:anchorId="61C3B215" wp14:editId="29EFE18B">
                <wp:extent cx="2880000" cy="2160000"/>
                <wp:effectExtent l="0" t="0" r="0" b="0"/>
                <wp:docPr id="1991265568"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a:ln>
                          <a:noFill/>
                        </a:ln>
                      </pic:spPr>
                    </pic:pic>
                  </a:graphicData>
                </a:graphic>
              </wp:inline>
            </w:drawing>
          </w:r>
        </w:sdtContent>
      </w:sdt>
    </w:p>
    <w:p w14:paraId="0AF74357" w14:textId="77777777" w:rsidR="00AC35C0" w:rsidRDefault="00AC35C0" w:rsidP="00027DB1"/>
    <w:p w14:paraId="2856715D" w14:textId="59E03FAA" w:rsidR="006B042C" w:rsidRDefault="00FE694B" w:rsidP="00027DB1">
      <w:r>
        <w:t>A</w:t>
      </w:r>
      <w:r w:rsidR="00D901E9">
        <w:t xml:space="preserve">                </w:t>
      </w:r>
      <w:r w:rsidR="00D901E9">
        <w:tab/>
      </w:r>
      <w:r w:rsidR="00D901E9">
        <w:tab/>
      </w:r>
      <w:r w:rsidR="00D901E9">
        <w:tab/>
      </w:r>
      <w:r w:rsidR="00D901E9">
        <w:tab/>
      </w:r>
      <w:r w:rsidR="00D901E9">
        <w:tab/>
      </w:r>
      <w:r w:rsidR="00D901E9">
        <w:tab/>
      </w:r>
      <w:r>
        <w:t>B</w:t>
      </w:r>
      <w:r>
        <w:tab/>
      </w:r>
    </w:p>
    <w:p w14:paraId="1747CD56" w14:textId="77777777" w:rsidR="00D901E9" w:rsidRPr="00FE694B" w:rsidRDefault="00D901E9" w:rsidP="00027DB1"/>
    <w:p w14:paraId="634FFABC" w14:textId="2EA2D918" w:rsidR="00AC35C0" w:rsidRPr="00AC35C0" w:rsidRDefault="00AC35C0" w:rsidP="00AC35C0">
      <w:pPr>
        <w:jc w:val="left"/>
        <w:rPr>
          <w:rFonts w:ascii="Times New Roman" w:hAnsi="Times New Roman"/>
          <w:lang w:eastAsia="fr-FR"/>
        </w:rPr>
      </w:pPr>
      <w:sdt>
        <w:sdtPr>
          <w:alias w:val="Photo §4.5 n°3"/>
          <w:tag w:val="photo_45_3"/>
          <w:picture/>
        </w:sdtPr>
        <w:sdtContent>
          <w:r w:rsidRPr="00AC35C0">
            <w:rPr>
              <w:rFonts w:ascii="Times New Roman" w:hAnsi="Times New Roman"/>
              <w:noProof/>
              <w:lang w:eastAsia="fr-FR"/>
            </w:rPr>
            <w:drawing>
              <wp:inline distT="0" distB="0" distL="0" distR="0" wp14:anchorId="340C93F2" wp14:editId="0B201313">
                <wp:extent cx="2880000" cy="2160000"/>
                <wp:effectExtent l="0" t="0" r="0" b="0"/>
                <wp:docPr id="69729714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a:ln>
                          <a:noFill/>
                        </a:ln>
                      </pic:spPr>
                    </pic:pic>
                  </a:graphicData>
                </a:graphic>
              </wp:inline>
            </w:drawing>
          </w:r>
        </w:sdtContent>
      </w:sdt>
      <w:r>
        <w:rPr>
          <w:rFonts w:ascii="Times New Roman" w:hAnsi="Times New Roman"/>
          <w:lang w:eastAsia="fr-FR"/>
        </w:rPr>
        <w:tab/>
      </w:r>
      <w:sdt>
        <w:sdtPr>
          <w:alias w:val="Photo §4.5 n°4"/>
          <w:tag w:val="photo_45_4"/>
          <w:picture/>
        </w:sdtPr>
        <w:sdtContent>
          <w:r w:rsidRPr="00AC35C0">
            <w:rPr>
              <w:rFonts w:ascii="Times New Roman" w:hAnsi="Times New Roman"/>
              <w:noProof/>
              <w:lang w:eastAsia="fr-FR"/>
            </w:rPr>
            <w:drawing>
              <wp:inline distT="0" distB="0" distL="0" distR="0" wp14:anchorId="018EEE13" wp14:editId="1963377E">
                <wp:extent cx="2880000" cy="2160000"/>
                <wp:effectExtent l="0" t="0" r="0" b="0"/>
                <wp:docPr id="1928455150"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a:ln>
                          <a:noFill/>
                        </a:ln>
                      </pic:spPr>
                    </pic:pic>
                  </a:graphicData>
                </a:graphic>
              </wp:inline>
            </w:drawing>
          </w:r>
        </w:sdtContent>
      </w:sdt>
    </w:p>
    <w:p w14:paraId="372A9395" w14:textId="77777777" w:rsidR="00FE694B" w:rsidRDefault="00121271" w:rsidP="00355491">
      <w:pPr>
        <w:spacing w:before="100" w:beforeAutospacing="1" w:after="100" w:afterAutospacing="1"/>
        <w:jc w:val="left"/>
      </w:pPr>
      <w:r>
        <w:rPr>
          <w:noProof/>
          <w:lang w:eastAsia="fr-FR"/>
        </w:rPr>
        <w:t xml:space="preserve"> </w:t>
      </w:r>
      <w:r w:rsidR="00FE694B">
        <w:t>C</w:t>
      </w:r>
      <w:r w:rsidR="00FE694B">
        <w:tab/>
      </w:r>
      <w:r w:rsidR="00FE694B">
        <w:tab/>
      </w:r>
      <w:r w:rsidR="00FE694B">
        <w:tab/>
      </w:r>
      <w:r w:rsidR="00FE694B">
        <w:tab/>
      </w:r>
      <w:r w:rsidR="00FE694B">
        <w:tab/>
      </w:r>
      <w:r w:rsidR="00FE694B">
        <w:tab/>
      </w:r>
      <w:r w:rsidR="00FE694B">
        <w:tab/>
        <w:t>D</w:t>
      </w:r>
    </w:p>
    <w:p w14:paraId="6687249B" w14:textId="6A910651" w:rsidR="000E385B" w:rsidRPr="000E385B" w:rsidRDefault="00AC35C0" w:rsidP="000E385B">
      <w:pPr>
        <w:pStyle w:val="NormalWeb"/>
        <w:rPr>
          <w:color w:val="FF8000"/>
        </w:rPr>
      </w:pPr>
      <w:sdt>
        <w:sdtPr>
          <w:alias w:val="Photo §4.5 n°5"/>
          <w:tag w:val="photo_45_5"/>
          <w:picture/>
        </w:sdtPr>
        <w:sdtContent>
          <w:r w:rsidRPr="00AC35C0">
            <w:rPr>
              <w:noProof/>
              <w:color w:val="FF8000"/>
            </w:rPr>
            <w:drawing>
              <wp:inline distT="0" distB="0" distL="0" distR="0" wp14:anchorId="7568B0A2" wp14:editId="0FCDF086">
                <wp:extent cx="2880000" cy="2160000"/>
                <wp:effectExtent l="0" t="0" r="0" b="0"/>
                <wp:docPr id="112629908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a:ln>
                          <a:noFill/>
                        </a:ln>
                      </pic:spPr>
                    </pic:pic>
                  </a:graphicData>
                </a:graphic>
              </wp:inline>
            </w:drawing>
          </w:r>
        </w:sdtContent>
      </w:sdt>
      <w:r w:rsidR="000E385B">
        <w:rPr>
          <w:color w:val="FF8000"/>
        </w:rPr>
        <w:tab/>
      </w:r>
      <w:sdt>
        <w:sdtPr>
          <w:alias w:val="Photo §4.5 n°6"/>
          <w:tag w:val="photo_45_6"/>
          <w:picture/>
        </w:sdtPr>
        <w:sdtContent>
          <w:r w:rsidR="000E385B" w:rsidRPr="000E385B">
            <w:rPr>
              <w:noProof/>
              <w:color w:val="FF8000"/>
            </w:rPr>
            <w:drawing>
              <wp:inline distT="0" distB="0" distL="0" distR="0" wp14:anchorId="7E503827" wp14:editId="2FE2F081">
                <wp:extent cx="2880000" cy="2160000"/>
                <wp:effectExtent l="0" t="0" r="0" b="0"/>
                <wp:docPr id="49686781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a:ln>
                          <a:noFill/>
                        </a:ln>
                      </pic:spPr>
                    </pic:pic>
                  </a:graphicData>
                </a:graphic>
              </wp:inline>
            </w:drawing>
          </w:r>
        </w:sdtContent>
      </w:sdt>
    </w:p>
    <w:p w14:paraId="1BB2BEBC" w14:textId="77777777" w:rsidR="0019003E" w:rsidRDefault="0050402C" w:rsidP="0019003E">
      <w:r>
        <w:rPr>
          <w:noProof/>
          <w:lang w:eastAsia="fr-FR"/>
        </w:rPr>
        <w:t>E</w:t>
      </w:r>
      <w:r>
        <w:rPr>
          <w:noProof/>
          <w:lang w:eastAsia="fr-FR"/>
        </w:rPr>
        <w:tab/>
      </w:r>
      <w:r>
        <w:rPr>
          <w:noProof/>
          <w:lang w:eastAsia="fr-FR"/>
        </w:rPr>
        <w:tab/>
      </w:r>
      <w:r>
        <w:rPr>
          <w:noProof/>
          <w:lang w:eastAsia="fr-FR"/>
        </w:rPr>
        <w:tab/>
      </w:r>
      <w:r>
        <w:rPr>
          <w:noProof/>
          <w:lang w:eastAsia="fr-FR"/>
        </w:rPr>
        <w:tab/>
      </w:r>
      <w:r>
        <w:rPr>
          <w:noProof/>
          <w:lang w:eastAsia="fr-FR"/>
        </w:rPr>
        <w:tab/>
      </w:r>
      <w:r>
        <w:rPr>
          <w:noProof/>
          <w:lang w:eastAsia="fr-FR"/>
        </w:rPr>
        <w:tab/>
      </w:r>
      <w:r>
        <w:rPr>
          <w:noProof/>
          <w:lang w:eastAsia="fr-FR"/>
        </w:rPr>
        <w:tab/>
      </w:r>
      <w:r w:rsidR="00D901E9">
        <w:t>F</w:t>
      </w:r>
      <w:r w:rsidR="0019003E">
        <w:tab/>
      </w:r>
      <w:r w:rsidR="0019003E">
        <w:tab/>
      </w:r>
      <w:r w:rsidR="0019003E">
        <w:tab/>
      </w:r>
      <w:r w:rsidR="0019003E">
        <w:tab/>
      </w:r>
      <w:r w:rsidR="0019003E">
        <w:tab/>
      </w:r>
      <w:r w:rsidR="0019003E">
        <w:tab/>
      </w:r>
    </w:p>
    <w:p w14:paraId="334BEADE" w14:textId="77777777" w:rsidR="00FE694B" w:rsidRDefault="00FE694B" w:rsidP="00FE694B">
      <w:pPr>
        <w:rPr>
          <w:noProof/>
          <w:lang w:eastAsia="fr-FR"/>
        </w:rPr>
      </w:pPr>
      <w:r>
        <w:rPr>
          <w:noProof/>
          <w:lang w:eastAsia="fr-FR"/>
        </w:rPr>
        <w:tab/>
      </w:r>
      <w:r>
        <w:rPr>
          <w:noProof/>
          <w:lang w:eastAsia="fr-FR"/>
        </w:rPr>
        <w:tab/>
      </w:r>
    </w:p>
    <w:p w14:paraId="027E25D0" w14:textId="3A70CAC4" w:rsidR="00FE694B" w:rsidRPr="00DF099D" w:rsidRDefault="002D5D7D" w:rsidP="002D5D7D">
      <w:pPr>
        <w:pStyle w:val="Lgende"/>
      </w:pPr>
      <w:bookmarkStart w:id="59" w:name="_Toc206866333"/>
      <w:bookmarkStart w:id="60" w:name="_Toc234842206"/>
      <w:r w:rsidRPr="00DF099D">
        <w:t xml:space="preserve">Photo </w:t>
      </w:r>
      <w:r w:rsidR="006646E2">
        <w:fldChar w:fldCharType="begin"/>
      </w:r>
      <w:r w:rsidR="006646E2" w:rsidRPr="00DF099D">
        <w:instrText xml:space="preserve"> SEQ Photo \* ARABIC </w:instrText>
      </w:r>
      <w:r w:rsidR="006646E2">
        <w:fldChar w:fldCharType="separate"/>
      </w:r>
      <w:r w:rsidR="0066336B">
        <w:rPr>
          <w:noProof/>
        </w:rPr>
        <w:t>3</w:t>
      </w:r>
      <w:r w:rsidR="006646E2">
        <w:rPr>
          <w:noProof/>
        </w:rPr>
        <w:fldChar w:fldCharType="end"/>
      </w:r>
      <w:r w:rsidR="00FE694B" w:rsidRPr="00DF099D">
        <w:t> : Espèces conservées A : Espadon (SWO) ; B : Thon albacore (YFT) ;</w:t>
      </w:r>
      <w:r w:rsidR="00281A63" w:rsidRPr="00DF099D">
        <w:t xml:space="preserve"> </w:t>
      </w:r>
      <w:r w:rsidR="001F0F4F" w:rsidRPr="00DF099D">
        <w:t xml:space="preserve">C : </w:t>
      </w:r>
      <w:r w:rsidR="00281A63" w:rsidRPr="00DF099D">
        <w:t xml:space="preserve">Thon </w:t>
      </w:r>
      <w:r w:rsidR="00DF099D" w:rsidRPr="00DF099D">
        <w:t xml:space="preserve">obèse </w:t>
      </w:r>
      <w:r w:rsidR="00281A63" w:rsidRPr="00DF099D">
        <w:t>(BET)</w:t>
      </w:r>
      <w:r w:rsidR="001F0F4F" w:rsidRPr="00DF099D">
        <w:t> ;</w:t>
      </w:r>
      <w:r w:rsidR="00FE694B" w:rsidRPr="00DF099D">
        <w:t xml:space="preserve"> D :</w:t>
      </w:r>
      <w:r w:rsidR="00DF099D" w:rsidRPr="00DF099D">
        <w:t xml:space="preserve"> </w:t>
      </w:r>
      <w:proofErr w:type="spellStart"/>
      <w:r w:rsidR="00823C59" w:rsidRPr="00DF099D">
        <w:t>Wahoo</w:t>
      </w:r>
      <w:proofErr w:type="spellEnd"/>
      <w:r w:rsidR="00823C59" w:rsidRPr="00DF099D">
        <w:t xml:space="preserve"> (</w:t>
      </w:r>
      <w:r w:rsidR="00DF099D" w:rsidRPr="00DF099D">
        <w:t>WAH</w:t>
      </w:r>
      <w:r w:rsidR="00FE694B" w:rsidRPr="00DF099D">
        <w:t>)</w:t>
      </w:r>
      <w:r w:rsidR="0019003E" w:rsidRPr="00DF099D">
        <w:t xml:space="preserve"> ; E : </w:t>
      </w:r>
      <w:r w:rsidR="00DF099D" w:rsidRPr="00DF099D">
        <w:t>Dorade</w:t>
      </w:r>
      <w:r w:rsidR="00FC5422" w:rsidRPr="00DF099D">
        <w:t xml:space="preserve"> (</w:t>
      </w:r>
      <w:r w:rsidR="00DF099D" w:rsidRPr="00DF099D">
        <w:t>DOL</w:t>
      </w:r>
      <w:r w:rsidR="00FC5422" w:rsidRPr="00DF099D">
        <w:t>)</w:t>
      </w:r>
      <w:bookmarkEnd w:id="59"/>
      <w:r w:rsidR="00D901E9" w:rsidRPr="00DF099D">
        <w:t xml:space="preserve"> ; F : </w:t>
      </w:r>
      <w:r w:rsidR="00DF099D" w:rsidRPr="00DF099D">
        <w:t>Voil</w:t>
      </w:r>
      <w:r w:rsidR="00DF099D">
        <w:t>ier</w:t>
      </w:r>
      <w:r w:rsidR="00001BE7" w:rsidRPr="00DF099D">
        <w:t xml:space="preserve"> (</w:t>
      </w:r>
      <w:r w:rsidR="00DF099D">
        <w:t>SFA</w:t>
      </w:r>
      <w:r w:rsidR="00001BE7" w:rsidRPr="00DF099D">
        <w:t>)</w:t>
      </w:r>
      <w:bookmarkEnd w:id="60"/>
      <w:r>
        <w:rPr>
          <w:color w:val="FF8000"/>
        </w:rPr>
        <w:t xml:space="preserve"> [À compléter — légende photo : espèce A : … ; B : … ; C : …]</w:t>
      </w:r>
    </w:p>
    <w:p w14:paraId="3C7D43E7" w14:textId="77777777" w:rsidR="00A10082" w:rsidRDefault="002A2792" w:rsidP="00DF099D">
      <w:pPr>
        <w:pStyle w:val="Titre3"/>
        <w:ind w:left="0" w:firstLine="708"/>
      </w:pPr>
      <w:bookmarkStart w:id="61" w:name="_Toc232704081"/>
      <w:r>
        <w:rPr>
          <w:noProof/>
          <w:lang w:eastAsia="fr-FR"/>
        </w:rPr>
        <w:lastRenderedPageBreak/>
        <mc:AlternateContent>
          <mc:Choice Requires="wps">
            <w:drawing>
              <wp:anchor distT="0" distB="0" distL="114300" distR="114300" simplePos="0" relativeHeight="251700736" behindDoc="0" locked="0" layoutInCell="1" allowOverlap="1" wp14:anchorId="319E316B" wp14:editId="13283349">
                <wp:simplePos x="0" y="0"/>
                <wp:positionH relativeFrom="column">
                  <wp:posOffset>5681980</wp:posOffset>
                </wp:positionH>
                <wp:positionV relativeFrom="paragraph">
                  <wp:posOffset>17780</wp:posOffset>
                </wp:positionV>
                <wp:extent cx="308610" cy="296545"/>
                <wp:effectExtent l="0" t="0" r="0" b="0"/>
                <wp:wrapNone/>
                <wp:docPr id="1014" name="Zone de texte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2965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4969938" w14:textId="77777777" w:rsidR="009B2240" w:rsidRPr="00876481" w:rsidRDefault="009B2240" w:rsidP="00876481">
                            <w:pPr>
                              <w:jc w:val="cente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9E316B" id="_x0000_t202" coordsize="21600,21600" o:spt="202" path="m,l,21600r21600,l21600,xe">
                <v:stroke joinstyle="miter"/>
                <v:path gradientshapeok="t" o:connecttype="rect"/>
              </v:shapetype>
              <v:shape id="Zone de texte 122" o:spid="_x0000_s1026" type="#_x0000_t202" style="position:absolute;left:0;text-align:left;margin-left:447.4pt;margin-top:1.4pt;width:24.3pt;height:23.3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" fillcolor="white [3201]" stroked="f" strokeweight=".5pt">
                <v:textbox>
                  <w:txbxContent>
                    <w:p w14:paraId="64969938" w14:textId="77777777" w:rsidR="009B2240" w:rsidRPr="00876481" w:rsidRDefault="009B2240" w:rsidP="00876481">
                      <w:pPr>
                        <w:jc w:val="center"/>
                        <w:rPr>
                          <w:b/>
                        </w:rPr>
                      </w:pPr>
                    </w:p>
                  </w:txbxContent>
                </v:textbox>
              </v:shape>
            </w:pict>
          </mc:Fallback>
        </mc:AlternateContent>
      </w:r>
      <w:r>
        <w:rPr>
          <w:noProof/>
          <w:lang w:eastAsia="fr-FR"/>
        </w:rPr>
        <mc:AlternateContent>
          <mc:Choice Requires="wps">
            <w:drawing>
              <wp:anchor distT="0" distB="0" distL="114300" distR="114300" simplePos="0" relativeHeight="251698688" behindDoc="0" locked="0" layoutInCell="1" allowOverlap="1" wp14:anchorId="623751AB" wp14:editId="4EE69402">
                <wp:simplePos x="0" y="0"/>
                <wp:positionH relativeFrom="column">
                  <wp:posOffset>2596515</wp:posOffset>
                </wp:positionH>
                <wp:positionV relativeFrom="paragraph">
                  <wp:posOffset>19685</wp:posOffset>
                </wp:positionV>
                <wp:extent cx="308610" cy="296545"/>
                <wp:effectExtent l="0" t="0" r="0" b="0"/>
                <wp:wrapNone/>
                <wp:docPr id="1015" name="Zone de texte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2965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AA9046" w14:textId="77777777" w:rsidR="009B2240" w:rsidRPr="00876481" w:rsidRDefault="009B2240" w:rsidP="00876481">
                            <w:pPr>
                              <w:jc w:val="cente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3751AB" id="Zone de texte 121" o:spid="_x0000_s1027" type="#_x0000_t202" style="position:absolute;left:0;text-align:left;margin-left:204.45pt;margin-top:1.55pt;width:24.3pt;height:23.3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" fillcolor="white [3201]" stroked="f" strokeweight=".5pt">
                <v:textbox>
                  <w:txbxContent>
                    <w:p w14:paraId="6DAA9046" w14:textId="77777777" w:rsidR="009B2240" w:rsidRPr="00876481" w:rsidRDefault="009B2240" w:rsidP="00876481">
                      <w:pPr>
                        <w:jc w:val="center"/>
                        <w:rPr>
                          <w:b/>
                        </w:rPr>
                      </w:pPr>
                    </w:p>
                  </w:txbxContent>
                </v:textbox>
              </v:shape>
            </w:pict>
          </mc:Fallback>
        </mc:AlternateContent>
      </w:r>
      <w:r w:rsidR="00C97FDC">
        <w:t xml:space="preserve">Espèces </w:t>
      </w:r>
      <w:r w:rsidR="00C97FDC" w:rsidRPr="0003215D">
        <w:t>rejetées</w:t>
      </w:r>
      <w:bookmarkEnd w:id="61"/>
    </w:p>
    <w:p w14:paraId="67439178" w14:textId="77777777" w:rsidR="00DF099D" w:rsidRPr="00DF099D" w:rsidRDefault="00DF099D" w:rsidP="00DF099D"/>
    <w:p w14:paraId="6AD1E00A" w14:textId="524F0E23" w:rsidR="00AC35C0" w:rsidRDefault="00AC35C0" w:rsidP="00027DB1">
      <w:pPr>
        <w:rPr>
          <w:noProof/>
        </w:rPr>
      </w:pPr>
      <w:sdt>
        <w:sdtPr>
          <w:alias w:val="Photo §4.5 n°7"/>
          <w:tag w:val="photo_45_7"/>
          <w:picture/>
        </w:sdtPr>
        <w:sdtContent>
          <w:r w:rsidRPr="00027DB1">
            <w:rPr>
              <w:rFonts w:ascii="Times New Roman" w:hAnsi="Times New Roman"/>
              <w:noProof/>
              <w:lang w:val="en-US"/>
            </w:rPr>
            <w:drawing>
              <wp:inline distT="0" distB="0" distL="0" distR="0" wp14:anchorId="25F3E11F" wp14:editId="18101A89">
                <wp:extent cx="2879725" cy="2159000"/>
                <wp:effectExtent l="0" t="0" r="0" b="0"/>
                <wp:docPr id="1426083908"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84496" cy="2162577"/>
                        </a:xfrm>
                        <a:prstGeom prst="rect">
                          <a:avLst/>
                        </a:prstGeom>
                        <a:noFill/>
                        <a:ln>
                          <a:noFill/>
                        </a:ln>
                      </pic:spPr>
                    </pic:pic>
                  </a:graphicData>
                </a:graphic>
              </wp:inline>
            </w:drawing>
          </w:r>
        </w:sdtContent>
      </w:sdt>
      <w:r>
        <w:rPr>
          <w:noProof/>
        </w:rPr>
        <w:tab/>
      </w:r>
      <w:sdt>
        <w:sdtPr>
          <w:alias w:val="Photo §4.5 n°8"/>
          <w:tag w:val="photo_45_8"/>
          <w:picture/>
        </w:sdtPr>
        <w:sdtContent>
          <w:r w:rsidR="00DF099D" w:rsidRPr="003F4452">
            <w:rPr>
              <w:rFonts w:ascii="Times New Roman" w:hAnsi="Times New Roman"/>
              <w:noProof/>
              <w:lang w:val="fr-RE" w:eastAsia="fr-RE"/>
            </w:rPr>
            <w:drawing>
              <wp:inline distT="0" distB="0" distL="0" distR="0" wp14:anchorId="07F80771" wp14:editId="51422163">
                <wp:extent cx="2880000" cy="2160571"/>
                <wp:effectExtent l="0" t="0" r="0" b="0"/>
                <wp:docPr id="12046992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80000" cy="2160571"/>
                        </a:xfrm>
                        <a:prstGeom prst="rect">
                          <a:avLst/>
                        </a:prstGeom>
                        <a:noFill/>
                        <a:ln>
                          <a:noFill/>
                        </a:ln>
                      </pic:spPr>
                    </pic:pic>
                  </a:graphicData>
                </a:graphic>
              </wp:inline>
            </w:drawing>
          </w:r>
        </w:sdtContent>
      </w:sdt>
    </w:p>
    <w:p w14:paraId="03CDB099" w14:textId="77777777" w:rsidR="00AC35C0" w:rsidRDefault="00AC35C0" w:rsidP="00027DB1">
      <w:pPr>
        <w:rPr>
          <w:noProof/>
        </w:rPr>
      </w:pPr>
    </w:p>
    <w:p w14:paraId="7936DB70" w14:textId="108CC77D" w:rsidR="007E72B3" w:rsidRDefault="00762125" w:rsidP="00027DB1">
      <w:r>
        <w:rPr>
          <w:noProof/>
        </w:rPr>
        <w:t xml:space="preserve"> </w:t>
      </w:r>
      <w:r w:rsidR="00C97FDC">
        <w:t>A</w:t>
      </w:r>
      <w:r w:rsidR="00C97FDC">
        <w:tab/>
      </w:r>
      <w:r w:rsidR="0050402C">
        <w:tab/>
      </w:r>
      <w:r w:rsidR="0050402C">
        <w:tab/>
      </w:r>
      <w:r w:rsidR="0050402C">
        <w:tab/>
      </w:r>
      <w:r w:rsidR="0050402C">
        <w:tab/>
      </w:r>
      <w:r w:rsidR="0050402C">
        <w:tab/>
      </w:r>
      <w:r w:rsidR="0050402C">
        <w:tab/>
      </w:r>
      <w:r w:rsidR="00C97FDC">
        <w:t>B</w:t>
      </w:r>
    </w:p>
    <w:p w14:paraId="7D81878C" w14:textId="77777777" w:rsidR="00AC35C0" w:rsidRPr="0050402C" w:rsidRDefault="00AC35C0" w:rsidP="00027DB1">
      <w:pPr>
        <w:rPr>
          <w:rFonts w:ascii="Times New Roman" w:hAnsi="Times New Roman"/>
          <w:lang w:eastAsia="fr-FR"/>
        </w:rPr>
      </w:pPr>
    </w:p>
    <w:p w14:paraId="0C81BAD9" w14:textId="2DC14708" w:rsidR="00AC35C0" w:rsidRDefault="00DF099D" w:rsidP="00AC35C0">
      <w:sdt>
        <w:sdtPr>
          <w:alias w:val="Photo §4.5 n°9"/>
          <w:tag w:val="photo_45_9"/>
          <w:picture/>
        </w:sdtPr>
        <w:sdtContent>
          <w:r w:rsidRPr="005F6D6D">
            <w:rPr>
              <w:rFonts w:ascii="Times New Roman" w:hAnsi="Times New Roman"/>
              <w:noProof/>
              <w:lang w:eastAsia="fr-FR"/>
            </w:rPr>
            <w:drawing>
              <wp:inline distT="0" distB="0" distL="0" distR="0" wp14:anchorId="6ACED1F9" wp14:editId="1B5A3605">
                <wp:extent cx="2880000" cy="2160000"/>
                <wp:effectExtent l="0" t="0" r="0" b="0"/>
                <wp:docPr id="224252035"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a:ln>
                          <a:noFill/>
                        </a:ln>
                      </pic:spPr>
                    </pic:pic>
                  </a:graphicData>
                </a:graphic>
              </wp:inline>
            </w:drawing>
          </w:r>
        </w:sdtContent>
      </w:sdt>
      <w:r w:rsidR="00AC35C0">
        <w:tab/>
      </w:r>
      <w:sdt>
        <w:sdtPr>
          <w:alias w:val="Photo §4.5 n°10"/>
          <w:tag w:val="photo_45_10"/>
          <w:picture/>
        </w:sdtPr>
        <w:sdtContent>
          <w:r w:rsidR="00AC35C0">
            <w:rPr>
              <w:noProof/>
            </w:rPr>
            <w:drawing>
              <wp:inline distT="0" distB="0" distL="0" distR="0" wp14:anchorId="67F00778" wp14:editId="7E5B76D5">
                <wp:extent cx="2878479" cy="2160000"/>
                <wp:effectExtent l="0" t="0" r="0" b="0"/>
                <wp:docPr id="977304183"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78479" cy="2160000"/>
                        </a:xfrm>
                        <a:prstGeom prst="rect">
                          <a:avLst/>
                        </a:prstGeom>
                        <a:noFill/>
                        <a:ln>
                          <a:noFill/>
                        </a:ln>
                      </pic:spPr>
                    </pic:pic>
                  </a:graphicData>
                </a:graphic>
              </wp:inline>
            </w:drawing>
          </w:r>
        </w:sdtContent>
      </w:sdt>
    </w:p>
    <w:p w14:paraId="0F08CA1E" w14:textId="77777777" w:rsidR="00AC35C0" w:rsidRDefault="00AC35C0" w:rsidP="00355491">
      <w:pPr>
        <w:tabs>
          <w:tab w:val="center" w:pos="5046"/>
        </w:tabs>
      </w:pPr>
    </w:p>
    <w:p w14:paraId="70BF5F97" w14:textId="67E9CA75" w:rsidR="0019003E" w:rsidRDefault="00C97FDC" w:rsidP="00355491">
      <w:pPr>
        <w:tabs>
          <w:tab w:val="center" w:pos="5046"/>
        </w:tabs>
      </w:pPr>
      <w:r>
        <w:t>C</w:t>
      </w:r>
      <w:r>
        <w:tab/>
      </w:r>
      <w:r w:rsidR="003F4452">
        <w:t>D</w:t>
      </w:r>
    </w:p>
    <w:p w14:paraId="7051105F" w14:textId="4F38CA21" w:rsidR="004764D1" w:rsidRPr="004764D1" w:rsidRDefault="00985C98" w:rsidP="004764D1">
      <w:pPr>
        <w:tabs>
          <w:tab w:val="center" w:pos="5046"/>
        </w:tabs>
      </w:pPr>
      <w:r>
        <w:t xml:space="preserve">        </w:t>
      </w:r>
      <w:r>
        <w:tab/>
      </w:r>
      <w:r w:rsidR="004764D1">
        <w:tab/>
        <w:t xml:space="preserve">        </w:t>
      </w:r>
    </w:p>
    <w:p w14:paraId="0EFAE98C" w14:textId="41257F83" w:rsidR="00AC35C0" w:rsidRPr="00AC35C0" w:rsidRDefault="00AC35C0" w:rsidP="00AC35C0">
      <w:sdt>
        <w:sdtPr>
          <w:alias w:val="Photo §4.5 n°11"/>
          <w:tag w:val="photo_45_11"/>
          <w:picture/>
        </w:sdtPr>
        <w:sdtContent>
          <w:r w:rsidRPr="00AC35C0">
            <w:rPr>
              <w:noProof/>
            </w:rPr>
            <w:drawing>
              <wp:inline distT="0" distB="0" distL="0" distR="0" wp14:anchorId="5CF3E546" wp14:editId="2D5A07F3">
                <wp:extent cx="2880000" cy="2160000"/>
                <wp:effectExtent l="0" t="0" r="0" b="0"/>
                <wp:docPr id="1688297413"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a:ln>
                          <a:noFill/>
                        </a:ln>
                      </pic:spPr>
                    </pic:pic>
                  </a:graphicData>
                </a:graphic>
              </wp:inline>
            </w:drawing>
          </w:r>
        </w:sdtContent>
      </w:sdt>
      <w:r>
        <w:tab/>
      </w:r>
      <w:sdt>
        <w:sdtPr>
          <w:alias w:val="Photo §4.5 n°12"/>
          <w:tag w:val="photo_45_12"/>
          <w:picture/>
        </w:sdtPr>
        <w:sdtContent>
          <w:r w:rsidRPr="00AC35C0">
            <w:rPr>
              <w:noProof/>
            </w:rPr>
            <w:drawing>
              <wp:inline distT="0" distB="0" distL="0" distR="0" wp14:anchorId="68A14C59" wp14:editId="081A2AEC">
                <wp:extent cx="2880000" cy="2160000"/>
                <wp:effectExtent l="0" t="0" r="0" b="0"/>
                <wp:docPr id="1924373207"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a:ln>
                          <a:noFill/>
                        </a:ln>
                      </pic:spPr>
                    </pic:pic>
                  </a:graphicData>
                </a:graphic>
              </wp:inline>
            </w:drawing>
          </w:r>
        </w:sdtContent>
      </w:sdt>
    </w:p>
    <w:p w14:paraId="70EDF33C" w14:textId="4ADE5E6D" w:rsidR="00FC5422" w:rsidRPr="00AC35C0" w:rsidRDefault="00FC5422" w:rsidP="00FC5422">
      <w:pPr>
        <w:tabs>
          <w:tab w:val="center" w:pos="5046"/>
        </w:tabs>
      </w:pPr>
    </w:p>
    <w:p w14:paraId="73994632" w14:textId="77777777" w:rsidR="00FC5422" w:rsidRDefault="00456036" w:rsidP="003F4452">
      <w:pPr>
        <w:tabs>
          <w:tab w:val="center" w:pos="5046"/>
        </w:tabs>
      </w:pPr>
      <w:r>
        <w:t>E</w:t>
      </w:r>
      <w:r w:rsidR="004764D1">
        <w:tab/>
      </w:r>
      <w:r>
        <w:t>F</w:t>
      </w:r>
    </w:p>
    <w:p w14:paraId="5A26E0AD" w14:textId="77777777" w:rsidR="00FC5422" w:rsidRDefault="00FC5422" w:rsidP="003F4452">
      <w:pPr>
        <w:tabs>
          <w:tab w:val="center" w:pos="5046"/>
        </w:tabs>
      </w:pPr>
    </w:p>
    <w:p w14:paraId="5821E19B" w14:textId="36913F41" w:rsidR="007E72B3" w:rsidRPr="00646C18" w:rsidRDefault="00DF099D" w:rsidP="006A21F5">
      <w:pPr>
        <w:pStyle w:val="Lgende"/>
      </w:pPr>
      <w:bookmarkStart w:id="62" w:name="_Toc213444607"/>
      <w:bookmarkStart w:id="63" w:name="_Toc234842207"/>
      <w:r>
        <w:t xml:space="preserve">Photo </w:t>
      </w:r>
      <w:fldSimple w:instr=" SEQ Photo \* ARABIC ">
        <w:r w:rsidR="0066336B">
          <w:rPr>
            <w:noProof/>
          </w:rPr>
          <w:t>4</w:t>
        </w:r>
      </w:fldSimple>
      <w:r>
        <w:t> : Espèces rejetées A : Requin peau bleue (BSH) ; B : Requin soyeux (FAL) ; C : Requin océanique (OCS) ; D :</w:t>
      </w:r>
      <w:bookmarkEnd w:id="62"/>
      <w:r>
        <w:t xml:space="preserve"> Lancier long nez (ALX) ; </w:t>
      </w:r>
      <w:r w:rsidR="00823C59">
        <w:t xml:space="preserve">E : </w:t>
      </w:r>
      <w:r>
        <w:t xml:space="preserve">Requin renard à gros yeux (BTH) ; </w:t>
      </w:r>
      <w:r w:rsidR="00823C59">
        <w:t xml:space="preserve">F : </w:t>
      </w:r>
      <w:r>
        <w:t>Compère océanique (LGH)</w:t>
      </w:r>
      <w:bookmarkEnd w:id="63"/>
      <w:r>
        <w:rPr>
          <w:color w:val="FF8000"/>
        </w:rPr>
        <w:t xml:space="preserve"> [À compléter — légende photo : espèce A : … ; B : … ; C : …]</w:t>
      </w:r>
    </w:p>
    <w:p w14:paraId="26D8D3B2" w14:textId="77777777" w:rsidR="00596FE5" w:rsidRDefault="00B32DE8" w:rsidP="00596FE5">
      <w:pPr>
        <w:pStyle w:val="Titre2"/>
        <w:spacing w:before="120" w:after="120"/>
      </w:pPr>
      <w:bookmarkStart w:id="64" w:name="_Toc232704082"/>
      <w:r>
        <w:lastRenderedPageBreak/>
        <w:t>4</w:t>
      </w:r>
      <w:r w:rsidR="00830052">
        <w:t>.</w:t>
      </w:r>
      <w:r w:rsidR="006C32B0">
        <w:t>6</w:t>
      </w:r>
      <w:r w:rsidR="00830052">
        <w:t xml:space="preserve">) </w:t>
      </w:r>
      <w:r w:rsidR="00646C18">
        <w:t xml:space="preserve">La </w:t>
      </w:r>
      <w:r w:rsidR="00646C18" w:rsidRPr="001C4114">
        <w:t>déprédation</w:t>
      </w:r>
      <w:bookmarkEnd w:id="64"/>
    </w:p>
    <w:p>
      <w:r>
        <w:t>{%p if not has_depredation %}</w:t>
      </w:r>
    </w:p>
    <w:p>
      <w:r>
        <w:t>Aucune déprédation n’a été observée durant cette marée.</w:t>
      </w:r>
    </w:p>
    <w:p>
      <w:r>
        <w:t>{%p endif %}</w:t>
      </w:r>
    </w:p>
    <w:p>
      <w:r>
        <w:t>{%p if has_depredation %}</w:t>
      </w:r>
    </w:p>
    <w:p w14:paraId="673E2C14" w14:textId="77777777" w:rsidR="00E64C67" w:rsidRDefault="00F47DB8" w:rsidP="0058016D">
      <w:pPr>
        <w:jc w:val="center"/>
      </w:pPr>
      <w:r>
        <w:rPr>
          <w:highlight w:val="yellow"/>
        </w:rPr>
        <w:t>{{ image_depred_totale }}</w:t>
      </w:r>
    </w:p>
    <w:p w14:paraId="572DE1FE" w14:textId="77777777" w:rsidR="0058016D" w:rsidRPr="005B2AFB" w:rsidRDefault="00B808B7" w:rsidP="00B018EA">
      <w:pPr>
        <w:pStyle w:val="Lgende"/>
        <w:jc w:val="center"/>
      </w:pPr>
      <w:bookmarkStart w:id="65" w:name="_Toc232704104"/>
      <w:r>
        <w:t xml:space="preserve">Figure </w:t>
      </w:r>
      <w:fldSimple w:instr=" SEQ Figure \* ARABIC ">
        <w:r w:rsidR="006646E2">
          <w:rPr>
            <w:noProof/>
          </w:rPr>
          <w:t>15</w:t>
        </w:r>
      </w:fldSimple>
      <w:r w:rsidR="0058016D" w:rsidRPr="005B2AFB">
        <w:t> : Répartition des différents types de déprédation durant la marée</w:t>
      </w:r>
      <w:bookmarkEnd w:id="65"/>
    </w:p>
    <w:p w14:paraId="1643A83D" w14:textId="77777777" w:rsidR="00DB7368" w:rsidRPr="00DB7368" w:rsidRDefault="00F47DB8" w:rsidP="00124235">
      <w:pPr>
        <w:spacing w:before="100" w:beforeAutospacing="1" w:after="100" w:afterAutospacing="1"/>
        <w:jc w:val="center"/>
        <w:rPr>
          <w:rFonts w:ascii="Times New Roman" w:hAnsi="Times New Roman"/>
          <w:lang w:val="en-US"/>
        </w:rPr>
      </w:pPr>
      <w:r>
        <w:rPr>
          <w:highlight w:val="yellow"/>
        </w:rPr>
        <w:t>{{ image_depred_especes }}</w:t>
      </w:r>
    </w:p>
    <w:p w14:paraId="3C99F345" w14:textId="77777777" w:rsidR="0058016D" w:rsidRDefault="00B808B7" w:rsidP="00B018EA">
      <w:pPr>
        <w:pStyle w:val="Lgende"/>
        <w:jc w:val="center"/>
      </w:pPr>
      <w:bookmarkStart w:id="66" w:name="_Toc232704105"/>
      <w:r>
        <w:t xml:space="preserve">Figure </w:t>
      </w:r>
      <w:fldSimple w:instr=" SEQ Figure \* ARABIC ">
        <w:r w:rsidR="006646E2">
          <w:rPr>
            <w:noProof/>
          </w:rPr>
          <w:t>16</w:t>
        </w:r>
      </w:fldSimple>
      <w:r>
        <w:t xml:space="preserve"> </w:t>
      </w:r>
      <w:r w:rsidR="0058016D">
        <w:t>: Répartition des différents types de déprédation pour chaque espèce</w:t>
      </w:r>
      <w:bookmarkEnd w:id="66"/>
      <w:r w:rsidR="007649A0">
        <w:t xml:space="preserve"> </w:t>
      </w:r>
    </w:p>
    <w:p w14:paraId="11728620" w14:textId="14C18A2F" w:rsidR="00031F77" w:rsidRDefault="006E0C39" w:rsidP="006E0C39">
      <w:r>
        <w:rPr>
          <w:highlight w:val="yellow"/>
        </w:rPr>
        <w:t>{{ depredation_par1 }}</w:t>
      </w:r>
    </w:p>
    <w:p>
      <w:r>
        <w:rPr>
          <w:highlight w:val="yellow"/>
        </w:rPr>
        <w:t>{%p for g in depredations_secondaires %}</w:t>
      </w:r>
    </w:p>
    <w:p w14:paraId="0A07E43D" w14:textId="441DA567" w:rsidR="00031F77" w:rsidRDefault="00031F77" w:rsidP="006E0C39">
      <w:r>
        <w:rPr>
          <w:highlight w:val="yellow"/>
        </w:rPr>
        <w:t>{{ g.phrase }}</w:t>
      </w:r>
    </w:p>
    <w:p>
      <w:r>
        <w:rPr>
          <w:highlight w:val="yellow"/>
        </w:rPr>
        <w:t>{%p endfor %}</w:t>
      </w:r>
    </w:p>
    <w:p w14:paraId="7F13EE91" w14:textId="77777777" w:rsidR="006E0C39" w:rsidRDefault="006E0C39" w:rsidP="006E0C39"/>
    <w:p>
      <w:r>
        <w:rPr>
          <w:highlight w:val="yellow"/>
        </w:rPr>
        <w:t>{%p if depredation_isb %}</w:t>
      </w:r>
    </w:p>
    <w:p w14:paraId="2D44AE47" w14:textId="0B19385B" w:rsidR="006E0C39" w:rsidRDefault="006E0C39" w:rsidP="006E0C39">
      <w:r>
        <w:rPr>
          <w:highlight w:val="yellow"/>
        </w:rPr>
        <w:t>{{ depredation_isb }}</w:t>
      </w:r>
    </w:p>
    <w:p>
      <w:r>
        <w:rPr>
          <w:highlight w:val="yellow"/>
        </w:rPr>
        <w:t>{%p endif %}</w:t>
      </w:r>
    </w:p>
    <w:p w14:paraId="2AC647D6" w14:textId="77777777" w:rsidR="00C8306B" w:rsidRDefault="00C8306B" w:rsidP="003B6590"/>
    <w:p w14:paraId="13BEA401" w14:textId="77777777" w:rsidR="007E72B3" w:rsidRDefault="00EC0A30" w:rsidP="003B6590">
      <w:r>
        <w:t xml:space="preserve">  </w:t>
      </w:r>
      <w:r w:rsidR="0058016D">
        <w:t xml:space="preserve">  </w:t>
      </w:r>
    </w:p>
    <w:p w14:paraId="4A71EC59" w14:textId="77ECA20F" w:rsidR="006E0C39" w:rsidRDefault="006E0C39" w:rsidP="00646C18">
      <w:sdt>
        <w:sdtPr>
          <w:alias w:val="Photo §4.6 n°1"/>
          <w:tag w:val="photo_46_1"/>
          <w:picture/>
        </w:sdtPr>
        <w:sdtContent>
          <w:r w:rsidRPr="0050402C">
            <w:rPr>
              <w:rFonts w:ascii="Times New Roman" w:hAnsi="Times New Roman"/>
              <w:noProof/>
              <w:lang w:val="en-US"/>
            </w:rPr>
            <w:drawing>
              <wp:inline distT="0" distB="0" distL="0" distR="0" wp14:anchorId="2B84CCFC" wp14:editId="20B8A1C9">
                <wp:extent cx="2879725" cy="2159224"/>
                <wp:effectExtent l="0" t="0" r="0" b="0"/>
                <wp:docPr id="66395582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82683" cy="2161442"/>
                        </a:xfrm>
                        <a:prstGeom prst="rect">
                          <a:avLst/>
                        </a:prstGeom>
                        <a:noFill/>
                        <a:ln>
                          <a:noFill/>
                        </a:ln>
                      </pic:spPr>
                    </pic:pic>
                  </a:graphicData>
                </a:graphic>
              </wp:inline>
            </w:drawing>
          </w:r>
        </w:sdtContent>
      </w:sdt>
      <w:r>
        <w:tab/>
      </w:r>
      <w:sdt>
        <w:sdtPr>
          <w:alias w:val="Photo §4.6 n°2"/>
          <w:tag w:val="photo_46_2"/>
          <w:picture/>
        </w:sdtPr>
        <w:sdtContent>
          <w:r>
            <w:rPr>
              <w:noProof/>
            </w:rPr>
            <w:drawing>
              <wp:inline distT="0" distB="0" distL="0" distR="0" wp14:anchorId="4C1213F5" wp14:editId="6C94773E">
                <wp:extent cx="2880000" cy="2160000"/>
                <wp:effectExtent l="0" t="0" r="0" b="0"/>
                <wp:docPr id="150536310"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a:ln>
                          <a:noFill/>
                        </a:ln>
                      </pic:spPr>
                    </pic:pic>
                  </a:graphicData>
                </a:graphic>
              </wp:inline>
            </w:drawing>
          </w:r>
        </w:sdtContent>
      </w:sdt>
    </w:p>
    <w:p w14:paraId="45E9D3D6" w14:textId="77777777" w:rsidR="006E0C39" w:rsidRDefault="006E0C39" w:rsidP="00646C18"/>
    <w:p w14:paraId="715253FA" w14:textId="015C3BE2" w:rsidR="00F02745" w:rsidRDefault="00F02745" w:rsidP="00646C18">
      <w:r>
        <w:t>A</w:t>
      </w:r>
      <w:r>
        <w:tab/>
      </w:r>
      <w:r>
        <w:tab/>
      </w:r>
      <w:r>
        <w:tab/>
      </w:r>
      <w:r>
        <w:tab/>
      </w:r>
      <w:r>
        <w:tab/>
      </w:r>
      <w:r>
        <w:tab/>
      </w:r>
      <w:r>
        <w:tab/>
        <w:t>B</w:t>
      </w:r>
    </w:p>
    <w:p w14:paraId="7E6C8239" w14:textId="14A3120C" w:rsidR="0050402C" w:rsidRPr="00124235" w:rsidRDefault="006E0C39" w:rsidP="00027DB1">
      <w:pPr>
        <w:spacing w:before="100" w:beforeAutospacing="1" w:after="100" w:afterAutospacing="1"/>
        <w:jc w:val="left"/>
        <w:rPr>
          <w:lang w:val="fr-RE"/>
        </w:rPr>
      </w:pPr>
      <w:sdt>
        <w:sdtPr>
          <w:alias w:val="Photo §4.6 n°3"/>
          <w:tag w:val="photo_46_3"/>
          <w:picture/>
        </w:sdtPr>
        <w:sdtContent>
          <w:r w:rsidRPr="00124235">
            <w:rPr>
              <w:noProof/>
              <w:lang w:val="fr-RE"/>
            </w:rPr>
            <w:drawing>
              <wp:inline distT="0" distB="0" distL="0" distR="0" wp14:anchorId="470ED8D7" wp14:editId="1FA17ABD">
                <wp:extent cx="2880000" cy="2160000"/>
                <wp:effectExtent l="0" t="0" r="0" b="0"/>
                <wp:docPr id="831363102"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a:ln>
                          <a:noFill/>
                        </a:ln>
                      </pic:spPr>
                    </pic:pic>
                  </a:graphicData>
                </a:graphic>
              </wp:inline>
            </w:drawing>
          </w:r>
        </w:sdtContent>
      </w:sdt>
      <w:r>
        <w:rPr>
          <w:lang w:val="fr-RE"/>
        </w:rPr>
        <w:tab/>
      </w:r>
      <w:sdt>
        <w:sdtPr>
          <w:alias w:val="Photo §4.6 n°4"/>
          <w:tag w:val="photo_46_4"/>
          <w:picture/>
        </w:sdtPr>
        <w:sdtContent>
          <w:r>
            <w:rPr>
              <w:noProof/>
            </w:rPr>
            <w:drawing>
              <wp:inline distT="0" distB="0" distL="0" distR="0" wp14:anchorId="4EF8154C" wp14:editId="1E55F4A1">
                <wp:extent cx="2880000" cy="2160000"/>
                <wp:effectExtent l="0" t="0" r="0" b="0"/>
                <wp:docPr id="148750951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a:ln>
                          <a:noFill/>
                        </a:ln>
                      </pic:spPr>
                    </pic:pic>
                  </a:graphicData>
                </a:graphic>
              </wp:inline>
            </w:drawing>
          </w:r>
        </w:sdtContent>
      </w:sdt>
    </w:p>
    <w:p w14:paraId="23CCADD5" w14:textId="77777777" w:rsidR="004A6A41" w:rsidRDefault="00F02745" w:rsidP="00646C18">
      <w:r>
        <w:t>C</w:t>
      </w:r>
      <w:r>
        <w:tab/>
      </w:r>
      <w:r w:rsidR="0050402C">
        <w:tab/>
      </w:r>
      <w:r w:rsidR="0050402C">
        <w:tab/>
      </w:r>
      <w:r w:rsidR="0050402C">
        <w:tab/>
      </w:r>
      <w:r w:rsidR="0050402C">
        <w:tab/>
      </w:r>
      <w:r w:rsidR="007F0043">
        <w:tab/>
      </w:r>
      <w:r w:rsidR="007F0043">
        <w:tab/>
        <w:t>D</w:t>
      </w:r>
      <w:r w:rsidR="0050402C">
        <w:tab/>
      </w:r>
      <w:r w:rsidR="0050402C">
        <w:tab/>
      </w:r>
      <w:r>
        <w:tab/>
      </w:r>
      <w:r>
        <w:tab/>
      </w:r>
      <w:r>
        <w:tab/>
      </w:r>
      <w:r>
        <w:tab/>
      </w:r>
      <w:r>
        <w:tab/>
      </w:r>
    </w:p>
    <w:p w14:paraId="7E359838" w14:textId="77777777" w:rsidR="004A6A41" w:rsidRDefault="004A6A41" w:rsidP="00646C18"/>
    <w:p w14:paraId="691DA65C" w14:textId="0C6855CD" w:rsidR="00094BC4" w:rsidRDefault="00C31E7F" w:rsidP="000B052C">
      <w:pPr>
        <w:pStyle w:val="Lgende"/>
      </w:pPr>
      <w:bookmarkStart w:id="67" w:name="_Toc206866335"/>
      <w:bookmarkStart w:id="68" w:name="_Toc234842208"/>
      <w:r>
        <w:t xml:space="preserve">Photo </w:t>
      </w:r>
      <w:fldSimple w:instr=" SEQ Photo \* ARABIC ">
        <w:r w:rsidR="0066336B">
          <w:rPr>
            <w:noProof/>
          </w:rPr>
          <w:t>5</w:t>
        </w:r>
      </w:fldSimple>
      <w:r w:rsidR="00F02745">
        <w:t> : A : Déprédation par les squalelets féroces ; B : Déprédation par les requins ; C :</w:t>
      </w:r>
      <w:r w:rsidR="00BA0761">
        <w:t xml:space="preserve"> Déprédation par les calmars</w:t>
      </w:r>
      <w:r w:rsidR="00985C98">
        <w:t> </w:t>
      </w:r>
      <w:proofErr w:type="gramStart"/>
      <w:r w:rsidR="00985C98">
        <w:t xml:space="preserve">; </w:t>
      </w:r>
      <w:bookmarkEnd w:id="67"/>
      <w:r w:rsidR="00985C98">
        <w:t xml:space="preserve"> </w:t>
      </w:r>
      <w:r w:rsidR="007F0043">
        <w:t>D</w:t>
      </w:r>
      <w:proofErr w:type="gramEnd"/>
      <w:r w:rsidR="007F0043">
        <w:t> : Déprédation par les odontocètes</w:t>
      </w:r>
      <w:bookmarkEnd w:id="68"/>
      <w:r>
        <w:rPr>
          <w:color w:val="FF8000"/>
        </w:rPr>
        <w:t xml:space="preserve"> [À compléter — légende photo A : … ; B : … ; C : … ; D : …]</w:t>
      </w:r>
    </w:p>
    <w:p w14:paraId="318407BE" w14:textId="77777777" w:rsidR="00BA0761" w:rsidRDefault="00BA0761">
      <w:pPr>
        <w:jc w:val="left"/>
        <w:rPr>
          <w:rFonts w:ascii="Arial" w:hAnsi="Arial" w:cs="Arial"/>
          <w:b/>
          <w:bCs/>
          <w:i/>
          <w:iCs/>
          <w:sz w:val="28"/>
          <w:szCs w:val="28"/>
        </w:rPr>
      </w:pPr>
      <w:r>
        <w:br w:type="page"/>
      </w:r>
    </w:p>
    <w:p>
      <w:r>
        <w:t>{%p endif %}</w:t>
      </w:r>
    </w:p>
    <w:p w14:paraId="3129C237" w14:textId="77777777" w:rsidR="00BE527F" w:rsidRDefault="00B32DE8" w:rsidP="00BE527F">
      <w:pPr>
        <w:pStyle w:val="Titre2"/>
        <w:spacing w:before="120" w:after="120"/>
      </w:pPr>
      <w:bookmarkStart w:id="69" w:name="_Toc232704083"/>
      <w:r>
        <w:lastRenderedPageBreak/>
        <w:t>4</w:t>
      </w:r>
      <w:r w:rsidR="00830052">
        <w:t>.</w:t>
      </w:r>
      <w:r w:rsidR="006C32B0">
        <w:t>7</w:t>
      </w:r>
      <w:r w:rsidR="00830052">
        <w:t xml:space="preserve">) </w:t>
      </w:r>
      <w:r w:rsidR="00BE527F">
        <w:t>Capture par unité d’effort (</w:t>
      </w:r>
      <w:r w:rsidR="00BE527F" w:rsidRPr="00611EB7">
        <w:t>CPUE</w:t>
      </w:r>
      <w:r w:rsidR="00BE527F" w:rsidRPr="00383490">
        <w:t>)</w:t>
      </w:r>
      <w:r w:rsidR="00BE527F">
        <w:t xml:space="preserve"> pour les espèces </w:t>
      </w:r>
      <w:r w:rsidR="00BE527F" w:rsidRPr="00D43645">
        <w:t>cibles</w:t>
      </w:r>
      <w:bookmarkEnd w:id="69"/>
    </w:p>
    <w:p w14:paraId="545BACA9" w14:textId="77777777" w:rsidR="006E0C39" w:rsidRDefault="006E0C39" w:rsidP="006E0C39">
      <w:r>
        <w:t xml:space="preserve">La CPUE représente le nombre de poissons capturés (intacts (commercialisés ou non) et endommagés) pour 1000 hameçons posés. </w:t>
      </w:r>
    </w:p>
    <w:p w14:paraId="530AAF90" w14:textId="77777777" w:rsidR="006E0C39" w:rsidRDefault="006E0C39" w:rsidP="00BE527F">
      <w:r>
        <w:t xml:space="preserve"> </w:t>
      </w:r>
    </w:p>
    <w:p>
      <w:r>
        <w:rPr>
          <w:highlight w:val="yellow"/>
        </w:rPr>
        <w:t>{{ tableau_cpue_complet }}</w:t>
      </w:r>
    </w:p>
    <w:p w14:paraId="3DE446BD" w14:textId="738511D9" w:rsidR="00F02745" w:rsidRDefault="00F02745" w:rsidP="00BE527F"/>
    <w:p w14:paraId="797A9E18" w14:textId="77777777" w:rsidR="00F02745" w:rsidRDefault="00F02745" w:rsidP="00BE527F"/>
    <w:p w14:paraId="741B09A5" w14:textId="77777777" w:rsidR="00F02745" w:rsidRDefault="00F02745" w:rsidP="00BE527F"/>
    <w:p w14:paraId="4C4E0690" w14:textId="4206C429" w:rsidR="00BE527F" w:rsidRDefault="006E0C39" w:rsidP="00C5146D">
      <w:pPr>
        <w:jc w:val="center"/>
        <w:rPr>
          <w:rFonts w:ascii="Arial" w:hAnsi="Arial" w:cs="Arial"/>
          <w:sz w:val="22"/>
          <w:szCs w:val="22"/>
        </w:rPr>
      </w:pPr>
      <w:r>
        <w:rPr>
          <w:highlight w:val="yellow"/>
        </w:rPr>
        <w:t>{{ image_cpue }}</w:t>
      </w:r>
    </w:p>
    <w:p w14:paraId="7FA30095" w14:textId="6D2CD008" w:rsidR="000E385B" w:rsidRDefault="000E385B" w:rsidP="000E385B">
      <w:pPr>
        <w:pStyle w:val="Lgende"/>
      </w:pPr>
      <w:bookmarkStart w:id="70" w:name="_Toc213444599"/>
      <w:bookmarkStart w:id="71" w:name="_Toc232704106"/>
      <w:r>
        <w:t xml:space="preserve">Figure </w:t>
      </w:r>
      <w:fldSimple w:instr=" SEQ Figure \* ARABIC ">
        <w:r>
          <w:rPr>
            <w:noProof/>
          </w:rPr>
          <w:t>17</w:t>
        </w:r>
      </w:fldSimple>
      <w:r>
        <w:t> : CPUE de l’espadon (en bleu),</w:t>
      </w:r>
      <w:r w:rsidR="00E921A7">
        <w:t xml:space="preserve"> du </w:t>
      </w:r>
      <w:r w:rsidR="00E921A7">
        <w:t xml:space="preserve">thon albacore </w:t>
      </w:r>
      <w:r>
        <w:t xml:space="preserve">(en rouge foncé), du </w:t>
      </w:r>
      <w:r w:rsidR="00E921A7">
        <w:t xml:space="preserve">thon </w:t>
      </w:r>
      <w:proofErr w:type="spellStart"/>
      <w:r w:rsidR="00E921A7">
        <w:t>patudo</w:t>
      </w:r>
      <w:proofErr w:type="spellEnd"/>
      <w:r w:rsidR="00E921A7">
        <w:t xml:space="preserve"> </w:t>
      </w:r>
      <w:r>
        <w:t>(en rouge) et du thon germon (en rose) et totale (carré en noir) au cours de la marée</w:t>
      </w:r>
      <w:bookmarkEnd w:id="70"/>
      <w:bookmarkEnd w:id="71"/>
    </w:p>
    <w:p w14:paraId="25265D09" w14:textId="5AFAF1D4" w:rsidR="000E385B" w:rsidRDefault="000E385B" w:rsidP="000E385B">
      <w:r>
        <w:rPr/>
        <w:t xml:space="preserve">La CPUE totale des espèces cibles de la marée est variable entre </w:t>
      </w:r>
      <w:r>
        <w:rPr>
          <w:highlight w:val="yellow"/>
        </w:rPr>
        <w:t>{{ cpue_max_47 }}</w:t>
      </w:r>
      <w:r>
        <w:rPr/>
        <w:t xml:space="preserve">/1000 hameçons et </w:t>
      </w:r>
      <w:r>
        <w:rPr>
          <w:highlight w:val="yellow"/>
        </w:rPr>
        <w:t>{{ cpue_min_47 }}</w:t>
      </w:r>
      <w:r>
        <w:rPr/>
        <w:t>/1000 hameçons.</w:t>
      </w:r>
    </w:p>
    <w:p w14:paraId="0F4BE4D8" w14:textId="3846957C" w:rsidR="009D4D2A" w:rsidRPr="00BA0761" w:rsidRDefault="000E385B" w:rsidP="00BA0761">
      <w:r>
        <w:t>Il n’y a pas de causes de déprédation pour les différences de CPUE.</w:t>
      </w:r>
    </w:p>
    <w:p w14:paraId="25E3E4BC" w14:textId="77777777" w:rsidR="00A821B1" w:rsidRDefault="00A821B1">
      <w:pPr>
        <w:jc w:val="left"/>
        <w:rPr>
          <w:rFonts w:ascii="Arial" w:hAnsi="Arial" w:cs="Arial"/>
          <w:b/>
          <w:bCs/>
          <w:kern w:val="32"/>
          <w:sz w:val="32"/>
          <w:szCs w:val="32"/>
        </w:rPr>
      </w:pPr>
      <w:r>
        <w:br w:type="page"/>
      </w:r>
    </w:p>
    <w:p w14:paraId="32CAD7F7" w14:textId="77777777" w:rsidR="00B3754D" w:rsidRDefault="00B3754D" w:rsidP="00B3754D">
      <w:pPr>
        <w:pStyle w:val="Titre1"/>
      </w:pPr>
      <w:bookmarkStart w:id="72" w:name="_Toc232704084"/>
      <w:r>
        <w:lastRenderedPageBreak/>
        <w:t>Conclusion</w:t>
      </w:r>
      <w:bookmarkEnd w:id="72"/>
    </w:p>
    <w:p w14:paraId="5DC2C067" w14:textId="77777777" w:rsidR="00E30E9F" w:rsidRDefault="00E30E9F" w:rsidP="003D5491"/>
    <w:p w14:paraId="665A12A6" w14:textId="0D1972AB" w:rsidR="000E385B" w:rsidRDefault="000E385B" w:rsidP="000E385B">
      <w:r>
        <w:t xml:space="preserve">Cette marée se situe dans la moyenne en termes de captures commerciales avec environ 5,7 tonnes de poissons débarquées estimées. C’est moins bien que les marées précédentes annonçant que la saison est peut-être </w:t>
      </w:r>
      <w:r w:rsidR="002B78E1">
        <w:t>terminée</w:t>
      </w:r>
      <w:r>
        <w:t xml:space="preserve"> dans la zone. </w:t>
      </w:r>
      <w:r>
        <w:rPr>
          <w:color w:val="FF8000"/>
        </w:rPr>
        <w:t xml:space="preserve"> [À compléter]</w:t>
      </w:r>
    </w:p>
    <w:p w14:paraId="243BBF7A" w14:textId="77777777" w:rsidR="000E385B" w:rsidRDefault="000E385B" w:rsidP="000E385B"/>
    <w:p w14:paraId="479295A5" w14:textId="77777777" w:rsidR="000E385B" w:rsidRDefault="000E385B" w:rsidP="000E385B">
      <w:r>
        <w:rPr>
          <w:color w:val="FF8000"/>
        </w:rPr>
        <w:t xml:space="preserve">[À compléter — observations d'espèces protégées]</w:t>
      </w:r>
    </w:p>
    <w:p w14:paraId="1E866AB0" w14:textId="77777777" w:rsidR="000E385B" w:rsidRDefault="000E385B" w:rsidP="000E385B"/>
    <w:p w14:paraId="135C14A6" w14:textId="4B17D904" w:rsidR="0017245E" w:rsidRDefault="003622A2" w:rsidP="003D5491">
      <w:r>
        <w:t>La</w:t>
      </w:r>
      <w:r w:rsidR="00E9534E">
        <w:t xml:space="preserve"> marée s’est bien </w:t>
      </w:r>
      <w:r w:rsidR="00D72A63">
        <w:t>déroulée</w:t>
      </w:r>
      <w:r w:rsidR="00E9534E">
        <w:t>.</w:t>
      </w:r>
      <w:r w:rsidR="00E30E9F">
        <w:t xml:space="preserve"> L’ambiance a bord était bonne et l’équipage a donné toute l’aide possible pour que la mission se passe bien.</w:t>
      </w:r>
      <w:r w:rsidR="00E9534E">
        <w:t xml:space="preserve"> </w:t>
      </w:r>
      <w:r>
        <w:rPr>
          <w:color w:val="FF8000"/>
        </w:rPr>
        <w:t xml:space="preserve"> [À compléter]</w:t>
      </w:r>
    </w:p>
    <w:p w14:paraId="4E90E6FE" w14:textId="77777777" w:rsidR="006847B2" w:rsidRDefault="006847B2">
      <w:pPr>
        <w:rPr>
          <w:rFonts w:ascii="Arial" w:hAnsi="Arial" w:cs="Arial"/>
          <w:sz w:val="22"/>
          <w:szCs w:val="22"/>
        </w:rPr>
      </w:pPr>
    </w:p>
    <w:p w14:paraId="27FA6B14" w14:textId="77777777" w:rsidR="00BE527F" w:rsidRDefault="00BE527F" w:rsidP="00BE527F">
      <w:pPr>
        <w:spacing w:before="120" w:after="120"/>
        <w:rPr>
          <w:rFonts w:ascii="Arial" w:hAnsi="Arial" w:cs="Arial"/>
          <w:sz w:val="22"/>
          <w:szCs w:val="22"/>
        </w:rPr>
      </w:pPr>
    </w:p>
    <w:p w14:paraId="4CEA98B6" w14:textId="77777777" w:rsidR="00E9534E" w:rsidRDefault="00E9534E" w:rsidP="00BE527F">
      <w:pPr>
        <w:spacing w:before="120" w:after="120"/>
        <w:rPr>
          <w:rFonts w:ascii="Arial" w:hAnsi="Arial" w:cs="Arial"/>
          <w:sz w:val="22"/>
          <w:szCs w:val="22"/>
        </w:rPr>
      </w:pPr>
    </w:p>
    <w:p w14:paraId="5EF14BAB" w14:textId="77777777" w:rsidR="00E9534E" w:rsidRDefault="00E9534E" w:rsidP="00BE527F">
      <w:pPr>
        <w:spacing w:before="120" w:after="120"/>
        <w:rPr>
          <w:rFonts w:ascii="Arial" w:hAnsi="Arial" w:cs="Arial"/>
          <w:sz w:val="22"/>
          <w:szCs w:val="22"/>
        </w:rPr>
      </w:pPr>
    </w:p>
    <w:p w14:paraId="69F0B8E2" w14:textId="77777777" w:rsidR="00E9534E" w:rsidRDefault="00E9534E" w:rsidP="00BE527F">
      <w:pPr>
        <w:spacing w:before="120" w:after="120"/>
        <w:rPr>
          <w:rFonts w:ascii="Arial" w:hAnsi="Arial" w:cs="Arial"/>
          <w:sz w:val="22"/>
          <w:szCs w:val="22"/>
        </w:rPr>
      </w:pPr>
    </w:p>
    <w:p w14:paraId="52F1A72B" w14:textId="77777777" w:rsidR="00E9534E" w:rsidRDefault="00E9534E" w:rsidP="00BE527F">
      <w:pPr>
        <w:spacing w:before="120" w:after="120"/>
        <w:rPr>
          <w:rFonts w:ascii="Arial" w:hAnsi="Arial" w:cs="Arial"/>
          <w:sz w:val="22"/>
          <w:szCs w:val="22"/>
        </w:rPr>
      </w:pPr>
    </w:p>
    <w:p w14:paraId="1BA6FA22" w14:textId="77777777" w:rsidR="00E9534E" w:rsidRDefault="00E9534E" w:rsidP="00BE527F">
      <w:pPr>
        <w:spacing w:before="120" w:after="120"/>
        <w:rPr>
          <w:rFonts w:ascii="Arial" w:hAnsi="Arial" w:cs="Arial"/>
          <w:sz w:val="22"/>
          <w:szCs w:val="22"/>
        </w:rPr>
      </w:pPr>
    </w:p>
    <w:p w14:paraId="6FD6B833" w14:textId="77777777" w:rsidR="00E9534E" w:rsidRDefault="00E9534E" w:rsidP="00BE527F">
      <w:pPr>
        <w:spacing w:before="120" w:after="120"/>
        <w:rPr>
          <w:rFonts w:ascii="Arial" w:hAnsi="Arial" w:cs="Arial"/>
          <w:sz w:val="22"/>
          <w:szCs w:val="22"/>
        </w:rPr>
      </w:pPr>
    </w:p>
    <w:p w14:paraId="1B65722B" w14:textId="77777777" w:rsidR="00E9534E" w:rsidRDefault="00E9534E" w:rsidP="00BE527F">
      <w:pPr>
        <w:spacing w:before="120" w:after="120"/>
        <w:rPr>
          <w:rFonts w:ascii="Arial" w:hAnsi="Arial" w:cs="Arial"/>
          <w:sz w:val="22"/>
          <w:szCs w:val="22"/>
        </w:rPr>
      </w:pPr>
    </w:p>
    <w:p w14:paraId="1DD995FE" w14:textId="77777777" w:rsidR="00E9534E" w:rsidRDefault="00E9534E" w:rsidP="00BE527F">
      <w:pPr>
        <w:spacing w:before="120" w:after="120"/>
        <w:rPr>
          <w:rFonts w:ascii="Arial" w:hAnsi="Arial" w:cs="Arial"/>
          <w:sz w:val="22"/>
          <w:szCs w:val="22"/>
        </w:rPr>
      </w:pPr>
    </w:p>
    <w:p w14:paraId="3F5BF7DB" w14:textId="77777777" w:rsidR="00E9534E" w:rsidRDefault="00E9534E" w:rsidP="00BE527F">
      <w:pPr>
        <w:spacing w:before="120" w:after="120"/>
        <w:rPr>
          <w:rFonts w:ascii="Arial" w:hAnsi="Arial" w:cs="Arial"/>
          <w:sz w:val="22"/>
          <w:szCs w:val="22"/>
        </w:rPr>
      </w:pPr>
    </w:p>
    <w:p w14:paraId="46406A72" w14:textId="77777777" w:rsidR="00E9534E" w:rsidRDefault="00E9534E" w:rsidP="00BE527F">
      <w:pPr>
        <w:spacing w:before="120" w:after="120"/>
        <w:rPr>
          <w:rFonts w:ascii="Arial" w:hAnsi="Arial" w:cs="Arial"/>
          <w:sz w:val="22"/>
          <w:szCs w:val="22"/>
        </w:rPr>
      </w:pPr>
    </w:p>
    <w:p w14:paraId="304061BF" w14:textId="77777777" w:rsidR="00E9534E" w:rsidRDefault="00E9534E" w:rsidP="00BE527F">
      <w:pPr>
        <w:spacing w:before="120" w:after="120"/>
        <w:rPr>
          <w:rFonts w:ascii="Arial" w:hAnsi="Arial" w:cs="Arial"/>
          <w:sz w:val="22"/>
          <w:szCs w:val="22"/>
        </w:rPr>
      </w:pPr>
    </w:p>
    <w:p w14:paraId="30F2970F" w14:textId="77777777" w:rsidR="00E9534E" w:rsidRDefault="00E9534E" w:rsidP="00BE527F">
      <w:pPr>
        <w:spacing w:before="120" w:after="120"/>
        <w:rPr>
          <w:rFonts w:ascii="Arial" w:hAnsi="Arial" w:cs="Arial"/>
          <w:sz w:val="22"/>
          <w:szCs w:val="22"/>
        </w:rPr>
      </w:pPr>
    </w:p>
    <w:p w14:paraId="6599D68A" w14:textId="77777777" w:rsidR="00E9534E" w:rsidRDefault="00E9534E" w:rsidP="00BE527F">
      <w:pPr>
        <w:spacing w:before="120" w:after="120"/>
        <w:rPr>
          <w:rFonts w:ascii="Arial" w:hAnsi="Arial" w:cs="Arial"/>
          <w:sz w:val="22"/>
          <w:szCs w:val="22"/>
        </w:rPr>
      </w:pPr>
    </w:p>
    <w:p w14:paraId="59C85FE5" w14:textId="77777777" w:rsidR="00E9534E" w:rsidRDefault="00E9534E" w:rsidP="00BE527F">
      <w:pPr>
        <w:spacing w:before="120" w:after="120"/>
        <w:rPr>
          <w:rFonts w:ascii="Arial" w:hAnsi="Arial" w:cs="Arial"/>
          <w:sz w:val="22"/>
          <w:szCs w:val="22"/>
        </w:rPr>
      </w:pPr>
    </w:p>
    <w:p w14:paraId="7713C661" w14:textId="77777777" w:rsidR="00E9534E" w:rsidRDefault="00E9534E" w:rsidP="00BE527F">
      <w:pPr>
        <w:spacing w:before="120" w:after="120"/>
        <w:rPr>
          <w:rFonts w:ascii="Arial" w:hAnsi="Arial" w:cs="Arial"/>
          <w:sz w:val="22"/>
          <w:szCs w:val="22"/>
        </w:rPr>
      </w:pPr>
    </w:p>
    <w:p w14:paraId="4CAE708C" w14:textId="77777777" w:rsidR="00E9534E" w:rsidRDefault="00E9534E" w:rsidP="00BE527F">
      <w:pPr>
        <w:spacing w:before="120" w:after="120"/>
        <w:rPr>
          <w:rFonts w:ascii="Arial" w:hAnsi="Arial" w:cs="Arial"/>
          <w:sz w:val="22"/>
          <w:szCs w:val="22"/>
        </w:rPr>
      </w:pPr>
    </w:p>
    <w:p w14:paraId="5B2087B2" w14:textId="77777777" w:rsidR="00E9534E" w:rsidRDefault="00E9534E" w:rsidP="00BE527F">
      <w:pPr>
        <w:spacing w:before="120" w:after="120"/>
        <w:rPr>
          <w:rFonts w:ascii="Arial" w:hAnsi="Arial" w:cs="Arial"/>
          <w:sz w:val="22"/>
          <w:szCs w:val="22"/>
        </w:rPr>
      </w:pPr>
    </w:p>
    <w:p w14:paraId="0A029388" w14:textId="77777777" w:rsidR="00E9534E" w:rsidRDefault="00E9534E" w:rsidP="00BE527F">
      <w:pPr>
        <w:spacing w:before="120" w:after="120"/>
        <w:rPr>
          <w:rFonts w:ascii="Arial" w:hAnsi="Arial" w:cs="Arial"/>
          <w:sz w:val="22"/>
          <w:szCs w:val="22"/>
        </w:rPr>
      </w:pPr>
    </w:p>
    <w:p w14:paraId="1FE2700C" w14:textId="77777777" w:rsidR="00E9534E" w:rsidRDefault="00E9534E" w:rsidP="00BE527F">
      <w:pPr>
        <w:spacing w:before="120" w:after="120"/>
        <w:rPr>
          <w:rFonts w:ascii="Arial" w:hAnsi="Arial" w:cs="Arial"/>
          <w:sz w:val="22"/>
          <w:szCs w:val="22"/>
        </w:rPr>
      </w:pPr>
    </w:p>
    <w:p w14:paraId="4CF13335" w14:textId="77777777" w:rsidR="00E9534E" w:rsidRDefault="00E9534E" w:rsidP="00BE527F">
      <w:pPr>
        <w:spacing w:before="120" w:after="120"/>
        <w:rPr>
          <w:rFonts w:ascii="Arial" w:hAnsi="Arial" w:cs="Arial"/>
          <w:sz w:val="22"/>
          <w:szCs w:val="22"/>
        </w:rPr>
      </w:pPr>
    </w:p>
    <w:p w14:paraId="5C465098" w14:textId="77777777" w:rsidR="00094FF0" w:rsidRDefault="00094FF0">
      <w:pPr>
        <w:jc w:val="left"/>
        <w:rPr>
          <w:rFonts w:ascii="Arial" w:hAnsi="Arial" w:cs="Arial"/>
          <w:bCs/>
          <w:iCs/>
        </w:rPr>
      </w:pPr>
      <w:r>
        <w:rPr>
          <w:b/>
          <w:i/>
        </w:rPr>
        <w:br w:type="page"/>
      </w:r>
    </w:p>
    <w:p w14:paraId="108EB6FB" w14:textId="77777777" w:rsidR="00BE527F" w:rsidRPr="00FD273A" w:rsidRDefault="00BE527F" w:rsidP="00FD273A">
      <w:pPr>
        <w:pStyle w:val="Titre2"/>
        <w:jc w:val="center"/>
        <w:rPr>
          <w:b w:val="0"/>
          <w:i w:val="0"/>
          <w:sz w:val="24"/>
          <w:szCs w:val="24"/>
        </w:rPr>
      </w:pPr>
      <w:bookmarkStart w:id="73" w:name="_Toc232704085"/>
      <w:r w:rsidRPr="00FD273A">
        <w:rPr>
          <w:b w:val="0"/>
          <w:i w:val="0"/>
          <w:sz w:val="24"/>
          <w:szCs w:val="24"/>
        </w:rPr>
        <w:lastRenderedPageBreak/>
        <w:t>ANNEXE 1</w:t>
      </w:r>
      <w:bookmarkEnd w:id="73"/>
    </w:p>
    <w:p w14:paraId="4E0E73E7" w14:textId="77777777" w:rsidR="00BE527F" w:rsidRPr="00D93623" w:rsidRDefault="00BE527F" w:rsidP="00BE527F">
      <w:pPr>
        <w:jc w:val="center"/>
        <w:rPr>
          <w:rFonts w:ascii="Arial" w:hAnsi="Arial" w:cs="Arial"/>
        </w:rPr>
      </w:pPr>
    </w:p>
    <w:p w14:paraId="1B815204" w14:textId="77777777" w:rsidR="00BE527F" w:rsidRPr="00FD273A" w:rsidRDefault="00FD273A" w:rsidP="00FD273A">
      <w:pPr>
        <w:pStyle w:val="Titre2"/>
        <w:ind w:left="708" w:firstLine="708"/>
        <w:rPr>
          <w:b w:val="0"/>
          <w:i w:val="0"/>
          <w:sz w:val="24"/>
          <w:szCs w:val="24"/>
        </w:rPr>
      </w:pPr>
      <w:r>
        <w:rPr>
          <w:b w:val="0"/>
          <w:i w:val="0"/>
          <w:sz w:val="24"/>
          <w:szCs w:val="24"/>
        </w:rPr>
        <w:t xml:space="preserve">             </w:t>
      </w:r>
      <w:bookmarkStart w:id="74" w:name="_Toc232704086"/>
      <w:r w:rsidR="00BE527F" w:rsidRPr="00FD273A">
        <w:rPr>
          <w:b w:val="0"/>
          <w:i w:val="0"/>
          <w:sz w:val="24"/>
          <w:szCs w:val="24"/>
        </w:rPr>
        <w:t>CARACTERISTIQUES ET APPARAUX DE PECHE</w:t>
      </w:r>
      <w:bookmarkEnd w:id="74"/>
    </w:p>
    <w:p w14:paraId="4B3428E9" w14:textId="77777777" w:rsidR="00BE527F" w:rsidRPr="00D93623" w:rsidRDefault="00BE527F" w:rsidP="00BE527F">
      <w:pPr>
        <w:rPr>
          <w:rFonts w:ascii="Arial" w:hAnsi="Arial" w:cs="Arial"/>
        </w:rPr>
      </w:pPr>
    </w:p>
    <w:p w14:paraId="2B125B19" w14:textId="77777777" w:rsidR="00BE527F" w:rsidRPr="00D93623" w:rsidRDefault="00BE527F" w:rsidP="00BE527F">
      <w:pPr>
        <w:tabs>
          <w:tab w:val="left" w:pos="6840"/>
        </w:tabs>
        <w:rPr>
          <w:rFonts w:ascii="Arial" w:hAnsi="Arial" w:cs="Arial"/>
          <w:sz w:val="22"/>
          <w:szCs w:val="22"/>
        </w:rPr>
      </w:pPr>
      <w:r w:rsidRPr="00D93623">
        <w:rPr>
          <w:rFonts w:ascii="Arial" w:hAnsi="Arial" w:cs="Arial"/>
          <w:sz w:val="22"/>
          <w:szCs w:val="22"/>
        </w:rPr>
        <w:tab/>
      </w:r>
    </w:p>
    <w:p w14:paraId="7A3D897F" w14:textId="77777777" w:rsidR="00BE527F" w:rsidRPr="00D93623" w:rsidRDefault="00BE527F" w:rsidP="00BE527F">
      <w:pPr>
        <w:pStyle w:val="Titre2"/>
        <w:spacing w:before="120" w:after="120"/>
      </w:pPr>
      <w:bookmarkStart w:id="75" w:name="_Toc232704087"/>
      <w:r w:rsidRPr="00D93623">
        <w:t>Équipements disponible</w:t>
      </w:r>
      <w:r>
        <w:t>s</w:t>
      </w:r>
      <w:bookmarkEnd w:id="75"/>
      <w:r w:rsidRPr="00D93623">
        <w:t xml:space="preserve"> </w:t>
      </w:r>
    </w:p>
    <w:tbl>
      <w:tblPr>
        <w:tblStyle w:val="Grilledutableau"/>
        <w:tblLayout w:type="fixed"/>
        <w:tblLook w:val="01E0" w:firstRow="1" w:lastRow="1" w:firstColumn="1" w:lastColumn="1" w:noHBand="0" w:noVBand="0"/>
        <w:tblW w:w="5000" w:type="pct"/>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3402"/>
        <w:gridCol w:w="1021"/>
        <w:gridCol w:w="3969"/>
        <w:gridCol w:w="1247"/>
      </w:tblGrid>
      <w:tr w:rsidR="00BE527F" w:rsidRPr="00A62F88" w14:paraId="0BFB9E7A" w14:textId="77777777">
        <w:tc>
          <w:tcPr>
            <w:tcW w:w="3402"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14:paraId="25D0CEEA" w14:textId="77777777" w:rsidR="00BE527F" w:rsidRPr="00A62F88" w:rsidRDefault="00BE527F" w:rsidP="00BE527F">
            <w:pPr>
              <w:jc w:val="center"/>
              <w:rPr>
                <w:rFonts w:ascii="Arial" w:hAnsi="Arial" w:cs="Arial"/>
                <w:b/>
                <w:spacing w:val="-6"/>
                <w:sz w:val="22"/>
                <w:szCs w:val="22"/>
              </w:rPr>
            </w:pPr>
            <w:r w:rsidRPr="00A62F88">
              <w:rPr>
                <w:rFonts w:ascii="Arial" w:hAnsi="Arial" w:cs="Arial"/>
                <w:b/>
                <w:color w:val="000000"/>
                <w:spacing w:val="-6"/>
                <w:sz w:val="18"/>
                <w:szCs w:val="22"/>
              </w:rPr>
              <w:t>Appareil</w:t>
            </w:r>
          </w:p>
        </w:tc>
        <w:tc>
          <w:tcPr>
            <w:tcW w:w="1021"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14:paraId="569EB18F" w14:textId="77777777" w:rsidR="00BE527F" w:rsidRPr="00A62F88" w:rsidRDefault="00BE527F" w:rsidP="00BE527F">
            <w:pPr>
              <w:jc w:val="center"/>
              <w:rPr>
                <w:rFonts w:ascii="Arial" w:hAnsi="Arial" w:cs="Arial"/>
                <w:b/>
                <w:spacing w:val="-6"/>
                <w:sz w:val="22"/>
                <w:szCs w:val="22"/>
              </w:rPr>
            </w:pPr>
            <w:r w:rsidRPr="00A62F88">
              <w:rPr>
                <w:rFonts w:ascii="Arial" w:hAnsi="Arial" w:cs="Arial"/>
                <w:b/>
                <w:color w:val="000000"/>
                <w:spacing w:val="-6"/>
                <w:sz w:val="18"/>
                <w:szCs w:val="22"/>
              </w:rPr>
              <w:t>Nombre</w:t>
            </w:r>
          </w:p>
        </w:tc>
        <w:tc>
          <w:tcPr>
            <w:tcW w:w="3969"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14:paraId="210EB0E3" w14:textId="77777777" w:rsidR="00BE527F" w:rsidRPr="00A62F88" w:rsidRDefault="00BE527F" w:rsidP="00BE527F">
            <w:pPr>
              <w:jc w:val="center"/>
              <w:rPr>
                <w:rFonts w:ascii="Arial" w:hAnsi="Arial" w:cs="Arial"/>
                <w:b/>
                <w:spacing w:val="-6"/>
                <w:sz w:val="22"/>
                <w:szCs w:val="22"/>
              </w:rPr>
            </w:pPr>
            <w:r w:rsidRPr="00A62F88">
              <w:rPr>
                <w:rFonts w:ascii="Arial" w:hAnsi="Arial" w:cs="Arial"/>
                <w:b/>
                <w:color w:val="000000"/>
                <w:spacing w:val="-6"/>
                <w:sz w:val="18"/>
                <w:szCs w:val="22"/>
              </w:rPr>
              <w:t>Caractéristiques</w:t>
            </w:r>
          </w:p>
        </w:tc>
        <w:tc>
          <w:tcPr>
            <w:tcW w:w="1247"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C0C0C0"/>
          </w:tcPr>
          <w:p w14:paraId="4BA4CA8F" w14:textId="77777777" w:rsidR="00BE527F" w:rsidRPr="00A62F88" w:rsidRDefault="00BE527F" w:rsidP="00BE527F">
            <w:pPr>
              <w:jc w:val="center"/>
              <w:rPr>
                <w:rFonts w:ascii="Arial" w:hAnsi="Arial" w:cs="Arial"/>
                <w:b/>
                <w:spacing w:val="-6"/>
                <w:sz w:val="22"/>
                <w:szCs w:val="22"/>
              </w:rPr>
            </w:pPr>
            <w:r w:rsidRPr="00A62F88">
              <w:rPr>
                <w:rFonts w:ascii="Arial" w:hAnsi="Arial" w:cs="Arial"/>
                <w:b/>
                <w:color w:val="000000"/>
                <w:spacing w:val="-6"/>
                <w:sz w:val="18"/>
                <w:szCs w:val="22"/>
              </w:rPr>
              <w:t>Utilisation (O/N)</w:t>
            </w:r>
          </w:p>
        </w:tc>
      </w:tr>
      <w:tr w:rsidR="00DE2676" w:rsidRPr="00A62F88" w14:paraId="43030624" w14:textId="77777777">
        <w:trPr>
          <w:trHeight w:val="340" w:hRule="exact"/>
        </w:trPr>
        <w:tc>
          <w:tcPr>
            <w:tcW w:w="3402"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4EFB6F95" w14:textId="77777777" w:rsidR="00DE2676" w:rsidRPr="00A62F88" w:rsidRDefault="00DE2676" w:rsidP="00814409">
            <w:pPr>
              <w:spacing w:before="0" w:after="0"/>
              <w:jc w:val="left"/>
              <w:rPr>
                <w:rFonts w:ascii="Arial" w:hAnsi="Arial" w:cs="Arial"/>
                <w:sz w:val="22"/>
                <w:szCs w:val="22"/>
              </w:rPr>
            </w:pPr>
            <w:r w:rsidRPr="00470DF3">
              <w:rPr>
                <w:rFonts w:ascii="Arial" w:hAnsi="Arial" w:cs="Arial"/>
                <w:sz w:val="18"/>
                <w:szCs w:val="22"/>
              </w:rPr>
              <w:t xml:space="preserve">Tél. satellite </w:t>
            </w:r>
          </w:p>
        </w:tc>
        <w:tc>
          <w:tcPr>
            <w:tcW w:w="1021"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1EF488FD" w14:textId="77777777" w:rsidR="00DE2676" w:rsidRPr="00A62F88" w:rsidRDefault="00DE2676" w:rsidP="00814409">
            <w:pPr>
              <w:spacing w:before="0" w:after="0"/>
              <w:jc w:val="left"/>
              <w:rPr>
                <w:rFonts w:ascii="Arial" w:hAnsi="Arial" w:cs="Arial"/>
                <w:sz w:val="22"/>
                <w:szCs w:val="22"/>
              </w:rPr>
            </w:pPr>
            <w:r>
              <w:rPr>
                <w:rFonts w:ascii="Arial" w:hAnsi="Arial" w:cs="Arial"/>
                <w:sz w:val="18"/>
                <w:szCs w:val="22"/>
              </w:rPr>
              <w:t>1</w:t>
            </w:r>
          </w:p>
        </w:tc>
        <w:tc>
          <w:tcPr>
            <w:tcW w:w="3969"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26380DEE" w14:textId="77777777" w:rsidR="00DE2676" w:rsidRPr="00A62F88" w:rsidRDefault="00DE2676" w:rsidP="00814409">
            <w:pPr>
              <w:spacing w:before="0" w:after="0"/>
              <w:jc w:val="left"/>
              <w:rPr>
                <w:rFonts w:ascii="Arial" w:hAnsi="Arial" w:cs="Arial"/>
                <w:sz w:val="22"/>
                <w:szCs w:val="22"/>
              </w:rPr>
            </w:pPr>
          </w:p>
        </w:tc>
        <w:tc>
          <w:tcPr>
            <w:tcW w:w="1247"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4F7B29E5" w14:textId="77777777" w:rsidR="00DE2676" w:rsidRPr="00A62F88" w:rsidRDefault="00DE2676" w:rsidP="00814409">
            <w:pPr>
              <w:spacing w:before="0" w:after="0"/>
              <w:jc w:val="left"/>
              <w:rPr>
                <w:rFonts w:ascii="Arial" w:hAnsi="Arial" w:cs="Arial"/>
                <w:sz w:val="22"/>
                <w:szCs w:val="22"/>
              </w:rPr>
            </w:pPr>
            <w:r>
              <w:rPr>
                <w:rFonts w:ascii="Arial" w:hAnsi="Arial" w:cs="Arial"/>
                <w:sz w:val="18"/>
                <w:szCs w:val="22"/>
              </w:rPr>
              <w:t>O</w:t>
            </w:r>
          </w:p>
        </w:tc>
      </w:tr>
      <w:tr w:rsidR="00DE2676" w:rsidRPr="00A62F88" w14:paraId="3FAD2CD6" w14:textId="77777777">
        <w:trPr>
          <w:trHeight w:val="340" w:hRule="exact"/>
        </w:trPr>
        <w:tc>
          <w:tcPr>
            <w:tcW w:w="3402"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660F65A6" w14:textId="77777777" w:rsidR="00DE2676" w:rsidRPr="00470DF3" w:rsidRDefault="00DE2676" w:rsidP="00814409">
            <w:pPr>
              <w:spacing w:before="0" w:after="0"/>
              <w:jc w:val="left"/>
              <w:rPr>
                <w:rFonts w:ascii="Arial" w:hAnsi="Arial" w:cs="Arial"/>
                <w:sz w:val="22"/>
                <w:szCs w:val="22"/>
              </w:rPr>
            </w:pPr>
            <w:r>
              <w:rPr>
                <w:rFonts w:ascii="Arial" w:hAnsi="Arial" w:cs="Arial"/>
                <w:sz w:val="18"/>
                <w:szCs w:val="22"/>
              </w:rPr>
              <w:t>Goniomètre</w:t>
            </w:r>
          </w:p>
        </w:tc>
        <w:tc>
          <w:tcPr>
            <w:tcW w:w="1021"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77BB7196" w14:textId="77777777" w:rsidR="00DE2676" w:rsidRPr="00A62F88" w:rsidRDefault="00DE2676" w:rsidP="00814409">
            <w:pPr>
              <w:spacing w:before="0" w:after="0"/>
              <w:jc w:val="left"/>
              <w:rPr>
                <w:rFonts w:ascii="Arial" w:hAnsi="Arial" w:cs="Arial"/>
                <w:sz w:val="22"/>
                <w:szCs w:val="22"/>
              </w:rPr>
            </w:pPr>
            <w:r>
              <w:rPr>
                <w:rFonts w:ascii="Arial" w:hAnsi="Arial" w:cs="Arial"/>
                <w:sz w:val="18"/>
                <w:szCs w:val="22"/>
              </w:rPr>
              <w:t>1</w:t>
            </w:r>
          </w:p>
        </w:tc>
        <w:tc>
          <w:tcPr>
            <w:tcW w:w="3969"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6D0170FD" w14:textId="77777777" w:rsidR="00DE2676" w:rsidRPr="00A62F88" w:rsidRDefault="00DE2676" w:rsidP="00814409">
            <w:pPr>
              <w:spacing w:before="0" w:after="0"/>
              <w:jc w:val="left"/>
              <w:rPr>
                <w:rFonts w:ascii="Arial" w:hAnsi="Arial" w:cs="Arial"/>
                <w:sz w:val="22"/>
                <w:szCs w:val="22"/>
              </w:rPr>
            </w:pPr>
          </w:p>
        </w:tc>
        <w:tc>
          <w:tcPr>
            <w:tcW w:w="1247"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6B589085" w14:textId="77777777" w:rsidR="00DE2676" w:rsidRPr="00A62F88" w:rsidRDefault="00DE2676" w:rsidP="00814409">
            <w:pPr>
              <w:spacing w:before="0" w:after="0"/>
              <w:jc w:val="left"/>
              <w:rPr>
                <w:rFonts w:ascii="Arial" w:hAnsi="Arial" w:cs="Arial"/>
                <w:sz w:val="22"/>
                <w:szCs w:val="22"/>
              </w:rPr>
            </w:pPr>
            <w:r>
              <w:rPr>
                <w:rFonts w:ascii="Arial" w:hAnsi="Arial" w:cs="Arial"/>
                <w:sz w:val="18"/>
                <w:szCs w:val="22"/>
              </w:rPr>
              <w:t>O</w:t>
            </w:r>
          </w:p>
        </w:tc>
      </w:tr>
      <w:tr w:rsidR="00DE2676" w:rsidRPr="00A62F88" w14:paraId="72F67F5C" w14:textId="77777777">
        <w:trPr>
          <w:trHeight w:val="340" w:hRule="exact"/>
        </w:trPr>
        <w:tc>
          <w:tcPr>
            <w:tcW w:w="3402"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719DE495" w14:textId="77777777" w:rsidR="00DE2676" w:rsidRPr="00A62F88" w:rsidRDefault="00DE2676" w:rsidP="00814409">
            <w:pPr>
              <w:spacing w:before="0" w:after="0"/>
              <w:jc w:val="left"/>
              <w:rPr>
                <w:rFonts w:ascii="Arial" w:hAnsi="Arial" w:cs="Arial"/>
                <w:sz w:val="22"/>
                <w:szCs w:val="22"/>
              </w:rPr>
            </w:pPr>
            <w:r w:rsidRPr="00A62F88">
              <w:rPr>
                <w:rFonts w:ascii="Arial" w:hAnsi="Arial" w:cs="Arial"/>
                <w:sz w:val="18"/>
                <w:szCs w:val="22"/>
              </w:rPr>
              <w:t>Radar de navigation</w:t>
            </w:r>
          </w:p>
        </w:tc>
        <w:tc>
          <w:tcPr>
            <w:tcW w:w="1021"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515715F9" w14:textId="77777777" w:rsidR="00DE2676" w:rsidRPr="00A62F88" w:rsidRDefault="00DE2676" w:rsidP="00814409">
            <w:pPr>
              <w:spacing w:before="0" w:after="0"/>
              <w:jc w:val="left"/>
              <w:rPr>
                <w:rFonts w:ascii="Arial" w:hAnsi="Arial" w:cs="Arial"/>
                <w:sz w:val="22"/>
                <w:szCs w:val="22"/>
              </w:rPr>
            </w:pPr>
            <w:r>
              <w:rPr>
                <w:rFonts w:ascii="Arial" w:hAnsi="Arial" w:cs="Arial"/>
                <w:sz w:val="18"/>
                <w:szCs w:val="22"/>
              </w:rPr>
              <w:t>1</w:t>
            </w:r>
          </w:p>
        </w:tc>
        <w:tc>
          <w:tcPr>
            <w:tcW w:w="3969"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14F2D663" w14:textId="77777777" w:rsidR="00DE2676" w:rsidRPr="00A62F88" w:rsidRDefault="00DE2676" w:rsidP="00814409">
            <w:pPr>
              <w:spacing w:before="0" w:after="0"/>
              <w:jc w:val="left"/>
              <w:rPr>
                <w:rFonts w:ascii="Arial" w:hAnsi="Arial" w:cs="Arial"/>
                <w:sz w:val="22"/>
                <w:szCs w:val="22"/>
              </w:rPr>
            </w:pPr>
          </w:p>
        </w:tc>
        <w:tc>
          <w:tcPr>
            <w:tcW w:w="1247"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43176124" w14:textId="77777777" w:rsidR="00DE2676" w:rsidRPr="00A62F88" w:rsidRDefault="00DE2676" w:rsidP="00814409">
            <w:pPr>
              <w:spacing w:before="0" w:after="0"/>
              <w:jc w:val="left"/>
              <w:rPr>
                <w:rFonts w:ascii="Arial" w:hAnsi="Arial" w:cs="Arial"/>
                <w:sz w:val="22"/>
                <w:szCs w:val="22"/>
              </w:rPr>
            </w:pPr>
            <w:r>
              <w:rPr>
                <w:rFonts w:ascii="Arial" w:hAnsi="Arial" w:cs="Arial"/>
                <w:sz w:val="18"/>
                <w:szCs w:val="22"/>
              </w:rPr>
              <w:t>O</w:t>
            </w:r>
          </w:p>
        </w:tc>
      </w:tr>
      <w:tr w:rsidR="00DE2676" w:rsidRPr="00A62F88" w14:paraId="23F09106" w14:textId="77777777">
        <w:trPr>
          <w:trHeight w:val="340" w:hRule="exact"/>
        </w:trPr>
        <w:tc>
          <w:tcPr>
            <w:tcW w:w="3402"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7580F217" w14:textId="77777777" w:rsidR="00DE2676" w:rsidRPr="00A62F88" w:rsidRDefault="00DE2676" w:rsidP="00814409">
            <w:pPr>
              <w:spacing w:before="0" w:after="0"/>
              <w:jc w:val="left"/>
              <w:rPr>
                <w:rFonts w:ascii="Arial" w:hAnsi="Arial" w:cs="Arial"/>
                <w:sz w:val="22"/>
                <w:szCs w:val="22"/>
              </w:rPr>
            </w:pPr>
            <w:r w:rsidRPr="00A62F88">
              <w:rPr>
                <w:rFonts w:ascii="Arial" w:hAnsi="Arial" w:cs="Arial"/>
                <w:sz w:val="18"/>
                <w:szCs w:val="22"/>
              </w:rPr>
              <w:t>Sondeur</w:t>
            </w:r>
          </w:p>
        </w:tc>
        <w:tc>
          <w:tcPr>
            <w:tcW w:w="1021"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6ED45E5B" w14:textId="77777777" w:rsidR="00DE2676" w:rsidRPr="00A62F88" w:rsidRDefault="00DE2676" w:rsidP="00814409">
            <w:pPr>
              <w:spacing w:before="0" w:after="0"/>
              <w:jc w:val="left"/>
              <w:rPr>
                <w:rFonts w:ascii="Arial" w:hAnsi="Arial" w:cs="Arial"/>
                <w:sz w:val="22"/>
                <w:szCs w:val="22"/>
              </w:rPr>
            </w:pPr>
            <w:r>
              <w:rPr>
                <w:rFonts w:ascii="Arial" w:hAnsi="Arial" w:cs="Arial"/>
                <w:sz w:val="18"/>
                <w:szCs w:val="22"/>
              </w:rPr>
              <w:t>1</w:t>
            </w:r>
          </w:p>
        </w:tc>
        <w:tc>
          <w:tcPr>
            <w:tcW w:w="3969"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6434A897" w14:textId="77777777" w:rsidR="00DE2676" w:rsidRPr="00A62F88" w:rsidRDefault="00DE2676" w:rsidP="00814409">
            <w:pPr>
              <w:spacing w:before="0" w:after="0"/>
              <w:jc w:val="left"/>
              <w:rPr>
                <w:rFonts w:ascii="Arial" w:hAnsi="Arial" w:cs="Arial"/>
                <w:sz w:val="22"/>
                <w:szCs w:val="22"/>
              </w:rPr>
            </w:pPr>
          </w:p>
        </w:tc>
        <w:tc>
          <w:tcPr>
            <w:tcW w:w="1247"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53349979" w14:textId="77777777" w:rsidR="00DE2676" w:rsidRPr="00A62F88" w:rsidRDefault="00DE2676" w:rsidP="00814409">
            <w:pPr>
              <w:spacing w:before="0" w:after="0"/>
              <w:jc w:val="left"/>
              <w:rPr>
                <w:rFonts w:ascii="Arial" w:hAnsi="Arial" w:cs="Arial"/>
                <w:sz w:val="22"/>
                <w:szCs w:val="22"/>
              </w:rPr>
            </w:pPr>
            <w:r>
              <w:rPr>
                <w:rFonts w:ascii="Arial" w:hAnsi="Arial" w:cs="Arial"/>
                <w:sz w:val="18"/>
                <w:szCs w:val="22"/>
              </w:rPr>
              <w:t>O</w:t>
            </w:r>
          </w:p>
        </w:tc>
      </w:tr>
      <w:tr w:rsidR="00DE2676" w:rsidRPr="00A62F88" w14:paraId="5D457A87" w14:textId="77777777">
        <w:trPr>
          <w:trHeight w:val="340" w:hRule="exact"/>
        </w:trPr>
        <w:tc>
          <w:tcPr>
            <w:tcW w:w="3402"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5EF85364" w14:textId="77777777" w:rsidR="00DE2676" w:rsidRPr="00A62F88" w:rsidRDefault="00DE2676" w:rsidP="00814409">
            <w:pPr>
              <w:spacing w:before="0" w:after="0"/>
              <w:jc w:val="left"/>
              <w:rPr>
                <w:rFonts w:ascii="Arial" w:hAnsi="Arial" w:cs="Arial"/>
                <w:sz w:val="22"/>
                <w:szCs w:val="22"/>
              </w:rPr>
            </w:pPr>
            <w:r w:rsidRPr="00A62F88">
              <w:rPr>
                <w:rFonts w:ascii="Arial" w:hAnsi="Arial" w:cs="Arial"/>
                <w:sz w:val="18"/>
                <w:szCs w:val="22"/>
              </w:rPr>
              <w:t>Radios VHF</w:t>
            </w:r>
          </w:p>
        </w:tc>
        <w:tc>
          <w:tcPr>
            <w:tcW w:w="1021"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77A416B7" w14:textId="77777777" w:rsidR="00DE2676" w:rsidRPr="00A62F88" w:rsidRDefault="00DE2676" w:rsidP="00814409">
            <w:pPr>
              <w:spacing w:before="0" w:after="0"/>
              <w:jc w:val="left"/>
              <w:rPr>
                <w:rFonts w:ascii="Arial" w:hAnsi="Arial" w:cs="Arial"/>
                <w:sz w:val="22"/>
                <w:szCs w:val="22"/>
              </w:rPr>
            </w:pPr>
            <w:r>
              <w:rPr>
                <w:rFonts w:ascii="Arial" w:hAnsi="Arial" w:cs="Arial"/>
                <w:sz w:val="18"/>
                <w:szCs w:val="22"/>
              </w:rPr>
              <w:t>1</w:t>
            </w:r>
          </w:p>
        </w:tc>
        <w:tc>
          <w:tcPr>
            <w:tcW w:w="3969"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6D086031" w14:textId="77777777" w:rsidR="00DE2676" w:rsidRPr="00A62F88" w:rsidRDefault="00DE2676" w:rsidP="00814409">
            <w:pPr>
              <w:spacing w:before="0" w:after="0"/>
              <w:jc w:val="left"/>
              <w:rPr>
                <w:rFonts w:ascii="Arial" w:hAnsi="Arial" w:cs="Arial"/>
                <w:sz w:val="22"/>
                <w:szCs w:val="22"/>
              </w:rPr>
            </w:pPr>
          </w:p>
        </w:tc>
        <w:tc>
          <w:tcPr>
            <w:tcW w:w="1247"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755F1F6C" w14:textId="77777777" w:rsidR="00DE2676" w:rsidRPr="00A62F88" w:rsidRDefault="00DE2676" w:rsidP="00814409">
            <w:pPr>
              <w:spacing w:before="0" w:after="0"/>
              <w:jc w:val="left"/>
              <w:rPr>
                <w:rFonts w:ascii="Arial" w:hAnsi="Arial" w:cs="Arial"/>
                <w:sz w:val="22"/>
                <w:szCs w:val="22"/>
              </w:rPr>
            </w:pPr>
            <w:r>
              <w:rPr>
                <w:rFonts w:ascii="Arial" w:hAnsi="Arial" w:cs="Arial"/>
                <w:sz w:val="18"/>
                <w:szCs w:val="22"/>
              </w:rPr>
              <w:t>O</w:t>
            </w:r>
          </w:p>
        </w:tc>
      </w:tr>
      <w:tr w:rsidR="00DE2676" w:rsidRPr="00A62F88" w14:paraId="009917D5" w14:textId="77777777">
        <w:trPr>
          <w:trHeight w:val="340" w:hRule="exact"/>
        </w:trPr>
        <w:tc>
          <w:tcPr>
            <w:tcW w:w="3402"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4D7A7677" w14:textId="77777777" w:rsidR="00DE2676" w:rsidRPr="00A62F88" w:rsidRDefault="00DE2676" w:rsidP="00814409">
            <w:pPr>
              <w:spacing w:before="0" w:after="0"/>
              <w:jc w:val="left"/>
              <w:rPr>
                <w:rFonts w:ascii="Arial" w:hAnsi="Arial" w:cs="Arial"/>
                <w:sz w:val="22"/>
                <w:szCs w:val="22"/>
              </w:rPr>
            </w:pPr>
            <w:r w:rsidRPr="00A62F88">
              <w:rPr>
                <w:rFonts w:ascii="Arial" w:hAnsi="Arial" w:cs="Arial"/>
                <w:sz w:val="18"/>
                <w:szCs w:val="22"/>
              </w:rPr>
              <w:t>Radios BLU</w:t>
            </w:r>
          </w:p>
        </w:tc>
        <w:tc>
          <w:tcPr>
            <w:tcW w:w="1021"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6E1FA2DF" w14:textId="77777777" w:rsidR="00DE2676" w:rsidRPr="00A62F88" w:rsidRDefault="00DE2676" w:rsidP="00814409">
            <w:pPr>
              <w:spacing w:before="0" w:after="0"/>
              <w:jc w:val="left"/>
              <w:rPr>
                <w:rFonts w:ascii="Arial" w:hAnsi="Arial" w:cs="Arial"/>
                <w:sz w:val="22"/>
                <w:szCs w:val="22"/>
              </w:rPr>
            </w:pPr>
            <w:r>
              <w:rPr>
                <w:rFonts w:ascii="Arial" w:hAnsi="Arial" w:cs="Arial"/>
                <w:sz w:val="18"/>
                <w:szCs w:val="22"/>
              </w:rPr>
              <w:t>1</w:t>
            </w:r>
          </w:p>
        </w:tc>
        <w:tc>
          <w:tcPr>
            <w:tcW w:w="3969"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4EB83794" w14:textId="77777777" w:rsidR="00DE2676" w:rsidRPr="00A62F88" w:rsidRDefault="00DE2676" w:rsidP="00814409">
            <w:pPr>
              <w:spacing w:before="0" w:after="0"/>
              <w:jc w:val="left"/>
              <w:rPr>
                <w:rFonts w:ascii="Arial" w:hAnsi="Arial" w:cs="Arial"/>
                <w:sz w:val="22"/>
                <w:szCs w:val="22"/>
              </w:rPr>
            </w:pPr>
          </w:p>
        </w:tc>
        <w:tc>
          <w:tcPr>
            <w:tcW w:w="1247"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0C38F845" w14:textId="77777777" w:rsidR="00DE2676" w:rsidRPr="00A62F88" w:rsidRDefault="00DE2676" w:rsidP="00814409">
            <w:pPr>
              <w:spacing w:before="0" w:after="0"/>
              <w:jc w:val="left"/>
              <w:rPr>
                <w:rFonts w:ascii="Arial" w:hAnsi="Arial" w:cs="Arial"/>
                <w:sz w:val="22"/>
                <w:szCs w:val="22"/>
              </w:rPr>
            </w:pPr>
            <w:r>
              <w:rPr>
                <w:rFonts w:ascii="Arial" w:hAnsi="Arial" w:cs="Arial"/>
                <w:sz w:val="18"/>
                <w:szCs w:val="22"/>
              </w:rPr>
              <w:t>O</w:t>
            </w:r>
          </w:p>
        </w:tc>
      </w:tr>
      <w:tr w:rsidR="00DE2676" w:rsidRPr="00A62F88" w14:paraId="54139238" w14:textId="77777777">
        <w:trPr>
          <w:trHeight w:val="340" w:hRule="exact"/>
        </w:trPr>
        <w:tc>
          <w:tcPr>
            <w:tcW w:w="3402"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0C33F2AA" w14:textId="77777777" w:rsidR="00DE2676" w:rsidRPr="00A62F88" w:rsidRDefault="00DE2676" w:rsidP="00814409">
            <w:pPr>
              <w:spacing w:before="0" w:after="0"/>
              <w:jc w:val="left"/>
              <w:rPr>
                <w:rFonts w:ascii="Arial" w:hAnsi="Arial" w:cs="Arial"/>
                <w:sz w:val="22"/>
                <w:szCs w:val="22"/>
              </w:rPr>
            </w:pPr>
            <w:r w:rsidRPr="00A62F88">
              <w:rPr>
                <w:rFonts w:ascii="Arial" w:hAnsi="Arial" w:cs="Arial"/>
                <w:sz w:val="18"/>
                <w:szCs w:val="22"/>
              </w:rPr>
              <w:t>INMARSAT</w:t>
            </w:r>
          </w:p>
        </w:tc>
        <w:tc>
          <w:tcPr>
            <w:tcW w:w="1021"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3FF124A6" w14:textId="77777777" w:rsidR="00DE2676" w:rsidRPr="00A62F88" w:rsidRDefault="00DE2676" w:rsidP="00814409">
            <w:pPr>
              <w:spacing w:before="0" w:after="0"/>
              <w:jc w:val="left"/>
              <w:rPr>
                <w:rFonts w:ascii="Arial" w:hAnsi="Arial" w:cs="Arial"/>
                <w:sz w:val="22"/>
                <w:szCs w:val="22"/>
              </w:rPr>
            </w:pPr>
            <w:r>
              <w:rPr>
                <w:rFonts w:ascii="Arial" w:hAnsi="Arial" w:cs="Arial"/>
                <w:sz w:val="18"/>
                <w:szCs w:val="22"/>
              </w:rPr>
              <w:t>1</w:t>
            </w:r>
          </w:p>
        </w:tc>
        <w:tc>
          <w:tcPr>
            <w:tcW w:w="3969"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2117BED3" w14:textId="77777777" w:rsidR="00DE2676" w:rsidRPr="00A62F88" w:rsidRDefault="00DE2676" w:rsidP="00814409">
            <w:pPr>
              <w:spacing w:before="0" w:after="0"/>
              <w:jc w:val="left"/>
              <w:rPr>
                <w:rFonts w:ascii="Arial" w:hAnsi="Arial" w:cs="Arial"/>
                <w:sz w:val="22"/>
                <w:szCs w:val="22"/>
              </w:rPr>
            </w:pPr>
          </w:p>
        </w:tc>
        <w:tc>
          <w:tcPr>
            <w:tcW w:w="1247"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27005D9A" w14:textId="77777777" w:rsidR="00DE2676" w:rsidRPr="00A62F88" w:rsidRDefault="00DE2676" w:rsidP="00814409">
            <w:pPr>
              <w:spacing w:before="0" w:after="0"/>
              <w:jc w:val="left"/>
              <w:rPr>
                <w:rFonts w:ascii="Arial" w:hAnsi="Arial" w:cs="Arial"/>
                <w:sz w:val="22"/>
                <w:szCs w:val="22"/>
              </w:rPr>
            </w:pPr>
            <w:r>
              <w:rPr>
                <w:rFonts w:ascii="Arial" w:hAnsi="Arial" w:cs="Arial"/>
                <w:sz w:val="18"/>
                <w:szCs w:val="22"/>
              </w:rPr>
              <w:t>O</w:t>
            </w:r>
          </w:p>
        </w:tc>
      </w:tr>
      <w:tr w:rsidR="00DE2676" w:rsidRPr="00A62F88" w14:paraId="70863EBE" w14:textId="77777777">
        <w:trPr>
          <w:trHeight w:val="340" w:hRule="exact"/>
        </w:trPr>
        <w:tc>
          <w:tcPr>
            <w:tcW w:w="3402"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0DDD4DCE" w14:textId="77777777" w:rsidR="00DE2676" w:rsidRPr="00A62F88" w:rsidRDefault="00DE2676" w:rsidP="00814409">
            <w:pPr>
              <w:spacing w:before="0" w:after="0"/>
              <w:jc w:val="left"/>
              <w:rPr>
                <w:rFonts w:ascii="Arial" w:hAnsi="Arial" w:cs="Arial"/>
                <w:sz w:val="22"/>
                <w:szCs w:val="22"/>
              </w:rPr>
            </w:pPr>
            <w:r w:rsidRPr="00A62F88">
              <w:rPr>
                <w:rFonts w:ascii="Arial" w:hAnsi="Arial" w:cs="Arial"/>
                <w:sz w:val="18"/>
                <w:szCs w:val="22"/>
              </w:rPr>
              <w:t>GPS</w:t>
            </w:r>
          </w:p>
        </w:tc>
        <w:tc>
          <w:tcPr>
            <w:tcW w:w="1021"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7DFE9B0B" w14:textId="77777777" w:rsidR="00DE2676" w:rsidRPr="00A62F88" w:rsidRDefault="00DE2676" w:rsidP="00814409">
            <w:pPr>
              <w:spacing w:before="0" w:after="0"/>
              <w:jc w:val="left"/>
              <w:rPr>
                <w:rFonts w:ascii="Arial" w:hAnsi="Arial" w:cs="Arial"/>
                <w:sz w:val="22"/>
                <w:szCs w:val="22"/>
              </w:rPr>
            </w:pPr>
            <w:r>
              <w:rPr>
                <w:rFonts w:ascii="Arial" w:hAnsi="Arial" w:cs="Arial"/>
                <w:sz w:val="18"/>
                <w:szCs w:val="22"/>
              </w:rPr>
              <w:t>1</w:t>
            </w:r>
          </w:p>
        </w:tc>
        <w:tc>
          <w:tcPr>
            <w:tcW w:w="3969"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2B8EF294" w14:textId="77777777" w:rsidR="00DE2676" w:rsidRPr="00A62F88" w:rsidRDefault="00DE2676" w:rsidP="00814409">
            <w:pPr>
              <w:spacing w:before="0" w:after="0"/>
              <w:jc w:val="left"/>
              <w:rPr>
                <w:rFonts w:ascii="Arial" w:hAnsi="Arial" w:cs="Arial"/>
                <w:sz w:val="22"/>
                <w:szCs w:val="22"/>
              </w:rPr>
            </w:pPr>
          </w:p>
        </w:tc>
        <w:tc>
          <w:tcPr>
            <w:tcW w:w="1247"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25FCDBBA" w14:textId="77777777" w:rsidR="00DE2676" w:rsidRPr="00A62F88" w:rsidRDefault="00DE2676" w:rsidP="00814409">
            <w:pPr>
              <w:spacing w:before="0" w:after="0"/>
              <w:jc w:val="left"/>
              <w:rPr>
                <w:rFonts w:ascii="Arial" w:hAnsi="Arial" w:cs="Arial"/>
                <w:sz w:val="22"/>
                <w:szCs w:val="22"/>
              </w:rPr>
            </w:pPr>
            <w:r>
              <w:rPr>
                <w:rFonts w:ascii="Arial" w:hAnsi="Arial" w:cs="Arial"/>
                <w:sz w:val="18"/>
                <w:szCs w:val="22"/>
              </w:rPr>
              <w:t>O</w:t>
            </w:r>
          </w:p>
        </w:tc>
      </w:tr>
      <w:tr w:rsidR="00DE2676" w:rsidRPr="00A62F88" w14:paraId="0EFCB37D" w14:textId="77777777">
        <w:trPr>
          <w:trHeight w:val="340" w:hRule="exact"/>
        </w:trPr>
        <w:tc>
          <w:tcPr>
            <w:tcW w:w="3402"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6921E67F" w14:textId="77777777" w:rsidR="00DE2676" w:rsidRPr="00A62F88" w:rsidRDefault="00DE2676" w:rsidP="00814409">
            <w:pPr>
              <w:spacing w:before="0" w:after="0"/>
              <w:jc w:val="left"/>
              <w:rPr>
                <w:rFonts w:ascii="Arial" w:hAnsi="Arial" w:cs="Arial"/>
                <w:sz w:val="22"/>
                <w:szCs w:val="22"/>
              </w:rPr>
            </w:pPr>
            <w:r w:rsidRPr="00A62F88">
              <w:rPr>
                <w:rFonts w:ascii="Arial" w:hAnsi="Arial" w:cs="Arial"/>
                <w:sz w:val="18"/>
                <w:szCs w:val="22"/>
              </w:rPr>
              <w:t>Thermomètre enregistreur</w:t>
            </w:r>
          </w:p>
        </w:tc>
        <w:tc>
          <w:tcPr>
            <w:tcW w:w="1021"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5494907E" w14:textId="77777777" w:rsidR="00DE2676" w:rsidRPr="00A62F88" w:rsidRDefault="00DE2676" w:rsidP="00814409">
            <w:pPr>
              <w:spacing w:before="0" w:after="0"/>
              <w:jc w:val="left"/>
              <w:rPr>
                <w:rFonts w:ascii="Arial" w:hAnsi="Arial" w:cs="Arial"/>
                <w:sz w:val="22"/>
                <w:szCs w:val="22"/>
              </w:rPr>
            </w:pPr>
            <w:r>
              <w:rPr>
                <w:rFonts w:ascii="Arial" w:hAnsi="Arial" w:cs="Arial"/>
                <w:sz w:val="18"/>
                <w:szCs w:val="22"/>
              </w:rPr>
              <w:t>1</w:t>
            </w:r>
          </w:p>
        </w:tc>
        <w:tc>
          <w:tcPr>
            <w:tcW w:w="3969"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6278235D" w14:textId="77777777" w:rsidR="00DE2676" w:rsidRPr="00A62F88" w:rsidRDefault="00DE2676" w:rsidP="00814409">
            <w:pPr>
              <w:spacing w:before="0" w:after="0"/>
              <w:jc w:val="left"/>
              <w:rPr>
                <w:rFonts w:ascii="Arial" w:hAnsi="Arial" w:cs="Arial"/>
                <w:sz w:val="22"/>
                <w:szCs w:val="22"/>
              </w:rPr>
            </w:pPr>
            <w:r w:rsidRPr="000578CC">
              <w:rPr>
                <w:rFonts w:ascii="Arial" w:hAnsi="Arial" w:cs="Arial"/>
                <w:sz w:val="18"/>
                <w:szCs w:val="22"/>
              </w:rPr>
              <w:t>Température de surface uniquement</w:t>
            </w:r>
          </w:p>
        </w:tc>
        <w:tc>
          <w:tcPr>
            <w:tcW w:w="1247"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35F18EB6" w14:textId="77777777" w:rsidR="00DE2676" w:rsidRPr="00A62F88" w:rsidRDefault="00DE2676" w:rsidP="00814409">
            <w:pPr>
              <w:spacing w:before="0" w:after="0"/>
              <w:jc w:val="left"/>
              <w:rPr>
                <w:rFonts w:ascii="Arial" w:hAnsi="Arial" w:cs="Arial"/>
                <w:sz w:val="22"/>
                <w:szCs w:val="22"/>
              </w:rPr>
            </w:pPr>
            <w:r>
              <w:rPr>
                <w:rFonts w:ascii="Arial" w:hAnsi="Arial" w:cs="Arial"/>
                <w:sz w:val="18"/>
                <w:szCs w:val="22"/>
              </w:rPr>
              <w:t>O</w:t>
            </w:r>
          </w:p>
        </w:tc>
      </w:tr>
      <w:tr w:rsidR="00DE2676" w:rsidRPr="00A62F88" w14:paraId="5F47C346" w14:textId="77777777">
        <w:trPr>
          <w:trHeight w:val="340" w:hRule="exact"/>
        </w:trPr>
        <w:tc>
          <w:tcPr>
            <w:tcW w:w="3402"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0F7E6DF2" w14:textId="77777777" w:rsidR="00DE2676" w:rsidRPr="00A62F88" w:rsidRDefault="00DE2676" w:rsidP="00814409">
            <w:pPr>
              <w:spacing w:before="0" w:after="0"/>
              <w:jc w:val="left"/>
              <w:rPr>
                <w:rFonts w:ascii="Arial" w:hAnsi="Arial" w:cs="Arial"/>
                <w:sz w:val="22"/>
                <w:szCs w:val="22"/>
              </w:rPr>
            </w:pPr>
            <w:r w:rsidRPr="00A62F88">
              <w:rPr>
                <w:rFonts w:ascii="Arial" w:hAnsi="Arial" w:cs="Arial"/>
                <w:sz w:val="18"/>
                <w:szCs w:val="22"/>
              </w:rPr>
              <w:t>VMS</w:t>
            </w:r>
          </w:p>
        </w:tc>
        <w:tc>
          <w:tcPr>
            <w:tcW w:w="1021"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004CA4D9" w14:textId="77777777" w:rsidR="00DE2676" w:rsidRPr="00A62F88" w:rsidRDefault="00DE2676" w:rsidP="00814409">
            <w:pPr>
              <w:spacing w:before="0" w:after="0"/>
              <w:jc w:val="left"/>
              <w:rPr>
                <w:rFonts w:ascii="Arial" w:hAnsi="Arial" w:cs="Arial"/>
                <w:sz w:val="22"/>
                <w:szCs w:val="22"/>
              </w:rPr>
            </w:pPr>
            <w:r>
              <w:rPr>
                <w:rFonts w:ascii="Arial" w:hAnsi="Arial" w:cs="Arial"/>
                <w:sz w:val="18"/>
                <w:szCs w:val="22"/>
              </w:rPr>
              <w:t>1</w:t>
            </w:r>
          </w:p>
        </w:tc>
        <w:tc>
          <w:tcPr>
            <w:tcW w:w="3969"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175CDAB2" w14:textId="77777777" w:rsidR="00DE2676" w:rsidRPr="00A62F88" w:rsidRDefault="00DE2676" w:rsidP="00814409">
            <w:pPr>
              <w:spacing w:before="0" w:after="0"/>
              <w:jc w:val="left"/>
              <w:rPr>
                <w:rFonts w:ascii="Arial" w:hAnsi="Arial" w:cs="Arial"/>
                <w:sz w:val="22"/>
                <w:szCs w:val="22"/>
              </w:rPr>
            </w:pPr>
          </w:p>
        </w:tc>
        <w:tc>
          <w:tcPr>
            <w:tcW w:w="1247"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603EAB8A" w14:textId="77777777" w:rsidR="00DE2676" w:rsidRPr="00A62F88" w:rsidRDefault="00DE2676" w:rsidP="00814409">
            <w:pPr>
              <w:spacing w:before="0" w:after="0"/>
              <w:jc w:val="left"/>
              <w:rPr>
                <w:rFonts w:ascii="Arial" w:hAnsi="Arial" w:cs="Arial"/>
                <w:sz w:val="22"/>
                <w:szCs w:val="22"/>
              </w:rPr>
            </w:pPr>
            <w:r>
              <w:rPr>
                <w:rFonts w:ascii="Arial" w:hAnsi="Arial" w:cs="Arial"/>
                <w:sz w:val="18"/>
                <w:szCs w:val="22"/>
              </w:rPr>
              <w:t>O</w:t>
            </w:r>
          </w:p>
        </w:tc>
      </w:tr>
      <w:tr w:rsidR="00DE2676" w:rsidRPr="00A62F88" w14:paraId="3E1BD546" w14:textId="77777777">
        <w:trPr>
          <w:trHeight w:val="340" w:hRule="exact"/>
        </w:trPr>
        <w:tc>
          <w:tcPr>
            <w:tcW w:w="3402"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5F1B474B" w14:textId="77777777" w:rsidR="00DE2676" w:rsidRPr="00A62F88" w:rsidRDefault="00DE2676" w:rsidP="00814409">
            <w:pPr>
              <w:spacing w:before="0" w:after="0"/>
              <w:jc w:val="left"/>
              <w:rPr>
                <w:rFonts w:ascii="Arial" w:hAnsi="Arial" w:cs="Arial"/>
                <w:sz w:val="22"/>
                <w:szCs w:val="22"/>
              </w:rPr>
            </w:pPr>
            <w:r>
              <w:rPr>
                <w:rFonts w:ascii="Arial" w:hAnsi="Arial" w:cs="Arial"/>
                <w:sz w:val="18"/>
                <w:szCs w:val="22"/>
              </w:rPr>
              <w:t>Ordinateur</w:t>
            </w:r>
          </w:p>
        </w:tc>
        <w:tc>
          <w:tcPr>
            <w:tcW w:w="1021"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348AF38B" w14:textId="77777777" w:rsidR="00DE2676" w:rsidRPr="00A62F88" w:rsidRDefault="00DE2676" w:rsidP="00814409">
            <w:pPr>
              <w:spacing w:before="0" w:after="0"/>
              <w:jc w:val="left"/>
              <w:rPr>
                <w:rFonts w:ascii="Arial" w:hAnsi="Arial" w:cs="Arial"/>
                <w:sz w:val="22"/>
                <w:szCs w:val="22"/>
              </w:rPr>
            </w:pPr>
            <w:r>
              <w:rPr>
                <w:rFonts w:ascii="Arial" w:hAnsi="Arial" w:cs="Arial"/>
                <w:sz w:val="18"/>
                <w:szCs w:val="22"/>
              </w:rPr>
              <w:t>2</w:t>
            </w:r>
          </w:p>
        </w:tc>
        <w:tc>
          <w:tcPr>
            <w:tcW w:w="3969"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51ADF988" w14:textId="77777777" w:rsidR="00DE2676" w:rsidRPr="00A62F88" w:rsidRDefault="00DE2676" w:rsidP="00814409">
            <w:pPr>
              <w:spacing w:before="0" w:after="0"/>
              <w:jc w:val="left"/>
              <w:rPr>
                <w:rFonts w:ascii="Arial" w:hAnsi="Arial" w:cs="Arial"/>
                <w:sz w:val="22"/>
                <w:szCs w:val="22"/>
              </w:rPr>
            </w:pPr>
            <w:r>
              <w:rPr>
                <w:rFonts w:ascii="Arial" w:hAnsi="Arial" w:cs="Arial"/>
                <w:sz w:val="18"/>
                <w:szCs w:val="22"/>
              </w:rPr>
              <w:t xml:space="preserve">Dont 1 pour le </w:t>
            </w:r>
            <w:proofErr w:type="spellStart"/>
            <w:r>
              <w:rPr>
                <w:rFonts w:ascii="Arial" w:hAnsi="Arial" w:cs="Arial"/>
                <w:sz w:val="18"/>
                <w:szCs w:val="22"/>
              </w:rPr>
              <w:t>logbook</w:t>
            </w:r>
            <w:proofErr w:type="spellEnd"/>
            <w:r>
              <w:rPr>
                <w:rFonts w:ascii="Arial" w:hAnsi="Arial" w:cs="Arial"/>
                <w:sz w:val="18"/>
                <w:szCs w:val="22"/>
              </w:rPr>
              <w:t xml:space="preserve"> électronique.</w:t>
            </w:r>
          </w:p>
        </w:tc>
        <w:tc>
          <w:tcPr>
            <w:tcW w:w="1247"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1A4AAEAD" w14:textId="77777777" w:rsidR="00DE2676" w:rsidRPr="00A62F88" w:rsidRDefault="00DE2676" w:rsidP="00814409">
            <w:pPr>
              <w:spacing w:before="0" w:after="0"/>
              <w:jc w:val="left"/>
              <w:rPr>
                <w:rFonts w:ascii="Arial" w:hAnsi="Arial" w:cs="Arial"/>
                <w:sz w:val="22"/>
                <w:szCs w:val="22"/>
              </w:rPr>
            </w:pPr>
            <w:r>
              <w:rPr>
                <w:rFonts w:ascii="Arial" w:hAnsi="Arial" w:cs="Arial"/>
                <w:sz w:val="18"/>
                <w:szCs w:val="22"/>
              </w:rPr>
              <w:t>O</w:t>
            </w:r>
          </w:p>
        </w:tc>
      </w:tr>
      <w:tr w:rsidR="00DE2676" w:rsidRPr="00A62F88" w14:paraId="1CAAE431" w14:textId="77777777">
        <w:trPr>
          <w:trHeight w:val="340" w:hRule="exact"/>
        </w:trPr>
        <w:tc>
          <w:tcPr>
            <w:tcW w:w="3402"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4CD1C1A2" w14:textId="77777777" w:rsidR="00DE2676" w:rsidRPr="00A62F88" w:rsidRDefault="00DE2676" w:rsidP="00814409">
            <w:pPr>
              <w:spacing w:before="0" w:after="0"/>
              <w:jc w:val="left"/>
              <w:rPr>
                <w:rFonts w:ascii="Arial" w:hAnsi="Arial" w:cs="Arial"/>
                <w:sz w:val="22"/>
                <w:szCs w:val="22"/>
              </w:rPr>
            </w:pPr>
            <w:r>
              <w:rPr>
                <w:rFonts w:ascii="Arial" w:hAnsi="Arial" w:cs="Arial"/>
                <w:sz w:val="18"/>
                <w:szCs w:val="22"/>
              </w:rPr>
              <w:t xml:space="preserve">Logiciel </w:t>
            </w:r>
            <w:r w:rsidR="00E9534E">
              <w:rPr>
                <w:rFonts w:ascii="Arial" w:hAnsi="Arial" w:cs="Arial"/>
                <w:sz w:val="18"/>
                <w:szCs w:val="22"/>
              </w:rPr>
              <w:t>CATSAT</w:t>
            </w:r>
          </w:p>
        </w:tc>
        <w:tc>
          <w:tcPr>
            <w:tcW w:w="1021"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25FE5093" w14:textId="77777777" w:rsidR="00DE2676" w:rsidRPr="00A62F88" w:rsidRDefault="00DE2676" w:rsidP="00814409">
            <w:pPr>
              <w:spacing w:before="0" w:after="0"/>
              <w:jc w:val="left"/>
              <w:rPr>
                <w:rFonts w:ascii="Arial" w:hAnsi="Arial" w:cs="Arial"/>
                <w:sz w:val="22"/>
                <w:szCs w:val="22"/>
              </w:rPr>
            </w:pPr>
            <w:r>
              <w:rPr>
                <w:rFonts w:ascii="Arial" w:hAnsi="Arial" w:cs="Arial"/>
                <w:sz w:val="18"/>
                <w:szCs w:val="22"/>
              </w:rPr>
              <w:t>1</w:t>
            </w:r>
          </w:p>
        </w:tc>
        <w:tc>
          <w:tcPr>
            <w:tcW w:w="3969"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2865E062" w14:textId="77777777" w:rsidR="00DE2676" w:rsidRDefault="00DE2676" w:rsidP="00814409">
            <w:pPr>
              <w:spacing w:before="0" w:after="0"/>
              <w:jc w:val="left"/>
              <w:rPr>
                <w:rFonts w:ascii="Arial" w:hAnsi="Arial" w:cs="Arial"/>
                <w:sz w:val="22"/>
                <w:szCs w:val="22"/>
              </w:rPr>
            </w:pPr>
            <w:r>
              <w:rPr>
                <w:rFonts w:ascii="Arial" w:hAnsi="Arial" w:cs="Arial"/>
                <w:sz w:val="18"/>
                <w:szCs w:val="22"/>
              </w:rPr>
              <w:t>Carte T°, plancton, thermocline à O.50, 100 et 150 mètres</w:t>
            </w:r>
          </w:p>
          <w:p w14:paraId="675DE64B" w14:textId="77777777" w:rsidR="00DE2676" w:rsidRPr="00A62F88" w:rsidRDefault="00DE2676" w:rsidP="00814409">
            <w:pPr>
              <w:spacing w:before="0" w:after="0"/>
              <w:jc w:val="left"/>
              <w:rPr>
                <w:rFonts w:ascii="Arial" w:hAnsi="Arial" w:cs="Arial"/>
                <w:sz w:val="22"/>
                <w:szCs w:val="22"/>
              </w:rPr>
            </w:pPr>
          </w:p>
        </w:tc>
        <w:tc>
          <w:tcPr>
            <w:tcW w:w="1247"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1858AB28" w14:textId="77777777" w:rsidR="00DE2676" w:rsidRPr="00A62F88" w:rsidRDefault="00E9534E" w:rsidP="00814409">
            <w:pPr>
              <w:spacing w:before="0" w:after="0"/>
              <w:jc w:val="left"/>
              <w:rPr>
                <w:rFonts w:ascii="Arial" w:hAnsi="Arial" w:cs="Arial"/>
                <w:sz w:val="22"/>
                <w:szCs w:val="22"/>
              </w:rPr>
            </w:pPr>
            <w:r>
              <w:rPr>
                <w:rFonts w:ascii="Arial" w:hAnsi="Arial" w:cs="Arial"/>
                <w:sz w:val="18"/>
                <w:szCs w:val="22"/>
              </w:rPr>
              <w:t>O</w:t>
            </w:r>
          </w:p>
        </w:tc>
      </w:tr>
      <w:tr w:rsidR="00DE2676" w:rsidRPr="00A62F88" w14:paraId="509BD3E8" w14:textId="77777777">
        <w:trPr>
          <w:trHeight w:val="340" w:hRule="exact"/>
        </w:trPr>
        <w:tc>
          <w:tcPr>
            <w:tcW w:w="3402"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6300EA4A" w14:textId="77777777" w:rsidR="00DE2676" w:rsidRPr="00A62F88" w:rsidRDefault="00DE2676" w:rsidP="00814409">
            <w:pPr>
              <w:spacing w:before="0" w:after="0"/>
              <w:jc w:val="left"/>
              <w:rPr>
                <w:rFonts w:ascii="Arial" w:hAnsi="Arial" w:cs="Arial"/>
                <w:sz w:val="22"/>
                <w:szCs w:val="22"/>
              </w:rPr>
            </w:pPr>
            <w:r>
              <w:rPr>
                <w:rFonts w:ascii="Arial" w:hAnsi="Arial" w:cs="Arial"/>
                <w:sz w:val="18"/>
                <w:szCs w:val="22"/>
              </w:rPr>
              <w:t>Logiciel AIS</w:t>
            </w:r>
            <w:r w:rsidRPr="00470DF3">
              <w:rPr>
                <w:rFonts w:ascii="Arial" w:hAnsi="Arial" w:cs="Arial"/>
                <w:sz w:val="18"/>
                <w:szCs w:val="22"/>
              </w:rPr>
              <w:t xml:space="preserve"> </w:t>
            </w:r>
          </w:p>
        </w:tc>
        <w:tc>
          <w:tcPr>
            <w:tcW w:w="1021"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35290574" w14:textId="77777777" w:rsidR="00DE2676" w:rsidRPr="00A62F88" w:rsidRDefault="00DE2676" w:rsidP="00814409">
            <w:pPr>
              <w:spacing w:before="0" w:after="0"/>
              <w:jc w:val="left"/>
              <w:rPr>
                <w:rFonts w:ascii="Arial" w:hAnsi="Arial" w:cs="Arial"/>
                <w:sz w:val="22"/>
                <w:szCs w:val="22"/>
              </w:rPr>
            </w:pPr>
            <w:r>
              <w:rPr>
                <w:rFonts w:ascii="Arial" w:hAnsi="Arial" w:cs="Arial"/>
                <w:sz w:val="18"/>
                <w:szCs w:val="22"/>
              </w:rPr>
              <w:t>1</w:t>
            </w:r>
          </w:p>
        </w:tc>
        <w:tc>
          <w:tcPr>
            <w:tcW w:w="3969"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01C3148D" w14:textId="77777777" w:rsidR="00DE2676" w:rsidRPr="00A62F88" w:rsidRDefault="00DE2676" w:rsidP="00814409">
            <w:pPr>
              <w:spacing w:before="0" w:after="0"/>
              <w:jc w:val="left"/>
              <w:rPr>
                <w:rFonts w:ascii="Arial" w:hAnsi="Arial" w:cs="Arial"/>
                <w:sz w:val="22"/>
                <w:szCs w:val="22"/>
              </w:rPr>
            </w:pPr>
          </w:p>
        </w:tc>
        <w:tc>
          <w:tcPr>
            <w:tcW w:w="1247" w:type="dxa"/>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center"/>
            <w:shd w:val="clear" w:color="auto" w:fill="FFFFFF"/>
          </w:tcPr>
          <w:p w14:paraId="33F81DCB" w14:textId="77777777" w:rsidR="00DE2676" w:rsidRPr="00A62F88" w:rsidRDefault="00DE2676" w:rsidP="00814409">
            <w:pPr>
              <w:spacing w:before="0" w:after="0"/>
              <w:jc w:val="left"/>
              <w:rPr>
                <w:rFonts w:ascii="Arial" w:hAnsi="Arial" w:cs="Arial"/>
                <w:sz w:val="22"/>
                <w:szCs w:val="22"/>
              </w:rPr>
            </w:pPr>
            <w:r>
              <w:rPr>
                <w:rFonts w:ascii="Arial" w:hAnsi="Arial" w:cs="Arial"/>
                <w:sz w:val="18"/>
                <w:szCs w:val="22"/>
              </w:rPr>
              <w:t>O</w:t>
            </w:r>
          </w:p>
        </w:tc>
      </w:tr>
    </w:tbl>
    <w:p w14:paraId="051D4FFD" w14:textId="77777777" w:rsidR="00BE527F" w:rsidRDefault="00BE527F" w:rsidP="00BE527F">
      <w:pPr>
        <w:pStyle w:val="Titre2"/>
        <w:spacing w:before="120" w:after="120"/>
      </w:pPr>
    </w:p>
    <w:p w14:paraId="5092552E" w14:textId="77777777" w:rsidR="00BE527F" w:rsidRDefault="00BE527F" w:rsidP="00BE527F">
      <w:pPr>
        <w:pStyle w:val="Titre2"/>
        <w:spacing w:before="120" w:after="120"/>
      </w:pPr>
      <w:bookmarkStart w:id="76" w:name="_Toc232704088"/>
      <w:r w:rsidRPr="00D93623">
        <w:t>Remarques complémentaires</w:t>
      </w:r>
      <w:bookmarkEnd w:id="76"/>
    </w:p>
    <w:p w14:paraId="18863A9C" w14:textId="77777777" w:rsidR="00BE527F" w:rsidRDefault="00BE527F" w:rsidP="00BE527F"/>
    <w:p w14:paraId="70833282" w14:textId="77777777" w:rsidR="00BE527F" w:rsidRDefault="00BE527F" w:rsidP="00BE527F"/>
    <w:p w14:paraId="74359C23" w14:textId="77777777" w:rsidR="00BE527F" w:rsidRDefault="00BE527F" w:rsidP="00BE527F">
      <w:pPr>
        <w:jc w:val="center"/>
        <w:outlineLvl w:val="0"/>
        <w:rPr>
          <w:rFonts w:ascii="Arial" w:hAnsi="Arial" w:cs="Arial"/>
        </w:rPr>
      </w:pPr>
    </w:p>
    <w:p w14:paraId="47B3CEBE" w14:textId="77777777" w:rsidR="008E704D" w:rsidRDefault="008E704D">
      <w:pPr>
        <w:rPr>
          <w:rFonts w:ascii="Arial" w:hAnsi="Arial" w:cs="Arial"/>
          <w:bCs/>
          <w:iCs/>
        </w:rPr>
      </w:pPr>
      <w:r>
        <w:rPr>
          <w:b/>
          <w:i/>
        </w:rPr>
        <w:br w:type="page"/>
      </w:r>
    </w:p>
    <w:p w14:paraId="580F3BBE" w14:textId="77777777" w:rsidR="00BE527F" w:rsidRPr="00FD273A" w:rsidRDefault="00BE527F" w:rsidP="002649DF">
      <w:pPr>
        <w:pStyle w:val="Titre2"/>
        <w:jc w:val="center"/>
        <w:rPr>
          <w:b w:val="0"/>
          <w:i w:val="0"/>
          <w:sz w:val="24"/>
          <w:szCs w:val="24"/>
        </w:rPr>
      </w:pPr>
      <w:bookmarkStart w:id="77" w:name="_Toc232704089"/>
      <w:r w:rsidRPr="00FD273A">
        <w:rPr>
          <w:b w:val="0"/>
          <w:i w:val="0"/>
          <w:sz w:val="24"/>
          <w:szCs w:val="24"/>
        </w:rPr>
        <w:lastRenderedPageBreak/>
        <w:t>ANNEXE 2</w:t>
      </w:r>
      <w:bookmarkEnd w:id="77"/>
    </w:p>
    <w:p w14:paraId="5B73D75E" w14:textId="77777777" w:rsidR="00BE527F" w:rsidRDefault="00BE527F" w:rsidP="00BE527F">
      <w:pPr>
        <w:jc w:val="center"/>
        <w:outlineLvl w:val="0"/>
        <w:rPr>
          <w:rFonts w:ascii="Arial" w:hAnsi="Arial" w:cs="Arial"/>
        </w:rPr>
      </w:pPr>
    </w:p>
    <w:p w14:paraId="061A07D8" w14:textId="77777777" w:rsidR="00BE527F" w:rsidRPr="00D43B67" w:rsidRDefault="00BE527F" w:rsidP="003D5491">
      <w:pPr>
        <w:outlineLvl w:val="0"/>
        <w:rPr>
          <w:rFonts w:ascii="Arial" w:hAnsi="Arial" w:cs="Arial"/>
          <w:sz w:val="22"/>
          <w:szCs w:val="22"/>
        </w:rPr>
      </w:pPr>
    </w:p>
    <w:p w14:paraId="2FABA304" w14:textId="77777777" w:rsidR="00D43B67" w:rsidRPr="008E704D" w:rsidRDefault="00D43B67" w:rsidP="008E704D">
      <w:pPr>
        <w:rPr>
          <w:b/>
          <w:i/>
        </w:rPr>
      </w:pPr>
      <w:r w:rsidRPr="008E704D">
        <w:t>Matériel embarqué</w:t>
      </w:r>
      <w:r w:rsidR="007A335A" w:rsidRPr="008E704D">
        <w:t> :</w:t>
      </w:r>
    </w:p>
    <w:p w14:paraId="6699971C" w14:textId="77777777" w:rsidR="007A335A" w:rsidRPr="008E704D" w:rsidRDefault="007A335A" w:rsidP="008E704D">
      <w:pPr>
        <w:rPr>
          <w:rFonts w:ascii="Arial" w:hAnsi="Arial" w:cs="Arial"/>
        </w:rPr>
      </w:pPr>
    </w:p>
    <w:p w14:paraId="2D46F207" w14:textId="77777777" w:rsidR="007A335A" w:rsidRPr="008E704D" w:rsidRDefault="007A335A" w:rsidP="008E704D">
      <w:r w:rsidRPr="008E704D">
        <w:t xml:space="preserve">TDR X </w:t>
      </w:r>
      <w:r w:rsidR="00524C09">
        <w:t>4</w:t>
      </w:r>
      <w:r w:rsidRPr="008E704D">
        <w:t>.</w:t>
      </w:r>
    </w:p>
    <w:p w14:paraId="15BFBCC1" w14:textId="77777777" w:rsidR="007A335A" w:rsidRPr="008E704D" w:rsidRDefault="007A335A" w:rsidP="008E704D">
      <w:r w:rsidRPr="008E704D">
        <w:t xml:space="preserve">Appareil photo </w:t>
      </w:r>
      <w:r w:rsidR="0005428C" w:rsidRPr="008E704D">
        <w:t>compact</w:t>
      </w:r>
      <w:r w:rsidRPr="008E704D">
        <w:t>.</w:t>
      </w:r>
    </w:p>
    <w:p w14:paraId="77B8F327" w14:textId="77777777" w:rsidR="007A335A" w:rsidRPr="008E704D" w:rsidRDefault="007A335A" w:rsidP="008E704D">
      <w:r w:rsidRPr="008E704D">
        <w:t>Ordinateur portable (IRD).</w:t>
      </w:r>
      <w:r w:rsidR="008E704D" w:rsidRPr="008E704D">
        <w:t xml:space="preserve"> </w:t>
      </w:r>
    </w:p>
    <w:p w14:paraId="0D552478" w14:textId="77777777" w:rsidR="007A335A" w:rsidRPr="008E704D" w:rsidRDefault="007A335A" w:rsidP="008E704D">
      <w:r w:rsidRPr="008E704D">
        <w:t>Pied à coulisse.</w:t>
      </w:r>
    </w:p>
    <w:p w14:paraId="1664C878" w14:textId="77777777" w:rsidR="007A335A" w:rsidRPr="008E704D" w:rsidRDefault="007A335A" w:rsidP="008E704D">
      <w:r w:rsidRPr="008E704D">
        <w:t>Tablette PVC</w:t>
      </w:r>
      <w:r w:rsidR="0005428C" w:rsidRPr="008E704D">
        <w:t xml:space="preserve"> X2</w:t>
      </w:r>
      <w:r w:rsidRPr="008E704D">
        <w:t>.</w:t>
      </w:r>
    </w:p>
    <w:p w14:paraId="336B51E7" w14:textId="77777777" w:rsidR="007A335A" w:rsidRPr="008E704D" w:rsidRDefault="00611EB7" w:rsidP="008E704D">
      <w:r>
        <w:t>2</w:t>
      </w:r>
      <w:r w:rsidR="008E704D" w:rsidRPr="008E704D">
        <w:t xml:space="preserve"> marques S</w:t>
      </w:r>
      <w:r w:rsidRPr="008E704D">
        <w:t>p</w:t>
      </w:r>
      <w:r w:rsidR="008E704D" w:rsidRPr="008E704D">
        <w:t>at</w:t>
      </w:r>
      <w:r>
        <w:t xml:space="preserve"> BTH et </w:t>
      </w:r>
      <w:r w:rsidR="0042759B">
        <w:t>2</w:t>
      </w:r>
      <w:r>
        <w:t xml:space="preserve"> </w:t>
      </w:r>
      <w:proofErr w:type="gramStart"/>
      <w:r>
        <w:t>marque</w:t>
      </w:r>
      <w:proofErr w:type="gramEnd"/>
      <w:r>
        <w:t xml:space="preserve"> </w:t>
      </w:r>
      <w:proofErr w:type="spellStart"/>
      <w:r>
        <w:t>MiniPat</w:t>
      </w:r>
      <w:proofErr w:type="spellEnd"/>
      <w:r>
        <w:t xml:space="preserve"> BTH</w:t>
      </w:r>
      <w:r w:rsidR="008E704D" w:rsidRPr="008E704D">
        <w:t xml:space="preserve"> ainsi que le matériel de marquage associé</w:t>
      </w:r>
    </w:p>
    <w:p w14:paraId="3731C823" w14:textId="77777777" w:rsidR="008E704D" w:rsidRPr="008E704D" w:rsidRDefault="008E704D" w:rsidP="008E704D"/>
    <w:p w14:paraId="3ED4671A" w14:textId="77777777" w:rsidR="00BE527F" w:rsidRPr="009E40A9" w:rsidRDefault="00BE527F" w:rsidP="008E704D"/>
    <w:sectPr w:rsidR="00BE527F" w:rsidRPr="009E40A9" w:rsidSect="00A913DF">
      <w:footerReference w:type="default" r:id="rId43"/>
      <w:headerReference w:type="first" r:id="rId44"/>
      <w:footerReference w:type="first" r:id="rId45"/>
      <w:pgSz w:w="11906" w:h="16838" w:code="9"/>
      <w:pgMar w:top="1418" w:right="907" w:bottom="1134" w:left="90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39CD1" w14:textId="77777777" w:rsidR="008C6FAB" w:rsidRDefault="008C6FAB">
      <w:r>
        <w:separator/>
      </w:r>
    </w:p>
  </w:endnote>
  <w:endnote w:type="continuationSeparator" w:id="0">
    <w:p w14:paraId="5B708514" w14:textId="77777777" w:rsidR="008C6FAB" w:rsidRDefault="008C6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2933034"/>
      <w:docPartObj>
        <w:docPartGallery w:val="Page Numbers (Bottom of Page)"/>
        <w:docPartUnique/>
      </w:docPartObj>
    </w:sdtPr>
    <w:sdtContent>
      <w:p w14:paraId="07A67325" w14:textId="77777777" w:rsidR="009B2240" w:rsidRDefault="009B2240">
        <w:pPr>
          <w:pStyle w:val="Pieddepage"/>
          <w:jc w:val="right"/>
        </w:pPr>
        <w:r>
          <w:fldChar w:fldCharType="begin"/>
        </w:r>
        <w:r>
          <w:instrText>PAGE   \* MERGEFORMAT</w:instrText>
        </w:r>
        <w:r>
          <w:fldChar w:fldCharType="separate"/>
        </w:r>
        <w:r w:rsidR="00036943">
          <w:rPr>
            <w:noProof/>
          </w:rPr>
          <w:t>6</w:t>
        </w:r>
        <w:r>
          <w:fldChar w:fldCharType="end"/>
        </w:r>
      </w:p>
    </w:sdtContent>
  </w:sdt>
  <w:p w14:paraId="179BFA88" w14:textId="623BDC01" w:rsidR="009B2240" w:rsidRPr="00973921" w:rsidRDefault="00D77656" w:rsidP="00D77656">
    <w:pPr>
      <w:pStyle w:val="Pieddepage"/>
      <w:rPr>
        <w:rFonts w:asciiTheme="minorHAnsi" w:hAnsiTheme="minorHAnsi" w:cstheme="minorHAnsi"/>
        <w:sz w:val="18"/>
        <w:szCs w:val="18"/>
      </w:rPr>
    </w:pPr>
    <w:r>
      <w:rPr>
        <w:sz w:val="18"/>
      </w:rPr>
      <w:t>{{ nom_dossier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2"/>
      </w:rPr>
      <w:id w:val="2089873931"/>
      <w:docPartObj>
        <w:docPartGallery w:val="Page Numbers (Bottom of Page)"/>
        <w:docPartUnique/>
      </w:docPartObj>
    </w:sdtPr>
    <w:sdtContent>
      <w:p w14:paraId="1AFA1DC0" w14:textId="77777777" w:rsidR="009B2240" w:rsidRPr="00973921" w:rsidRDefault="009B2240">
        <w:pPr>
          <w:pStyle w:val="Pieddepage"/>
          <w:jc w:val="right"/>
          <w:rPr>
            <w:sz w:val="22"/>
            <w:szCs w:val="22"/>
          </w:rPr>
        </w:pPr>
        <w:r w:rsidRPr="00973921">
          <w:rPr>
            <w:sz w:val="22"/>
            <w:szCs w:val="22"/>
          </w:rPr>
          <w:fldChar w:fldCharType="begin"/>
        </w:r>
        <w:r w:rsidRPr="00973921">
          <w:rPr>
            <w:sz w:val="22"/>
            <w:szCs w:val="22"/>
          </w:rPr>
          <w:instrText>PAGE   \* MERGEFORMAT</w:instrText>
        </w:r>
        <w:r w:rsidRPr="00973921">
          <w:rPr>
            <w:sz w:val="22"/>
            <w:szCs w:val="22"/>
          </w:rPr>
          <w:fldChar w:fldCharType="separate"/>
        </w:r>
        <w:r w:rsidR="00036943">
          <w:rPr>
            <w:noProof/>
            <w:sz w:val="22"/>
            <w:szCs w:val="22"/>
          </w:rPr>
          <w:t>1</w:t>
        </w:r>
        <w:r w:rsidRPr="00973921">
          <w:rPr>
            <w:sz w:val="22"/>
            <w:szCs w:val="22"/>
          </w:rPr>
          <w:fldChar w:fldCharType="end"/>
        </w:r>
      </w:p>
    </w:sdtContent>
  </w:sdt>
  <w:p w14:paraId="085414E3" w14:textId="32C92C65" w:rsidR="009B2240" w:rsidRPr="00973921" w:rsidRDefault="00D77656" w:rsidP="00D77656">
    <w:pPr>
      <w:pStyle w:val="Pieddepage"/>
      <w:rPr>
        <w:rFonts w:asciiTheme="minorHAnsi" w:hAnsiTheme="minorHAnsi" w:cstheme="minorHAnsi"/>
        <w:sz w:val="18"/>
        <w:szCs w:val="18"/>
      </w:rPr>
    </w:pPr>
    <w:r>
      <w:rPr>
        <w:sz w:val="18"/>
      </w:rPr>
      <w:t>{{ nom_dossier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2B17A" w14:textId="77777777" w:rsidR="008C6FAB" w:rsidRDefault="008C6FAB">
      <w:r>
        <w:separator/>
      </w:r>
    </w:p>
  </w:footnote>
  <w:footnote w:type="continuationSeparator" w:id="0">
    <w:p w14:paraId="5E7C2C99" w14:textId="77777777" w:rsidR="008C6FAB" w:rsidRDefault="008C6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9D202" w14:textId="77777777" w:rsidR="009B2240" w:rsidRDefault="009B2240" w:rsidP="00537B54">
    <w:r>
      <w:rPr>
        <w:noProof/>
        <w:lang w:eastAsia="fr-FR"/>
      </w:rPr>
      <w:drawing>
        <wp:anchor distT="0" distB="0" distL="114300" distR="114300" simplePos="0" relativeHeight="251662336" behindDoc="0" locked="0" layoutInCell="1" allowOverlap="1" wp14:anchorId="119345B3" wp14:editId="419B2E1C">
          <wp:simplePos x="0" y="0"/>
          <wp:positionH relativeFrom="column">
            <wp:posOffset>3129280</wp:posOffset>
          </wp:positionH>
          <wp:positionV relativeFrom="paragraph">
            <wp:posOffset>6985</wp:posOffset>
          </wp:positionV>
          <wp:extent cx="773430" cy="951914"/>
          <wp:effectExtent l="0" t="0" r="0" b="635"/>
          <wp:wrapNone/>
          <wp:docPr id="1923152644"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430" cy="951914"/>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6CAE">
      <w:rPr>
        <w:noProof/>
        <w:lang w:eastAsia="fr-FR"/>
      </w:rPr>
      <w:drawing>
        <wp:anchor distT="0" distB="0" distL="114300" distR="114300" simplePos="0" relativeHeight="251661312" behindDoc="1" locked="0" layoutInCell="1" allowOverlap="1" wp14:anchorId="6060A948" wp14:editId="5A7C3601">
          <wp:simplePos x="0" y="0"/>
          <wp:positionH relativeFrom="margin">
            <wp:align>left</wp:align>
          </wp:positionH>
          <wp:positionV relativeFrom="paragraph">
            <wp:posOffset>121920</wp:posOffset>
          </wp:positionV>
          <wp:extent cx="866140" cy="714375"/>
          <wp:effectExtent l="0" t="0" r="0" b="0"/>
          <wp:wrapTight wrapText="bothSides">
            <wp:wrapPolygon edited="0">
              <wp:start x="0" y="0"/>
              <wp:lineTo x="0" y="20736"/>
              <wp:lineTo x="20903" y="20736"/>
              <wp:lineTo x="20903" y="0"/>
              <wp:lineTo x="0" y="0"/>
            </wp:wrapPolygon>
          </wp:wrapTight>
          <wp:docPr id="52" name="Image 52" descr="C:\Users\Nicolas GUILLON\AppData\Local\Microsoft\Windows\INetCache\Content.MSO\C306AF5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icolas GUILLON\AppData\Local\Microsoft\Windows\INetCache\Content.MSO\C306AF55.tmp"/>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69420" cy="7168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3A525F" w14:textId="77777777" w:rsidR="009B2240" w:rsidRDefault="009B2240" w:rsidP="00537B54">
    <w:r w:rsidRPr="00C06CAE">
      <w:rPr>
        <w:noProof/>
        <w:lang w:eastAsia="fr-FR"/>
      </w:rPr>
      <w:drawing>
        <wp:anchor distT="0" distB="0" distL="114300" distR="114300" simplePos="0" relativeHeight="251660288" behindDoc="1" locked="0" layoutInCell="1" allowOverlap="1" wp14:anchorId="13950DC6" wp14:editId="3223927F">
          <wp:simplePos x="0" y="0"/>
          <wp:positionH relativeFrom="column">
            <wp:posOffset>1062355</wp:posOffset>
          </wp:positionH>
          <wp:positionV relativeFrom="paragraph">
            <wp:posOffset>11430</wp:posOffset>
          </wp:positionV>
          <wp:extent cx="1870075" cy="571500"/>
          <wp:effectExtent l="0" t="0" r="0" b="0"/>
          <wp:wrapTight wrapText="bothSides">
            <wp:wrapPolygon edited="0">
              <wp:start x="3961" y="0"/>
              <wp:lineTo x="0" y="6480"/>
              <wp:lineTo x="0" y="10800"/>
              <wp:lineTo x="440" y="15120"/>
              <wp:lineTo x="2640" y="20880"/>
              <wp:lineTo x="4181" y="20880"/>
              <wp:lineTo x="21343" y="20880"/>
              <wp:lineTo x="21343" y="2160"/>
              <wp:lineTo x="6161" y="0"/>
              <wp:lineTo x="3961" y="0"/>
            </wp:wrapPolygon>
          </wp:wrapTight>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870075" cy="571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06CAE">
      <w:rPr>
        <w:noProof/>
        <w:lang w:eastAsia="fr-FR"/>
      </w:rPr>
      <w:drawing>
        <wp:anchor distT="0" distB="0" distL="114300" distR="114300" simplePos="0" relativeHeight="251659264" behindDoc="1" locked="0" layoutInCell="1" allowOverlap="1" wp14:anchorId="47CAAFB9" wp14:editId="44653E41">
          <wp:simplePos x="0" y="0"/>
          <wp:positionH relativeFrom="margin">
            <wp:align>right</wp:align>
          </wp:positionH>
          <wp:positionV relativeFrom="paragraph">
            <wp:posOffset>68580</wp:posOffset>
          </wp:positionV>
          <wp:extent cx="914400" cy="542925"/>
          <wp:effectExtent l="38100" t="0" r="171450" b="85725"/>
          <wp:wrapTight wrapText="bothSides">
            <wp:wrapPolygon edited="0">
              <wp:start x="-900" y="0"/>
              <wp:lineTo x="-900" y="24253"/>
              <wp:lineTo x="22950" y="24253"/>
              <wp:lineTo x="25200" y="21979"/>
              <wp:lineTo x="24750" y="15916"/>
              <wp:lineTo x="22050" y="12126"/>
              <wp:lineTo x="22050" y="0"/>
              <wp:lineTo x="-900" y="0"/>
            </wp:wrapPolygon>
          </wp:wrapTight>
          <wp:docPr id="27" name="Image 2" descr="E:\LOGOS\logo UE larg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E:\LOGOS\logo UE large.jpg"/>
                  <pic:cNvPicPr>
                    <a:picLocks noChangeAspect="1" noChangeArrowheads="1"/>
                  </pic:cNvPicPr>
                </pic:nvPicPr>
                <pic:blipFill>
                  <a:blip r:embed="rId4"/>
                  <a:srcRect/>
                  <a:stretch>
                    <a:fillRect/>
                  </a:stretch>
                </pic:blipFill>
                <pic:spPr bwMode="auto">
                  <a:xfrm>
                    <a:off x="0" y="0"/>
                    <a:ext cx="914400" cy="542925"/>
                  </a:xfrm>
                  <a:prstGeom prst="rect">
                    <a:avLst/>
                  </a:prstGeom>
                  <a:noFill/>
                  <a:ln w="9525">
                    <a:noFill/>
                    <a:miter lim="800000"/>
                    <a:headEnd/>
                    <a:tailEnd/>
                  </a:ln>
                  <a:effectLst>
                    <a:outerShdw blurRad="76200" dir="18900000" sy="23000" kx="-1200000" algn="bl" rotWithShape="0">
                      <a:prstClr val="black">
                        <a:alpha val="20000"/>
                      </a:prstClr>
                    </a:outerShdw>
                  </a:effectLst>
                </pic:spPr>
              </pic:pic>
            </a:graphicData>
          </a:graphic>
          <wp14:sizeRelH relativeFrom="margin">
            <wp14:pctWidth>0</wp14:pctWidth>
          </wp14:sizeRelH>
          <wp14:sizeRelV relativeFrom="margin">
            <wp14:pctHeight>0</wp14:pctHeight>
          </wp14:sizeRelV>
        </wp:anchor>
      </w:drawing>
    </w:r>
  </w:p>
  <w:p w14:paraId="7876D076" w14:textId="77777777" w:rsidR="009B2240" w:rsidRDefault="009B2240" w:rsidP="00537B54"/>
  <w:p w14:paraId="012849CA" w14:textId="77777777" w:rsidR="009B2240" w:rsidRDefault="009B2240" w:rsidP="00537B54">
    <w:pPr>
      <w:pStyle w:val="En-tte"/>
    </w:pPr>
  </w:p>
  <w:p w14:paraId="01A374DF" w14:textId="77777777" w:rsidR="009B2240" w:rsidRDefault="009B2240">
    <w:pPr>
      <w:pStyle w:val="En-tte"/>
    </w:pPr>
  </w:p>
  <w:p w14:paraId="76C7421C" w14:textId="77777777" w:rsidR="009B2240" w:rsidRDefault="009B224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06F14"/>
    <w:multiLevelType w:val="multilevel"/>
    <w:tmpl w:val="295898BE"/>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B7D7C44"/>
    <w:multiLevelType w:val="hybridMultilevel"/>
    <w:tmpl w:val="AAFC1936"/>
    <w:lvl w:ilvl="0" w:tplc="52340AC0">
      <w:numFmt w:val="bullet"/>
      <w:lvlText w:val="-"/>
      <w:lvlJc w:val="left"/>
      <w:pPr>
        <w:tabs>
          <w:tab w:val="num" w:pos="720"/>
        </w:tabs>
        <w:ind w:left="720" w:hanging="360"/>
      </w:pPr>
      <w:rPr>
        <w:rFonts w:ascii="Arial" w:eastAsia="Times New Roman" w:hAnsi="Arial" w:cs="Cambria" w:hint="default"/>
      </w:rPr>
    </w:lvl>
    <w:lvl w:ilvl="1" w:tplc="040C0003" w:tentative="1">
      <w:start w:val="1"/>
      <w:numFmt w:val="bullet"/>
      <w:lvlText w:val="o"/>
      <w:lvlJc w:val="left"/>
      <w:pPr>
        <w:tabs>
          <w:tab w:val="num" w:pos="1440"/>
        </w:tabs>
        <w:ind w:left="1440" w:hanging="360"/>
      </w:pPr>
      <w:rPr>
        <w:rFonts w:ascii="Courier New" w:hAnsi="Courier New" w:cs="Symbo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Symbol"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Symbol"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579786F"/>
    <w:multiLevelType w:val="hybridMultilevel"/>
    <w:tmpl w:val="CCA2E9E8"/>
    <w:lvl w:ilvl="0" w:tplc="015A341C">
      <w:start w:val="1"/>
      <w:numFmt w:val="upperRoman"/>
      <w:lvlText w:val="%1)"/>
      <w:lvlJc w:val="left"/>
      <w:pPr>
        <w:ind w:left="1080" w:hanging="720"/>
      </w:pPr>
      <w:rPr>
        <w:rFonts w:hint="default"/>
      </w:rPr>
    </w:lvl>
    <w:lvl w:ilvl="1" w:tplc="200C0019" w:tentative="1">
      <w:start w:val="1"/>
      <w:numFmt w:val="lowerLetter"/>
      <w:lvlText w:val="%2."/>
      <w:lvlJc w:val="left"/>
      <w:pPr>
        <w:ind w:left="1440" w:hanging="360"/>
      </w:pPr>
    </w:lvl>
    <w:lvl w:ilvl="2" w:tplc="200C001B" w:tentative="1">
      <w:start w:val="1"/>
      <w:numFmt w:val="lowerRoman"/>
      <w:lvlText w:val="%3."/>
      <w:lvlJc w:val="right"/>
      <w:pPr>
        <w:ind w:left="2160" w:hanging="180"/>
      </w:pPr>
    </w:lvl>
    <w:lvl w:ilvl="3" w:tplc="200C000F" w:tentative="1">
      <w:start w:val="1"/>
      <w:numFmt w:val="decimal"/>
      <w:lvlText w:val="%4."/>
      <w:lvlJc w:val="left"/>
      <w:pPr>
        <w:ind w:left="2880" w:hanging="360"/>
      </w:pPr>
    </w:lvl>
    <w:lvl w:ilvl="4" w:tplc="200C0019" w:tentative="1">
      <w:start w:val="1"/>
      <w:numFmt w:val="lowerLetter"/>
      <w:lvlText w:val="%5."/>
      <w:lvlJc w:val="left"/>
      <w:pPr>
        <w:ind w:left="3600" w:hanging="360"/>
      </w:pPr>
    </w:lvl>
    <w:lvl w:ilvl="5" w:tplc="200C001B" w:tentative="1">
      <w:start w:val="1"/>
      <w:numFmt w:val="lowerRoman"/>
      <w:lvlText w:val="%6."/>
      <w:lvlJc w:val="right"/>
      <w:pPr>
        <w:ind w:left="4320" w:hanging="180"/>
      </w:pPr>
    </w:lvl>
    <w:lvl w:ilvl="6" w:tplc="200C000F" w:tentative="1">
      <w:start w:val="1"/>
      <w:numFmt w:val="decimal"/>
      <w:lvlText w:val="%7."/>
      <w:lvlJc w:val="left"/>
      <w:pPr>
        <w:ind w:left="5040" w:hanging="360"/>
      </w:pPr>
    </w:lvl>
    <w:lvl w:ilvl="7" w:tplc="200C0019" w:tentative="1">
      <w:start w:val="1"/>
      <w:numFmt w:val="lowerLetter"/>
      <w:lvlText w:val="%8."/>
      <w:lvlJc w:val="left"/>
      <w:pPr>
        <w:ind w:left="5760" w:hanging="360"/>
      </w:pPr>
    </w:lvl>
    <w:lvl w:ilvl="8" w:tplc="200C001B" w:tentative="1">
      <w:start w:val="1"/>
      <w:numFmt w:val="lowerRoman"/>
      <w:lvlText w:val="%9."/>
      <w:lvlJc w:val="right"/>
      <w:pPr>
        <w:ind w:left="6480" w:hanging="180"/>
      </w:pPr>
    </w:lvl>
  </w:abstractNum>
  <w:abstractNum w:abstractNumId="3" w15:restartNumberingAfterBreak="0">
    <w:nsid w:val="17641C4E"/>
    <w:multiLevelType w:val="hybridMultilevel"/>
    <w:tmpl w:val="BCA6A44A"/>
    <w:lvl w:ilvl="0" w:tplc="040C000F">
      <w:start w:val="1"/>
      <w:numFmt w:val="decimal"/>
      <w:lvlText w:val="%1."/>
      <w:lvlJc w:val="left"/>
      <w:pPr>
        <w:tabs>
          <w:tab w:val="num" w:pos="720"/>
        </w:tabs>
        <w:ind w:left="720" w:hanging="360"/>
      </w:pPr>
    </w:lvl>
    <w:lvl w:ilvl="1" w:tplc="4A644812">
      <w:start w:val="4"/>
      <w:numFmt w:val="bullet"/>
      <w:lvlText w:val=""/>
      <w:lvlJc w:val="left"/>
      <w:pPr>
        <w:tabs>
          <w:tab w:val="num" w:pos="1440"/>
        </w:tabs>
        <w:ind w:left="1440" w:hanging="360"/>
      </w:pPr>
      <w:rPr>
        <w:rFonts w:ascii="Symbol" w:eastAsia="Times New Roman" w:hAnsi="Symbol" w:cs="Times New Roman"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 w15:restartNumberingAfterBreak="0">
    <w:nsid w:val="1C214253"/>
    <w:multiLevelType w:val="hybridMultilevel"/>
    <w:tmpl w:val="7FF09636"/>
    <w:lvl w:ilvl="0" w:tplc="58BA5154">
      <w:numFmt w:val="bullet"/>
      <w:lvlText w:val="-"/>
      <w:lvlJc w:val="left"/>
      <w:pPr>
        <w:tabs>
          <w:tab w:val="num" w:pos="720"/>
        </w:tabs>
        <w:ind w:left="720" w:hanging="360"/>
      </w:pPr>
      <w:rPr>
        <w:rFonts w:ascii="Arial" w:eastAsia="Times New Roman" w:hAnsi="Arial" w:cs="Cambria" w:hint="default"/>
      </w:rPr>
    </w:lvl>
    <w:lvl w:ilvl="1" w:tplc="040C0003" w:tentative="1">
      <w:start w:val="1"/>
      <w:numFmt w:val="bullet"/>
      <w:lvlText w:val="o"/>
      <w:lvlJc w:val="left"/>
      <w:pPr>
        <w:tabs>
          <w:tab w:val="num" w:pos="1440"/>
        </w:tabs>
        <w:ind w:left="1440" w:hanging="360"/>
      </w:pPr>
      <w:rPr>
        <w:rFonts w:ascii="Courier New" w:hAnsi="Courier New" w:cs="Symbo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Symbol"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Symbol"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CAC2BA2"/>
    <w:multiLevelType w:val="hybridMultilevel"/>
    <w:tmpl w:val="6A0CCBF8"/>
    <w:lvl w:ilvl="0" w:tplc="CFD8198C">
      <w:numFmt w:val="bullet"/>
      <w:lvlText w:val="-"/>
      <w:lvlJc w:val="left"/>
      <w:pPr>
        <w:tabs>
          <w:tab w:val="num" w:pos="720"/>
        </w:tabs>
        <w:ind w:left="720" w:hanging="360"/>
      </w:pPr>
      <w:rPr>
        <w:rFonts w:ascii="Arial" w:eastAsia="Times New Roman" w:hAnsi="Arial" w:cs="Cambria" w:hint="default"/>
      </w:rPr>
    </w:lvl>
    <w:lvl w:ilvl="1" w:tplc="040C0003" w:tentative="1">
      <w:start w:val="1"/>
      <w:numFmt w:val="bullet"/>
      <w:lvlText w:val="o"/>
      <w:lvlJc w:val="left"/>
      <w:pPr>
        <w:tabs>
          <w:tab w:val="num" w:pos="1440"/>
        </w:tabs>
        <w:ind w:left="1440" w:hanging="360"/>
      </w:pPr>
      <w:rPr>
        <w:rFonts w:ascii="Courier New" w:hAnsi="Courier New" w:cs="Symbo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Symbol"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Symbol"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39C15E2"/>
    <w:multiLevelType w:val="hybridMultilevel"/>
    <w:tmpl w:val="82547582"/>
    <w:lvl w:ilvl="0" w:tplc="040C0001">
      <w:numFmt w:val="bullet"/>
      <w:lvlText w:val=""/>
      <w:lvlJc w:val="left"/>
      <w:pPr>
        <w:tabs>
          <w:tab w:val="num" w:pos="720"/>
        </w:tabs>
        <w:ind w:left="720" w:hanging="360"/>
      </w:pPr>
      <w:rPr>
        <w:rFonts w:ascii="Symbol" w:eastAsia="Times New Roman" w:hAnsi="Symbol" w:cs="Times New Roman" w:hint="default"/>
      </w:rPr>
    </w:lvl>
    <w:lvl w:ilvl="1" w:tplc="040C0003" w:tentative="1">
      <w:start w:val="1"/>
      <w:numFmt w:val="bullet"/>
      <w:lvlText w:val="o"/>
      <w:lvlJc w:val="left"/>
      <w:pPr>
        <w:tabs>
          <w:tab w:val="num" w:pos="1440"/>
        </w:tabs>
        <w:ind w:left="1440" w:hanging="360"/>
      </w:pPr>
      <w:rPr>
        <w:rFonts w:ascii="Courier New" w:hAnsi="Courier New" w:cs="Symbo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Symbol"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Symbol"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6E64806"/>
    <w:multiLevelType w:val="hybridMultilevel"/>
    <w:tmpl w:val="4B56922E"/>
    <w:lvl w:ilvl="0" w:tplc="36688A1E">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366602B"/>
    <w:multiLevelType w:val="hybridMultilevel"/>
    <w:tmpl w:val="8E746D5E"/>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3F66C6A"/>
    <w:multiLevelType w:val="hybridMultilevel"/>
    <w:tmpl w:val="624C5960"/>
    <w:lvl w:ilvl="0" w:tplc="17FEDCE8">
      <w:numFmt w:val="bullet"/>
      <w:lvlText w:val="-"/>
      <w:lvlJc w:val="left"/>
      <w:pPr>
        <w:tabs>
          <w:tab w:val="num" w:pos="720"/>
        </w:tabs>
        <w:ind w:left="720" w:hanging="360"/>
      </w:pPr>
      <w:rPr>
        <w:rFonts w:ascii="Arial" w:eastAsia="Times New Roman" w:hAnsi="Arial" w:cs="Cambria" w:hint="default"/>
      </w:rPr>
    </w:lvl>
    <w:lvl w:ilvl="1" w:tplc="040C0003" w:tentative="1">
      <w:start w:val="1"/>
      <w:numFmt w:val="bullet"/>
      <w:lvlText w:val="o"/>
      <w:lvlJc w:val="left"/>
      <w:pPr>
        <w:tabs>
          <w:tab w:val="num" w:pos="1440"/>
        </w:tabs>
        <w:ind w:left="1440" w:hanging="360"/>
      </w:pPr>
      <w:rPr>
        <w:rFonts w:ascii="Courier New" w:hAnsi="Courier New" w:cs="Symbo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Symbol"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Symbol"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7052280"/>
    <w:multiLevelType w:val="hybridMultilevel"/>
    <w:tmpl w:val="88B85A50"/>
    <w:lvl w:ilvl="0" w:tplc="747C318A">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Symbo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Symbol"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Symbol"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6491DD0"/>
    <w:multiLevelType w:val="hybridMultilevel"/>
    <w:tmpl w:val="AD46E428"/>
    <w:lvl w:ilvl="0" w:tplc="09A0A072">
      <w:numFmt w:val="bullet"/>
      <w:lvlText w:val="-"/>
      <w:lvlJc w:val="left"/>
      <w:pPr>
        <w:ind w:left="1065" w:hanging="360"/>
      </w:pPr>
      <w:rPr>
        <w:rFonts w:ascii="Arial" w:eastAsia="Times New Roman" w:hAnsi="Arial" w:cs="Symbol" w:hint="default"/>
      </w:rPr>
    </w:lvl>
    <w:lvl w:ilvl="1" w:tplc="040C0003" w:tentative="1">
      <w:start w:val="1"/>
      <w:numFmt w:val="bullet"/>
      <w:lvlText w:val="o"/>
      <w:lvlJc w:val="left"/>
      <w:pPr>
        <w:ind w:left="1785" w:hanging="360"/>
      </w:pPr>
      <w:rPr>
        <w:rFonts w:ascii="Courier New" w:hAnsi="Courier New" w:cs="Arial"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Arial"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Arial" w:hint="default"/>
      </w:rPr>
    </w:lvl>
    <w:lvl w:ilvl="8" w:tplc="040C0005" w:tentative="1">
      <w:start w:val="1"/>
      <w:numFmt w:val="bullet"/>
      <w:lvlText w:val=""/>
      <w:lvlJc w:val="left"/>
      <w:pPr>
        <w:ind w:left="6825" w:hanging="360"/>
      </w:pPr>
      <w:rPr>
        <w:rFonts w:ascii="Wingdings" w:hAnsi="Wingdings" w:hint="default"/>
      </w:rPr>
    </w:lvl>
  </w:abstractNum>
  <w:num w:numId="1" w16cid:durableId="243533128">
    <w:abstractNumId w:val="6"/>
  </w:num>
  <w:num w:numId="2" w16cid:durableId="1589266891">
    <w:abstractNumId w:val="5"/>
  </w:num>
  <w:num w:numId="3" w16cid:durableId="444932141">
    <w:abstractNumId w:val="4"/>
  </w:num>
  <w:num w:numId="4" w16cid:durableId="760764323">
    <w:abstractNumId w:val="1"/>
  </w:num>
  <w:num w:numId="5" w16cid:durableId="3871096">
    <w:abstractNumId w:val="9"/>
  </w:num>
  <w:num w:numId="6" w16cid:durableId="1514879661">
    <w:abstractNumId w:val="10"/>
  </w:num>
  <w:num w:numId="7" w16cid:durableId="287319119">
    <w:abstractNumId w:val="3"/>
  </w:num>
  <w:num w:numId="8" w16cid:durableId="1256673568">
    <w:abstractNumId w:val="11"/>
  </w:num>
  <w:num w:numId="9" w16cid:durableId="1500192388">
    <w:abstractNumId w:val="7"/>
  </w:num>
  <w:num w:numId="10" w16cid:durableId="1355693357">
    <w:abstractNumId w:val="2"/>
  </w:num>
  <w:num w:numId="11" w16cid:durableId="2024240049">
    <w:abstractNumId w:val="0"/>
  </w:num>
  <w:num w:numId="12" w16cid:durableId="10652235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E5F"/>
    <w:rsid w:val="000019AB"/>
    <w:rsid w:val="00001BE7"/>
    <w:rsid w:val="00001CF5"/>
    <w:rsid w:val="000054D0"/>
    <w:rsid w:val="00010AF3"/>
    <w:rsid w:val="00011C02"/>
    <w:rsid w:val="00012AC8"/>
    <w:rsid w:val="00012D14"/>
    <w:rsid w:val="0001739D"/>
    <w:rsid w:val="0002050D"/>
    <w:rsid w:val="00021AFE"/>
    <w:rsid w:val="0002268E"/>
    <w:rsid w:val="000236DB"/>
    <w:rsid w:val="000237F6"/>
    <w:rsid w:val="000252B6"/>
    <w:rsid w:val="00026ACD"/>
    <w:rsid w:val="00027DB1"/>
    <w:rsid w:val="00031453"/>
    <w:rsid w:val="00031F77"/>
    <w:rsid w:val="0003215D"/>
    <w:rsid w:val="00036943"/>
    <w:rsid w:val="00046190"/>
    <w:rsid w:val="0005428C"/>
    <w:rsid w:val="00054D49"/>
    <w:rsid w:val="00056AD1"/>
    <w:rsid w:val="000626AA"/>
    <w:rsid w:val="00062942"/>
    <w:rsid w:val="000673B9"/>
    <w:rsid w:val="0007238B"/>
    <w:rsid w:val="00072B28"/>
    <w:rsid w:val="00072E95"/>
    <w:rsid w:val="00073D12"/>
    <w:rsid w:val="00073E69"/>
    <w:rsid w:val="00076993"/>
    <w:rsid w:val="0008444E"/>
    <w:rsid w:val="0008452F"/>
    <w:rsid w:val="00084780"/>
    <w:rsid w:val="0008758C"/>
    <w:rsid w:val="00087863"/>
    <w:rsid w:val="00092CC4"/>
    <w:rsid w:val="00094BC4"/>
    <w:rsid w:val="00094FF0"/>
    <w:rsid w:val="000A3E65"/>
    <w:rsid w:val="000A417D"/>
    <w:rsid w:val="000A7DC3"/>
    <w:rsid w:val="000B04CE"/>
    <w:rsid w:val="000B052C"/>
    <w:rsid w:val="000B1756"/>
    <w:rsid w:val="000B27C3"/>
    <w:rsid w:val="000B462E"/>
    <w:rsid w:val="000B6350"/>
    <w:rsid w:val="000B7EE8"/>
    <w:rsid w:val="000C090D"/>
    <w:rsid w:val="000D2B41"/>
    <w:rsid w:val="000D4D78"/>
    <w:rsid w:val="000D5010"/>
    <w:rsid w:val="000D68A3"/>
    <w:rsid w:val="000D704B"/>
    <w:rsid w:val="000E01CA"/>
    <w:rsid w:val="000E05A3"/>
    <w:rsid w:val="000E385B"/>
    <w:rsid w:val="000E65F5"/>
    <w:rsid w:val="000F0C93"/>
    <w:rsid w:val="000F1778"/>
    <w:rsid w:val="000F238C"/>
    <w:rsid w:val="000F2E21"/>
    <w:rsid w:val="000F2FF3"/>
    <w:rsid w:val="000F7CD8"/>
    <w:rsid w:val="00102CBA"/>
    <w:rsid w:val="001039EA"/>
    <w:rsid w:val="00106094"/>
    <w:rsid w:val="00106175"/>
    <w:rsid w:val="0010719F"/>
    <w:rsid w:val="0011225C"/>
    <w:rsid w:val="00112A84"/>
    <w:rsid w:val="00116A7D"/>
    <w:rsid w:val="00117666"/>
    <w:rsid w:val="00121271"/>
    <w:rsid w:val="00124235"/>
    <w:rsid w:val="00127465"/>
    <w:rsid w:val="001376CE"/>
    <w:rsid w:val="00140247"/>
    <w:rsid w:val="0014048D"/>
    <w:rsid w:val="001419FE"/>
    <w:rsid w:val="00141F47"/>
    <w:rsid w:val="00143CB6"/>
    <w:rsid w:val="00145542"/>
    <w:rsid w:val="00151065"/>
    <w:rsid w:val="00151933"/>
    <w:rsid w:val="00153915"/>
    <w:rsid w:val="00154A18"/>
    <w:rsid w:val="0016242F"/>
    <w:rsid w:val="00162562"/>
    <w:rsid w:val="0016558B"/>
    <w:rsid w:val="00165E0D"/>
    <w:rsid w:val="00166A88"/>
    <w:rsid w:val="0017245E"/>
    <w:rsid w:val="00173FD4"/>
    <w:rsid w:val="001749DD"/>
    <w:rsid w:val="001774DB"/>
    <w:rsid w:val="00177568"/>
    <w:rsid w:val="00180973"/>
    <w:rsid w:val="00182A1F"/>
    <w:rsid w:val="0018466D"/>
    <w:rsid w:val="00184674"/>
    <w:rsid w:val="001867FD"/>
    <w:rsid w:val="001875F6"/>
    <w:rsid w:val="00187C55"/>
    <w:rsid w:val="0019003E"/>
    <w:rsid w:val="00192761"/>
    <w:rsid w:val="00197DF2"/>
    <w:rsid w:val="001A2317"/>
    <w:rsid w:val="001A35E9"/>
    <w:rsid w:val="001A4197"/>
    <w:rsid w:val="001A5EA5"/>
    <w:rsid w:val="001B0C76"/>
    <w:rsid w:val="001B116E"/>
    <w:rsid w:val="001B3AA2"/>
    <w:rsid w:val="001B47C7"/>
    <w:rsid w:val="001B53E8"/>
    <w:rsid w:val="001B7332"/>
    <w:rsid w:val="001C080A"/>
    <w:rsid w:val="001C333B"/>
    <w:rsid w:val="001C4114"/>
    <w:rsid w:val="001C412F"/>
    <w:rsid w:val="001D4F13"/>
    <w:rsid w:val="001E0AF1"/>
    <w:rsid w:val="001E12C3"/>
    <w:rsid w:val="001E12F0"/>
    <w:rsid w:val="001E2BA5"/>
    <w:rsid w:val="001E371E"/>
    <w:rsid w:val="001E47D6"/>
    <w:rsid w:val="001E7C7F"/>
    <w:rsid w:val="001F0F4F"/>
    <w:rsid w:val="001F4B3C"/>
    <w:rsid w:val="002029B2"/>
    <w:rsid w:val="00203BFC"/>
    <w:rsid w:val="00211864"/>
    <w:rsid w:val="002121C8"/>
    <w:rsid w:val="002127D3"/>
    <w:rsid w:val="0021603A"/>
    <w:rsid w:val="00222FEC"/>
    <w:rsid w:val="002237B5"/>
    <w:rsid w:val="00227617"/>
    <w:rsid w:val="00227C1B"/>
    <w:rsid w:val="002311E4"/>
    <w:rsid w:val="00233195"/>
    <w:rsid w:val="00233371"/>
    <w:rsid w:val="00235DF5"/>
    <w:rsid w:val="002376E8"/>
    <w:rsid w:val="002465DB"/>
    <w:rsid w:val="00247175"/>
    <w:rsid w:val="00247326"/>
    <w:rsid w:val="00253BB9"/>
    <w:rsid w:val="00254F40"/>
    <w:rsid w:val="0025777F"/>
    <w:rsid w:val="002603C5"/>
    <w:rsid w:val="00263B8C"/>
    <w:rsid w:val="002649DF"/>
    <w:rsid w:val="002755AD"/>
    <w:rsid w:val="002773E4"/>
    <w:rsid w:val="00281A63"/>
    <w:rsid w:val="00283214"/>
    <w:rsid w:val="002864CF"/>
    <w:rsid w:val="0029387A"/>
    <w:rsid w:val="00293C31"/>
    <w:rsid w:val="00295CCA"/>
    <w:rsid w:val="002A0FB8"/>
    <w:rsid w:val="002A191F"/>
    <w:rsid w:val="002A2792"/>
    <w:rsid w:val="002A2D1F"/>
    <w:rsid w:val="002A3D40"/>
    <w:rsid w:val="002A43C6"/>
    <w:rsid w:val="002A4624"/>
    <w:rsid w:val="002B2A6C"/>
    <w:rsid w:val="002B4318"/>
    <w:rsid w:val="002B78E1"/>
    <w:rsid w:val="002C6E3F"/>
    <w:rsid w:val="002D5D7D"/>
    <w:rsid w:val="002D674D"/>
    <w:rsid w:val="002D7363"/>
    <w:rsid w:val="002E3D79"/>
    <w:rsid w:val="002E4212"/>
    <w:rsid w:val="002F301C"/>
    <w:rsid w:val="002F36EC"/>
    <w:rsid w:val="002F4758"/>
    <w:rsid w:val="002F6C77"/>
    <w:rsid w:val="002F7EC7"/>
    <w:rsid w:val="002F7FC5"/>
    <w:rsid w:val="003013ED"/>
    <w:rsid w:val="00302FC4"/>
    <w:rsid w:val="0030588A"/>
    <w:rsid w:val="0030793F"/>
    <w:rsid w:val="00313350"/>
    <w:rsid w:val="00314442"/>
    <w:rsid w:val="00317B92"/>
    <w:rsid w:val="00320D27"/>
    <w:rsid w:val="00322089"/>
    <w:rsid w:val="003225B7"/>
    <w:rsid w:val="003265AC"/>
    <w:rsid w:val="00330334"/>
    <w:rsid w:val="00341106"/>
    <w:rsid w:val="00342EF7"/>
    <w:rsid w:val="003436D9"/>
    <w:rsid w:val="003439F2"/>
    <w:rsid w:val="00344538"/>
    <w:rsid w:val="00347A11"/>
    <w:rsid w:val="0035032B"/>
    <w:rsid w:val="003532AF"/>
    <w:rsid w:val="00353E83"/>
    <w:rsid w:val="003541DD"/>
    <w:rsid w:val="00354A80"/>
    <w:rsid w:val="00355491"/>
    <w:rsid w:val="00356BB1"/>
    <w:rsid w:val="0035799B"/>
    <w:rsid w:val="003622A2"/>
    <w:rsid w:val="00364FA1"/>
    <w:rsid w:val="00372572"/>
    <w:rsid w:val="00373552"/>
    <w:rsid w:val="00374CEE"/>
    <w:rsid w:val="00375D20"/>
    <w:rsid w:val="003774AE"/>
    <w:rsid w:val="003833CA"/>
    <w:rsid w:val="00383490"/>
    <w:rsid w:val="00383930"/>
    <w:rsid w:val="00386A84"/>
    <w:rsid w:val="00387A5E"/>
    <w:rsid w:val="00390C17"/>
    <w:rsid w:val="00393BA3"/>
    <w:rsid w:val="00394042"/>
    <w:rsid w:val="00394A8C"/>
    <w:rsid w:val="00396DA1"/>
    <w:rsid w:val="003A3F6A"/>
    <w:rsid w:val="003A65C5"/>
    <w:rsid w:val="003B52CF"/>
    <w:rsid w:val="003B6590"/>
    <w:rsid w:val="003C2113"/>
    <w:rsid w:val="003D0569"/>
    <w:rsid w:val="003D1AC1"/>
    <w:rsid w:val="003D5491"/>
    <w:rsid w:val="003E1D46"/>
    <w:rsid w:val="003E331B"/>
    <w:rsid w:val="003E3B29"/>
    <w:rsid w:val="003E4269"/>
    <w:rsid w:val="003E46DA"/>
    <w:rsid w:val="003E47C4"/>
    <w:rsid w:val="003E4A93"/>
    <w:rsid w:val="003E6818"/>
    <w:rsid w:val="003F062F"/>
    <w:rsid w:val="003F1DAB"/>
    <w:rsid w:val="003F3A15"/>
    <w:rsid w:val="003F3BE0"/>
    <w:rsid w:val="003F4452"/>
    <w:rsid w:val="003F4F8A"/>
    <w:rsid w:val="003F5F50"/>
    <w:rsid w:val="003F6013"/>
    <w:rsid w:val="003F73CC"/>
    <w:rsid w:val="004028BB"/>
    <w:rsid w:val="0040323E"/>
    <w:rsid w:val="00407208"/>
    <w:rsid w:val="00407CF2"/>
    <w:rsid w:val="004102E3"/>
    <w:rsid w:val="00417071"/>
    <w:rsid w:val="00424579"/>
    <w:rsid w:val="0042759B"/>
    <w:rsid w:val="0043078C"/>
    <w:rsid w:val="00430B88"/>
    <w:rsid w:val="00431679"/>
    <w:rsid w:val="004325BF"/>
    <w:rsid w:val="004349F4"/>
    <w:rsid w:val="00436BAE"/>
    <w:rsid w:val="00437971"/>
    <w:rsid w:val="004470C8"/>
    <w:rsid w:val="00447E8F"/>
    <w:rsid w:val="00451A9A"/>
    <w:rsid w:val="00452574"/>
    <w:rsid w:val="0045417F"/>
    <w:rsid w:val="00456036"/>
    <w:rsid w:val="00456AAB"/>
    <w:rsid w:val="004600FB"/>
    <w:rsid w:val="00461A93"/>
    <w:rsid w:val="00461CC0"/>
    <w:rsid w:val="004628F1"/>
    <w:rsid w:val="0046369B"/>
    <w:rsid w:val="0046589D"/>
    <w:rsid w:val="00467C6F"/>
    <w:rsid w:val="004764D1"/>
    <w:rsid w:val="00485C4B"/>
    <w:rsid w:val="00493760"/>
    <w:rsid w:val="00496C86"/>
    <w:rsid w:val="00497D7C"/>
    <w:rsid w:val="00497DD6"/>
    <w:rsid w:val="004A09AE"/>
    <w:rsid w:val="004A0E0C"/>
    <w:rsid w:val="004A1E8B"/>
    <w:rsid w:val="004A6A41"/>
    <w:rsid w:val="004A7844"/>
    <w:rsid w:val="004A7885"/>
    <w:rsid w:val="004B1514"/>
    <w:rsid w:val="004B62E5"/>
    <w:rsid w:val="004B7176"/>
    <w:rsid w:val="004C0142"/>
    <w:rsid w:val="004C3829"/>
    <w:rsid w:val="004C3BC7"/>
    <w:rsid w:val="004C60A2"/>
    <w:rsid w:val="004D7BA9"/>
    <w:rsid w:val="004E2B31"/>
    <w:rsid w:val="004E3C5D"/>
    <w:rsid w:val="004F096D"/>
    <w:rsid w:val="004F4AD6"/>
    <w:rsid w:val="0050402C"/>
    <w:rsid w:val="0050502E"/>
    <w:rsid w:val="00505FB3"/>
    <w:rsid w:val="005060D2"/>
    <w:rsid w:val="00506E6E"/>
    <w:rsid w:val="0050731B"/>
    <w:rsid w:val="00507D39"/>
    <w:rsid w:val="005138D7"/>
    <w:rsid w:val="00513E85"/>
    <w:rsid w:val="0051437C"/>
    <w:rsid w:val="00516786"/>
    <w:rsid w:val="005227CE"/>
    <w:rsid w:val="00524C09"/>
    <w:rsid w:val="005272DC"/>
    <w:rsid w:val="0052736B"/>
    <w:rsid w:val="00530CFA"/>
    <w:rsid w:val="00533987"/>
    <w:rsid w:val="00537B54"/>
    <w:rsid w:val="00537C69"/>
    <w:rsid w:val="00542A2A"/>
    <w:rsid w:val="00544CF1"/>
    <w:rsid w:val="005457D7"/>
    <w:rsid w:val="00550070"/>
    <w:rsid w:val="005524FF"/>
    <w:rsid w:val="00560B89"/>
    <w:rsid w:val="00566553"/>
    <w:rsid w:val="0057040E"/>
    <w:rsid w:val="00571C71"/>
    <w:rsid w:val="0057249F"/>
    <w:rsid w:val="0057733A"/>
    <w:rsid w:val="0058003E"/>
    <w:rsid w:val="0058016D"/>
    <w:rsid w:val="0058181B"/>
    <w:rsid w:val="0058240A"/>
    <w:rsid w:val="00584936"/>
    <w:rsid w:val="00585B04"/>
    <w:rsid w:val="005874D3"/>
    <w:rsid w:val="00592DBD"/>
    <w:rsid w:val="005968BF"/>
    <w:rsid w:val="00596FE5"/>
    <w:rsid w:val="00597AC2"/>
    <w:rsid w:val="005A090A"/>
    <w:rsid w:val="005A77BF"/>
    <w:rsid w:val="005A7EA9"/>
    <w:rsid w:val="005B2AFB"/>
    <w:rsid w:val="005B2EAE"/>
    <w:rsid w:val="005B6C72"/>
    <w:rsid w:val="005C1909"/>
    <w:rsid w:val="005C1C24"/>
    <w:rsid w:val="005C4A22"/>
    <w:rsid w:val="005D1E8F"/>
    <w:rsid w:val="005D29AA"/>
    <w:rsid w:val="005D2FD5"/>
    <w:rsid w:val="005D417B"/>
    <w:rsid w:val="005D4586"/>
    <w:rsid w:val="005D607B"/>
    <w:rsid w:val="005D767D"/>
    <w:rsid w:val="005D7FA3"/>
    <w:rsid w:val="005E01BA"/>
    <w:rsid w:val="005E0667"/>
    <w:rsid w:val="005E155E"/>
    <w:rsid w:val="005E2459"/>
    <w:rsid w:val="005E476C"/>
    <w:rsid w:val="005E4DE0"/>
    <w:rsid w:val="005E53D9"/>
    <w:rsid w:val="005E5455"/>
    <w:rsid w:val="005E5AFC"/>
    <w:rsid w:val="005E5B08"/>
    <w:rsid w:val="005F1B2F"/>
    <w:rsid w:val="005F25BD"/>
    <w:rsid w:val="005F3211"/>
    <w:rsid w:val="005F3765"/>
    <w:rsid w:val="00602E36"/>
    <w:rsid w:val="006038E8"/>
    <w:rsid w:val="00604F02"/>
    <w:rsid w:val="00605368"/>
    <w:rsid w:val="00606E3E"/>
    <w:rsid w:val="0061045D"/>
    <w:rsid w:val="00611EB7"/>
    <w:rsid w:val="0061752F"/>
    <w:rsid w:val="00617E5D"/>
    <w:rsid w:val="0062083D"/>
    <w:rsid w:val="00627C84"/>
    <w:rsid w:val="00641922"/>
    <w:rsid w:val="00642DAC"/>
    <w:rsid w:val="00644442"/>
    <w:rsid w:val="00646C18"/>
    <w:rsid w:val="00651607"/>
    <w:rsid w:val="00652928"/>
    <w:rsid w:val="00656612"/>
    <w:rsid w:val="006624B3"/>
    <w:rsid w:val="0066336B"/>
    <w:rsid w:val="00664145"/>
    <w:rsid w:val="00664380"/>
    <w:rsid w:val="006646E2"/>
    <w:rsid w:val="00666015"/>
    <w:rsid w:val="0067245C"/>
    <w:rsid w:val="00673EE9"/>
    <w:rsid w:val="0067458C"/>
    <w:rsid w:val="00675E08"/>
    <w:rsid w:val="00676685"/>
    <w:rsid w:val="00676B2F"/>
    <w:rsid w:val="00681BE3"/>
    <w:rsid w:val="00684179"/>
    <w:rsid w:val="006847B2"/>
    <w:rsid w:val="00690D8C"/>
    <w:rsid w:val="006939C2"/>
    <w:rsid w:val="006A03CF"/>
    <w:rsid w:val="006A0A57"/>
    <w:rsid w:val="006A1B03"/>
    <w:rsid w:val="006A2186"/>
    <w:rsid w:val="006A21F5"/>
    <w:rsid w:val="006A4C11"/>
    <w:rsid w:val="006A6C67"/>
    <w:rsid w:val="006B042C"/>
    <w:rsid w:val="006B2257"/>
    <w:rsid w:val="006B295C"/>
    <w:rsid w:val="006B5160"/>
    <w:rsid w:val="006B5E74"/>
    <w:rsid w:val="006B6FFD"/>
    <w:rsid w:val="006C32B0"/>
    <w:rsid w:val="006C5E2C"/>
    <w:rsid w:val="006C79F2"/>
    <w:rsid w:val="006D0268"/>
    <w:rsid w:val="006D42E5"/>
    <w:rsid w:val="006D4C8C"/>
    <w:rsid w:val="006D4D01"/>
    <w:rsid w:val="006E0C39"/>
    <w:rsid w:val="006E1131"/>
    <w:rsid w:val="006E6BD9"/>
    <w:rsid w:val="006E7B1C"/>
    <w:rsid w:val="006F0A93"/>
    <w:rsid w:val="006F1436"/>
    <w:rsid w:val="006F38AF"/>
    <w:rsid w:val="006F584B"/>
    <w:rsid w:val="006F69F1"/>
    <w:rsid w:val="006F70A7"/>
    <w:rsid w:val="006F74B4"/>
    <w:rsid w:val="0070029C"/>
    <w:rsid w:val="00702FC4"/>
    <w:rsid w:val="007114C7"/>
    <w:rsid w:val="00711726"/>
    <w:rsid w:val="00712319"/>
    <w:rsid w:val="00713A19"/>
    <w:rsid w:val="007153A7"/>
    <w:rsid w:val="0071641F"/>
    <w:rsid w:val="00720C4A"/>
    <w:rsid w:val="0072158C"/>
    <w:rsid w:val="0072233B"/>
    <w:rsid w:val="00724303"/>
    <w:rsid w:val="00724B87"/>
    <w:rsid w:val="0072660A"/>
    <w:rsid w:val="007344FB"/>
    <w:rsid w:val="007370EC"/>
    <w:rsid w:val="007372E3"/>
    <w:rsid w:val="0074122D"/>
    <w:rsid w:val="0074145F"/>
    <w:rsid w:val="00752494"/>
    <w:rsid w:val="00753299"/>
    <w:rsid w:val="00754181"/>
    <w:rsid w:val="0075564B"/>
    <w:rsid w:val="00756D60"/>
    <w:rsid w:val="0075767F"/>
    <w:rsid w:val="00757852"/>
    <w:rsid w:val="007612DF"/>
    <w:rsid w:val="00762125"/>
    <w:rsid w:val="00762B15"/>
    <w:rsid w:val="00762F9A"/>
    <w:rsid w:val="007649A0"/>
    <w:rsid w:val="00765273"/>
    <w:rsid w:val="00765E74"/>
    <w:rsid w:val="00767937"/>
    <w:rsid w:val="007726D5"/>
    <w:rsid w:val="00780730"/>
    <w:rsid w:val="00782793"/>
    <w:rsid w:val="0078492C"/>
    <w:rsid w:val="00785E34"/>
    <w:rsid w:val="00786F67"/>
    <w:rsid w:val="007943A6"/>
    <w:rsid w:val="007A03DB"/>
    <w:rsid w:val="007A0431"/>
    <w:rsid w:val="007A07E8"/>
    <w:rsid w:val="007A335A"/>
    <w:rsid w:val="007A6F77"/>
    <w:rsid w:val="007A75C2"/>
    <w:rsid w:val="007B18F3"/>
    <w:rsid w:val="007B1CAD"/>
    <w:rsid w:val="007B2BC7"/>
    <w:rsid w:val="007B3870"/>
    <w:rsid w:val="007B4767"/>
    <w:rsid w:val="007B6B8D"/>
    <w:rsid w:val="007B6CB5"/>
    <w:rsid w:val="007C4BBB"/>
    <w:rsid w:val="007C6FA6"/>
    <w:rsid w:val="007D3FA4"/>
    <w:rsid w:val="007D4895"/>
    <w:rsid w:val="007D5DB1"/>
    <w:rsid w:val="007E208A"/>
    <w:rsid w:val="007E2168"/>
    <w:rsid w:val="007E2DF9"/>
    <w:rsid w:val="007E36F0"/>
    <w:rsid w:val="007E3D9F"/>
    <w:rsid w:val="007E3DA2"/>
    <w:rsid w:val="007E3EB9"/>
    <w:rsid w:val="007E6952"/>
    <w:rsid w:val="007E72B3"/>
    <w:rsid w:val="007E7EC2"/>
    <w:rsid w:val="007F0043"/>
    <w:rsid w:val="007F2143"/>
    <w:rsid w:val="007F26AD"/>
    <w:rsid w:val="007F4A06"/>
    <w:rsid w:val="007F4A99"/>
    <w:rsid w:val="0080100A"/>
    <w:rsid w:val="00801C39"/>
    <w:rsid w:val="00801E6B"/>
    <w:rsid w:val="008023C6"/>
    <w:rsid w:val="00802AF8"/>
    <w:rsid w:val="0080318F"/>
    <w:rsid w:val="00810754"/>
    <w:rsid w:val="00810F51"/>
    <w:rsid w:val="0081217B"/>
    <w:rsid w:val="00812511"/>
    <w:rsid w:val="008128BE"/>
    <w:rsid w:val="00813888"/>
    <w:rsid w:val="00814409"/>
    <w:rsid w:val="0081447F"/>
    <w:rsid w:val="00820AD3"/>
    <w:rsid w:val="00823A1F"/>
    <w:rsid w:val="00823C59"/>
    <w:rsid w:val="008246DA"/>
    <w:rsid w:val="0082513A"/>
    <w:rsid w:val="0082584C"/>
    <w:rsid w:val="00826492"/>
    <w:rsid w:val="008266A3"/>
    <w:rsid w:val="00830052"/>
    <w:rsid w:val="0083277F"/>
    <w:rsid w:val="00833AE3"/>
    <w:rsid w:val="00834018"/>
    <w:rsid w:val="008373F9"/>
    <w:rsid w:val="00845C6C"/>
    <w:rsid w:val="00846350"/>
    <w:rsid w:val="00847DD6"/>
    <w:rsid w:val="008500EE"/>
    <w:rsid w:val="00851590"/>
    <w:rsid w:val="008520E5"/>
    <w:rsid w:val="00854C79"/>
    <w:rsid w:val="00863E5F"/>
    <w:rsid w:val="00865E55"/>
    <w:rsid w:val="00875A2E"/>
    <w:rsid w:val="00876481"/>
    <w:rsid w:val="00877ED2"/>
    <w:rsid w:val="00885E2D"/>
    <w:rsid w:val="00890ACB"/>
    <w:rsid w:val="00893B64"/>
    <w:rsid w:val="008940EC"/>
    <w:rsid w:val="00894B42"/>
    <w:rsid w:val="00894B7A"/>
    <w:rsid w:val="0089609B"/>
    <w:rsid w:val="00896249"/>
    <w:rsid w:val="0089625D"/>
    <w:rsid w:val="00897183"/>
    <w:rsid w:val="008A00F2"/>
    <w:rsid w:val="008A2E3E"/>
    <w:rsid w:val="008A513A"/>
    <w:rsid w:val="008A7085"/>
    <w:rsid w:val="008B23A3"/>
    <w:rsid w:val="008B534B"/>
    <w:rsid w:val="008B6E46"/>
    <w:rsid w:val="008C1236"/>
    <w:rsid w:val="008C4453"/>
    <w:rsid w:val="008C6FAB"/>
    <w:rsid w:val="008C7306"/>
    <w:rsid w:val="008D255F"/>
    <w:rsid w:val="008E1F37"/>
    <w:rsid w:val="008E48F4"/>
    <w:rsid w:val="008E704D"/>
    <w:rsid w:val="008F505A"/>
    <w:rsid w:val="008F5F96"/>
    <w:rsid w:val="008F6080"/>
    <w:rsid w:val="008F7164"/>
    <w:rsid w:val="008F7304"/>
    <w:rsid w:val="00905138"/>
    <w:rsid w:val="00906766"/>
    <w:rsid w:val="00907450"/>
    <w:rsid w:val="00907DA2"/>
    <w:rsid w:val="0091561B"/>
    <w:rsid w:val="0091781F"/>
    <w:rsid w:val="00921603"/>
    <w:rsid w:val="00922FC3"/>
    <w:rsid w:val="0092336E"/>
    <w:rsid w:val="009248FB"/>
    <w:rsid w:val="009250A1"/>
    <w:rsid w:val="009323A8"/>
    <w:rsid w:val="00933314"/>
    <w:rsid w:val="00936EBD"/>
    <w:rsid w:val="00940DC1"/>
    <w:rsid w:val="0094161B"/>
    <w:rsid w:val="0094207D"/>
    <w:rsid w:val="0094319B"/>
    <w:rsid w:val="00943653"/>
    <w:rsid w:val="00950204"/>
    <w:rsid w:val="00951553"/>
    <w:rsid w:val="0095449B"/>
    <w:rsid w:val="0095487C"/>
    <w:rsid w:val="00956728"/>
    <w:rsid w:val="009568A4"/>
    <w:rsid w:val="009631C4"/>
    <w:rsid w:val="00972135"/>
    <w:rsid w:val="00973921"/>
    <w:rsid w:val="00975DDC"/>
    <w:rsid w:val="00975F3B"/>
    <w:rsid w:val="009835F4"/>
    <w:rsid w:val="00983B16"/>
    <w:rsid w:val="00985C98"/>
    <w:rsid w:val="009906EC"/>
    <w:rsid w:val="00992602"/>
    <w:rsid w:val="00992A88"/>
    <w:rsid w:val="00995AC3"/>
    <w:rsid w:val="00995B3E"/>
    <w:rsid w:val="009A1AD0"/>
    <w:rsid w:val="009A3238"/>
    <w:rsid w:val="009A3491"/>
    <w:rsid w:val="009A3701"/>
    <w:rsid w:val="009A6AA1"/>
    <w:rsid w:val="009B2240"/>
    <w:rsid w:val="009B47C7"/>
    <w:rsid w:val="009C07FB"/>
    <w:rsid w:val="009C2A57"/>
    <w:rsid w:val="009C57A3"/>
    <w:rsid w:val="009D031C"/>
    <w:rsid w:val="009D251E"/>
    <w:rsid w:val="009D28AC"/>
    <w:rsid w:val="009D45C4"/>
    <w:rsid w:val="009D4D2A"/>
    <w:rsid w:val="009D54AD"/>
    <w:rsid w:val="009D6AA3"/>
    <w:rsid w:val="009E0EDA"/>
    <w:rsid w:val="009E303C"/>
    <w:rsid w:val="009E35C7"/>
    <w:rsid w:val="009E73A9"/>
    <w:rsid w:val="009F466E"/>
    <w:rsid w:val="009F5F9E"/>
    <w:rsid w:val="009F7DF2"/>
    <w:rsid w:val="00A01BD7"/>
    <w:rsid w:val="00A02AFC"/>
    <w:rsid w:val="00A02D12"/>
    <w:rsid w:val="00A035C4"/>
    <w:rsid w:val="00A065D3"/>
    <w:rsid w:val="00A10082"/>
    <w:rsid w:val="00A13248"/>
    <w:rsid w:val="00A1378F"/>
    <w:rsid w:val="00A139BB"/>
    <w:rsid w:val="00A152C4"/>
    <w:rsid w:val="00A15394"/>
    <w:rsid w:val="00A1602A"/>
    <w:rsid w:val="00A1714F"/>
    <w:rsid w:val="00A20A3C"/>
    <w:rsid w:val="00A21002"/>
    <w:rsid w:val="00A215D2"/>
    <w:rsid w:val="00A2474A"/>
    <w:rsid w:val="00A25D86"/>
    <w:rsid w:val="00A32FC4"/>
    <w:rsid w:val="00A332E9"/>
    <w:rsid w:val="00A336D0"/>
    <w:rsid w:val="00A33EE5"/>
    <w:rsid w:val="00A402A6"/>
    <w:rsid w:val="00A42ABD"/>
    <w:rsid w:val="00A438B5"/>
    <w:rsid w:val="00A441F6"/>
    <w:rsid w:val="00A50C41"/>
    <w:rsid w:val="00A567A0"/>
    <w:rsid w:val="00A571B3"/>
    <w:rsid w:val="00A606B7"/>
    <w:rsid w:val="00A60DCB"/>
    <w:rsid w:val="00A6186E"/>
    <w:rsid w:val="00A63ABA"/>
    <w:rsid w:val="00A63F40"/>
    <w:rsid w:val="00A6450C"/>
    <w:rsid w:val="00A64DCE"/>
    <w:rsid w:val="00A65551"/>
    <w:rsid w:val="00A66770"/>
    <w:rsid w:val="00A709FE"/>
    <w:rsid w:val="00A745E1"/>
    <w:rsid w:val="00A821B1"/>
    <w:rsid w:val="00A8253E"/>
    <w:rsid w:val="00A83C91"/>
    <w:rsid w:val="00A84B61"/>
    <w:rsid w:val="00A85463"/>
    <w:rsid w:val="00A85AA5"/>
    <w:rsid w:val="00A86259"/>
    <w:rsid w:val="00A90A67"/>
    <w:rsid w:val="00A90B2E"/>
    <w:rsid w:val="00A913DF"/>
    <w:rsid w:val="00A93CE7"/>
    <w:rsid w:val="00A95D4C"/>
    <w:rsid w:val="00A96DA7"/>
    <w:rsid w:val="00A9790E"/>
    <w:rsid w:val="00AA3A7F"/>
    <w:rsid w:val="00AA41ED"/>
    <w:rsid w:val="00AA48DD"/>
    <w:rsid w:val="00AA58EB"/>
    <w:rsid w:val="00AA75E8"/>
    <w:rsid w:val="00AB054A"/>
    <w:rsid w:val="00AB10B3"/>
    <w:rsid w:val="00AB2560"/>
    <w:rsid w:val="00AB2629"/>
    <w:rsid w:val="00AB597B"/>
    <w:rsid w:val="00AB6BE7"/>
    <w:rsid w:val="00AC0C4D"/>
    <w:rsid w:val="00AC35C0"/>
    <w:rsid w:val="00AC73B1"/>
    <w:rsid w:val="00AD027F"/>
    <w:rsid w:val="00AD2371"/>
    <w:rsid w:val="00AD552C"/>
    <w:rsid w:val="00AD569A"/>
    <w:rsid w:val="00AD6B4A"/>
    <w:rsid w:val="00AE0B3C"/>
    <w:rsid w:val="00AE10B3"/>
    <w:rsid w:val="00AE40EB"/>
    <w:rsid w:val="00AE420C"/>
    <w:rsid w:val="00AE6185"/>
    <w:rsid w:val="00AF0AC1"/>
    <w:rsid w:val="00AF0D94"/>
    <w:rsid w:val="00AF19C5"/>
    <w:rsid w:val="00AF2DBB"/>
    <w:rsid w:val="00AF56A1"/>
    <w:rsid w:val="00AF6C53"/>
    <w:rsid w:val="00AF7713"/>
    <w:rsid w:val="00AF796B"/>
    <w:rsid w:val="00B018EA"/>
    <w:rsid w:val="00B01D4C"/>
    <w:rsid w:val="00B03C01"/>
    <w:rsid w:val="00B0498D"/>
    <w:rsid w:val="00B11B23"/>
    <w:rsid w:val="00B1241C"/>
    <w:rsid w:val="00B12ACF"/>
    <w:rsid w:val="00B13384"/>
    <w:rsid w:val="00B13A32"/>
    <w:rsid w:val="00B15492"/>
    <w:rsid w:val="00B15790"/>
    <w:rsid w:val="00B22535"/>
    <w:rsid w:val="00B23055"/>
    <w:rsid w:val="00B23F8D"/>
    <w:rsid w:val="00B25757"/>
    <w:rsid w:val="00B25A4A"/>
    <w:rsid w:val="00B316BC"/>
    <w:rsid w:val="00B31E00"/>
    <w:rsid w:val="00B32DE8"/>
    <w:rsid w:val="00B3754D"/>
    <w:rsid w:val="00B40EF2"/>
    <w:rsid w:val="00B43021"/>
    <w:rsid w:val="00B43857"/>
    <w:rsid w:val="00B46CF1"/>
    <w:rsid w:val="00B47FBE"/>
    <w:rsid w:val="00B50357"/>
    <w:rsid w:val="00B540B0"/>
    <w:rsid w:val="00B54CAB"/>
    <w:rsid w:val="00B56E47"/>
    <w:rsid w:val="00B6067D"/>
    <w:rsid w:val="00B64C67"/>
    <w:rsid w:val="00B729BD"/>
    <w:rsid w:val="00B77DE8"/>
    <w:rsid w:val="00B808B7"/>
    <w:rsid w:val="00B81A46"/>
    <w:rsid w:val="00B87371"/>
    <w:rsid w:val="00B875CB"/>
    <w:rsid w:val="00B92F1E"/>
    <w:rsid w:val="00B94FAE"/>
    <w:rsid w:val="00B9505A"/>
    <w:rsid w:val="00B96B5B"/>
    <w:rsid w:val="00B976F4"/>
    <w:rsid w:val="00BA0589"/>
    <w:rsid w:val="00BA0761"/>
    <w:rsid w:val="00BA2D35"/>
    <w:rsid w:val="00BA4990"/>
    <w:rsid w:val="00BA55D1"/>
    <w:rsid w:val="00BA7286"/>
    <w:rsid w:val="00BA7724"/>
    <w:rsid w:val="00BA7CF2"/>
    <w:rsid w:val="00BB0848"/>
    <w:rsid w:val="00BB5D09"/>
    <w:rsid w:val="00BB6B53"/>
    <w:rsid w:val="00BC247C"/>
    <w:rsid w:val="00BC34C3"/>
    <w:rsid w:val="00BC4FF8"/>
    <w:rsid w:val="00BC7F63"/>
    <w:rsid w:val="00BD0158"/>
    <w:rsid w:val="00BD2FC9"/>
    <w:rsid w:val="00BD2FD2"/>
    <w:rsid w:val="00BD735C"/>
    <w:rsid w:val="00BD757F"/>
    <w:rsid w:val="00BE527F"/>
    <w:rsid w:val="00BE5E9A"/>
    <w:rsid w:val="00BE7B6B"/>
    <w:rsid w:val="00BF0D0A"/>
    <w:rsid w:val="00BF1549"/>
    <w:rsid w:val="00BF23C7"/>
    <w:rsid w:val="00BF6DF9"/>
    <w:rsid w:val="00BF722E"/>
    <w:rsid w:val="00C05A84"/>
    <w:rsid w:val="00C060CD"/>
    <w:rsid w:val="00C06114"/>
    <w:rsid w:val="00C07D26"/>
    <w:rsid w:val="00C105D4"/>
    <w:rsid w:val="00C1174D"/>
    <w:rsid w:val="00C149A7"/>
    <w:rsid w:val="00C1715C"/>
    <w:rsid w:val="00C2098B"/>
    <w:rsid w:val="00C223A6"/>
    <w:rsid w:val="00C257D2"/>
    <w:rsid w:val="00C30D69"/>
    <w:rsid w:val="00C31E7F"/>
    <w:rsid w:val="00C328DE"/>
    <w:rsid w:val="00C36759"/>
    <w:rsid w:val="00C379EB"/>
    <w:rsid w:val="00C37A1B"/>
    <w:rsid w:val="00C409CE"/>
    <w:rsid w:val="00C41180"/>
    <w:rsid w:val="00C41FE7"/>
    <w:rsid w:val="00C42F8F"/>
    <w:rsid w:val="00C44AF7"/>
    <w:rsid w:val="00C44D6F"/>
    <w:rsid w:val="00C5146D"/>
    <w:rsid w:val="00C53A0B"/>
    <w:rsid w:val="00C53CEB"/>
    <w:rsid w:val="00C60657"/>
    <w:rsid w:val="00C6316A"/>
    <w:rsid w:val="00C66441"/>
    <w:rsid w:val="00C67DBA"/>
    <w:rsid w:val="00C74E25"/>
    <w:rsid w:val="00C757D8"/>
    <w:rsid w:val="00C75E97"/>
    <w:rsid w:val="00C769B8"/>
    <w:rsid w:val="00C8306B"/>
    <w:rsid w:val="00C900E2"/>
    <w:rsid w:val="00C90E97"/>
    <w:rsid w:val="00C92A1E"/>
    <w:rsid w:val="00C92F59"/>
    <w:rsid w:val="00C9546C"/>
    <w:rsid w:val="00C95F7F"/>
    <w:rsid w:val="00C97FDC"/>
    <w:rsid w:val="00CA05B8"/>
    <w:rsid w:val="00CA1B5E"/>
    <w:rsid w:val="00CA2655"/>
    <w:rsid w:val="00CA2943"/>
    <w:rsid w:val="00CA367A"/>
    <w:rsid w:val="00CB1DEC"/>
    <w:rsid w:val="00CB4668"/>
    <w:rsid w:val="00CB6009"/>
    <w:rsid w:val="00CB7C4F"/>
    <w:rsid w:val="00CB7DC2"/>
    <w:rsid w:val="00CB7DE4"/>
    <w:rsid w:val="00CC4C02"/>
    <w:rsid w:val="00CC60E4"/>
    <w:rsid w:val="00CC645D"/>
    <w:rsid w:val="00CC7188"/>
    <w:rsid w:val="00CC7433"/>
    <w:rsid w:val="00CD3715"/>
    <w:rsid w:val="00CD3924"/>
    <w:rsid w:val="00CD3C8B"/>
    <w:rsid w:val="00CD62FE"/>
    <w:rsid w:val="00CD7A5D"/>
    <w:rsid w:val="00CE2AB3"/>
    <w:rsid w:val="00CE3DED"/>
    <w:rsid w:val="00CE3EDE"/>
    <w:rsid w:val="00CE4A28"/>
    <w:rsid w:val="00CE5796"/>
    <w:rsid w:val="00CF084F"/>
    <w:rsid w:val="00CF1D9F"/>
    <w:rsid w:val="00CF62E6"/>
    <w:rsid w:val="00CF6DDF"/>
    <w:rsid w:val="00D00AFE"/>
    <w:rsid w:val="00D01956"/>
    <w:rsid w:val="00D01EB3"/>
    <w:rsid w:val="00D02C54"/>
    <w:rsid w:val="00D049B8"/>
    <w:rsid w:val="00D065BE"/>
    <w:rsid w:val="00D0666B"/>
    <w:rsid w:val="00D069F3"/>
    <w:rsid w:val="00D07CA9"/>
    <w:rsid w:val="00D15C0B"/>
    <w:rsid w:val="00D179C0"/>
    <w:rsid w:val="00D207F4"/>
    <w:rsid w:val="00D2348B"/>
    <w:rsid w:val="00D26845"/>
    <w:rsid w:val="00D30415"/>
    <w:rsid w:val="00D31875"/>
    <w:rsid w:val="00D32CA8"/>
    <w:rsid w:val="00D35215"/>
    <w:rsid w:val="00D3610D"/>
    <w:rsid w:val="00D37BD7"/>
    <w:rsid w:val="00D40411"/>
    <w:rsid w:val="00D40D18"/>
    <w:rsid w:val="00D41B5D"/>
    <w:rsid w:val="00D43645"/>
    <w:rsid w:val="00D43B67"/>
    <w:rsid w:val="00D4549A"/>
    <w:rsid w:val="00D47DE3"/>
    <w:rsid w:val="00D5250C"/>
    <w:rsid w:val="00D52968"/>
    <w:rsid w:val="00D625FB"/>
    <w:rsid w:val="00D633D9"/>
    <w:rsid w:val="00D65CF3"/>
    <w:rsid w:val="00D67741"/>
    <w:rsid w:val="00D72A63"/>
    <w:rsid w:val="00D732DE"/>
    <w:rsid w:val="00D7511E"/>
    <w:rsid w:val="00D75558"/>
    <w:rsid w:val="00D77656"/>
    <w:rsid w:val="00D87234"/>
    <w:rsid w:val="00D87878"/>
    <w:rsid w:val="00D901E9"/>
    <w:rsid w:val="00D92107"/>
    <w:rsid w:val="00D930A9"/>
    <w:rsid w:val="00D95737"/>
    <w:rsid w:val="00D95895"/>
    <w:rsid w:val="00DA07EB"/>
    <w:rsid w:val="00DA10BC"/>
    <w:rsid w:val="00DA25B2"/>
    <w:rsid w:val="00DA4C21"/>
    <w:rsid w:val="00DB40B8"/>
    <w:rsid w:val="00DB6BA6"/>
    <w:rsid w:val="00DB7368"/>
    <w:rsid w:val="00DC0F4A"/>
    <w:rsid w:val="00DC2D55"/>
    <w:rsid w:val="00DC2DAE"/>
    <w:rsid w:val="00DC366A"/>
    <w:rsid w:val="00DD1B37"/>
    <w:rsid w:val="00DD57F0"/>
    <w:rsid w:val="00DD5C83"/>
    <w:rsid w:val="00DD6F41"/>
    <w:rsid w:val="00DE07DD"/>
    <w:rsid w:val="00DE2676"/>
    <w:rsid w:val="00DE2FFE"/>
    <w:rsid w:val="00DE4460"/>
    <w:rsid w:val="00DE4977"/>
    <w:rsid w:val="00DE5C62"/>
    <w:rsid w:val="00DF0048"/>
    <w:rsid w:val="00DF099D"/>
    <w:rsid w:val="00DF205C"/>
    <w:rsid w:val="00DF3C10"/>
    <w:rsid w:val="00DF4F58"/>
    <w:rsid w:val="00DF5371"/>
    <w:rsid w:val="00E006E7"/>
    <w:rsid w:val="00E01AC9"/>
    <w:rsid w:val="00E03C01"/>
    <w:rsid w:val="00E07BFB"/>
    <w:rsid w:val="00E1043A"/>
    <w:rsid w:val="00E1283A"/>
    <w:rsid w:val="00E203CF"/>
    <w:rsid w:val="00E2045A"/>
    <w:rsid w:val="00E2055F"/>
    <w:rsid w:val="00E237C0"/>
    <w:rsid w:val="00E23D5D"/>
    <w:rsid w:val="00E242EE"/>
    <w:rsid w:val="00E26186"/>
    <w:rsid w:val="00E27F6C"/>
    <w:rsid w:val="00E30E9F"/>
    <w:rsid w:val="00E35302"/>
    <w:rsid w:val="00E3697C"/>
    <w:rsid w:val="00E36FED"/>
    <w:rsid w:val="00E433A1"/>
    <w:rsid w:val="00E46287"/>
    <w:rsid w:val="00E46428"/>
    <w:rsid w:val="00E47A3B"/>
    <w:rsid w:val="00E50945"/>
    <w:rsid w:val="00E52C7F"/>
    <w:rsid w:val="00E6015C"/>
    <w:rsid w:val="00E60680"/>
    <w:rsid w:val="00E6101F"/>
    <w:rsid w:val="00E620B5"/>
    <w:rsid w:val="00E63B1E"/>
    <w:rsid w:val="00E63D6D"/>
    <w:rsid w:val="00E64945"/>
    <w:rsid w:val="00E64C67"/>
    <w:rsid w:val="00E70A11"/>
    <w:rsid w:val="00E77D8A"/>
    <w:rsid w:val="00E86589"/>
    <w:rsid w:val="00E87F2B"/>
    <w:rsid w:val="00E9090B"/>
    <w:rsid w:val="00E911AC"/>
    <w:rsid w:val="00E921A7"/>
    <w:rsid w:val="00E92592"/>
    <w:rsid w:val="00E926C7"/>
    <w:rsid w:val="00E9534E"/>
    <w:rsid w:val="00E958BB"/>
    <w:rsid w:val="00EA2E45"/>
    <w:rsid w:val="00EA3BC3"/>
    <w:rsid w:val="00EA3CBE"/>
    <w:rsid w:val="00EA7550"/>
    <w:rsid w:val="00EB026B"/>
    <w:rsid w:val="00EB2530"/>
    <w:rsid w:val="00EB2B1F"/>
    <w:rsid w:val="00EB3000"/>
    <w:rsid w:val="00EB4757"/>
    <w:rsid w:val="00EB7066"/>
    <w:rsid w:val="00EB7138"/>
    <w:rsid w:val="00EC0A30"/>
    <w:rsid w:val="00EC3AC5"/>
    <w:rsid w:val="00EC6DC1"/>
    <w:rsid w:val="00ED0067"/>
    <w:rsid w:val="00ED0D7E"/>
    <w:rsid w:val="00ED12BD"/>
    <w:rsid w:val="00ED13F9"/>
    <w:rsid w:val="00ED6EBF"/>
    <w:rsid w:val="00ED7CBE"/>
    <w:rsid w:val="00EE1819"/>
    <w:rsid w:val="00EE19FA"/>
    <w:rsid w:val="00EE1EE7"/>
    <w:rsid w:val="00EE23BF"/>
    <w:rsid w:val="00EE2656"/>
    <w:rsid w:val="00EE2868"/>
    <w:rsid w:val="00EE518B"/>
    <w:rsid w:val="00EE5AD8"/>
    <w:rsid w:val="00EE6143"/>
    <w:rsid w:val="00EE6289"/>
    <w:rsid w:val="00EE6364"/>
    <w:rsid w:val="00EF0006"/>
    <w:rsid w:val="00EF1709"/>
    <w:rsid w:val="00EF2814"/>
    <w:rsid w:val="00EF5394"/>
    <w:rsid w:val="00EF5C46"/>
    <w:rsid w:val="00F00FC5"/>
    <w:rsid w:val="00F02745"/>
    <w:rsid w:val="00F0693C"/>
    <w:rsid w:val="00F07580"/>
    <w:rsid w:val="00F07DA0"/>
    <w:rsid w:val="00F12423"/>
    <w:rsid w:val="00F12932"/>
    <w:rsid w:val="00F13A99"/>
    <w:rsid w:val="00F14895"/>
    <w:rsid w:val="00F1540B"/>
    <w:rsid w:val="00F171D2"/>
    <w:rsid w:val="00F176DC"/>
    <w:rsid w:val="00F233F4"/>
    <w:rsid w:val="00F25943"/>
    <w:rsid w:val="00F27EA7"/>
    <w:rsid w:val="00F34A5F"/>
    <w:rsid w:val="00F358B4"/>
    <w:rsid w:val="00F36B10"/>
    <w:rsid w:val="00F37CF6"/>
    <w:rsid w:val="00F41B25"/>
    <w:rsid w:val="00F41C14"/>
    <w:rsid w:val="00F422B0"/>
    <w:rsid w:val="00F42417"/>
    <w:rsid w:val="00F43289"/>
    <w:rsid w:val="00F44206"/>
    <w:rsid w:val="00F44EFE"/>
    <w:rsid w:val="00F45364"/>
    <w:rsid w:val="00F4690E"/>
    <w:rsid w:val="00F47DB8"/>
    <w:rsid w:val="00F50634"/>
    <w:rsid w:val="00F519AF"/>
    <w:rsid w:val="00F51C2D"/>
    <w:rsid w:val="00F52DDD"/>
    <w:rsid w:val="00F55B92"/>
    <w:rsid w:val="00F56CB2"/>
    <w:rsid w:val="00F60E4C"/>
    <w:rsid w:val="00F641D8"/>
    <w:rsid w:val="00F66087"/>
    <w:rsid w:val="00F711FB"/>
    <w:rsid w:val="00F74201"/>
    <w:rsid w:val="00F801E5"/>
    <w:rsid w:val="00F80961"/>
    <w:rsid w:val="00F81F14"/>
    <w:rsid w:val="00F83AE1"/>
    <w:rsid w:val="00F86832"/>
    <w:rsid w:val="00F869BC"/>
    <w:rsid w:val="00F87A86"/>
    <w:rsid w:val="00F90AED"/>
    <w:rsid w:val="00F92DBD"/>
    <w:rsid w:val="00F9479B"/>
    <w:rsid w:val="00F94F6A"/>
    <w:rsid w:val="00FA3196"/>
    <w:rsid w:val="00FA3C50"/>
    <w:rsid w:val="00FA7AAB"/>
    <w:rsid w:val="00FB1736"/>
    <w:rsid w:val="00FB18FA"/>
    <w:rsid w:val="00FB3276"/>
    <w:rsid w:val="00FB6B03"/>
    <w:rsid w:val="00FB6B06"/>
    <w:rsid w:val="00FB7C57"/>
    <w:rsid w:val="00FB7D01"/>
    <w:rsid w:val="00FC1DDE"/>
    <w:rsid w:val="00FC28B3"/>
    <w:rsid w:val="00FC5422"/>
    <w:rsid w:val="00FC6155"/>
    <w:rsid w:val="00FC6FCA"/>
    <w:rsid w:val="00FD021F"/>
    <w:rsid w:val="00FD0477"/>
    <w:rsid w:val="00FD16B7"/>
    <w:rsid w:val="00FD1810"/>
    <w:rsid w:val="00FD273A"/>
    <w:rsid w:val="00FD5D02"/>
    <w:rsid w:val="00FD6BBE"/>
    <w:rsid w:val="00FE097D"/>
    <w:rsid w:val="00FE694B"/>
    <w:rsid w:val="00FF2760"/>
    <w:rsid w:val="00FF35B9"/>
    <w:rsid w:val="00FF5F92"/>
    <w:rsid w:val="00FF7B4A"/>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C461D55"/>
  <w15:docId w15:val="{ACC65B7E-858D-4004-AF32-232D510BE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5E9"/>
    <w:pPr>
      <w:jc w:val="both"/>
    </w:pPr>
    <w:rPr>
      <w:rFonts w:asciiTheme="minorHAnsi" w:hAnsiTheme="minorHAnsi"/>
      <w:sz w:val="24"/>
      <w:szCs w:val="24"/>
    </w:rPr>
  </w:style>
  <w:style w:type="paragraph" w:styleId="Titre1">
    <w:name w:val="heading 1"/>
    <w:basedOn w:val="Normal"/>
    <w:next w:val="Normal"/>
    <w:qFormat/>
    <w:rsid w:val="006E7E5D"/>
    <w:pPr>
      <w:keepNext/>
      <w:spacing w:before="240" w:after="60"/>
      <w:outlineLvl w:val="0"/>
    </w:pPr>
    <w:rPr>
      <w:rFonts w:ascii="Arial" w:hAnsi="Arial" w:cs="Arial"/>
      <w:b/>
      <w:bCs/>
      <w:kern w:val="32"/>
      <w:sz w:val="32"/>
      <w:szCs w:val="32"/>
    </w:rPr>
  </w:style>
  <w:style w:type="paragraph" w:styleId="Titre2">
    <w:name w:val="heading 2"/>
    <w:basedOn w:val="Normal"/>
    <w:next w:val="Normal"/>
    <w:qFormat/>
    <w:rsid w:val="00875311"/>
    <w:pPr>
      <w:keepNext/>
      <w:spacing w:before="240" w:after="60"/>
      <w:outlineLvl w:val="1"/>
    </w:pPr>
    <w:rPr>
      <w:rFonts w:ascii="Arial" w:hAnsi="Arial" w:cs="Arial"/>
      <w:b/>
      <w:bCs/>
      <w:i/>
      <w:iCs/>
      <w:sz w:val="28"/>
      <w:szCs w:val="28"/>
    </w:rPr>
  </w:style>
  <w:style w:type="paragraph" w:styleId="Titre3">
    <w:name w:val="heading 3"/>
    <w:basedOn w:val="Normal"/>
    <w:next w:val="Normal"/>
    <w:link w:val="Titre3Car"/>
    <w:uiPriority w:val="9"/>
    <w:qFormat/>
    <w:rsid w:val="00992A88"/>
    <w:pPr>
      <w:keepNext/>
      <w:spacing w:before="240" w:after="60"/>
      <w:ind w:left="708"/>
      <w:outlineLvl w:val="2"/>
    </w:pPr>
    <w:rPr>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sid w:val="00F254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rsid w:val="00C21E63"/>
    <w:pPr>
      <w:tabs>
        <w:tab w:val="center" w:pos="4536"/>
        <w:tab w:val="right" w:pos="9072"/>
      </w:tabs>
    </w:pPr>
  </w:style>
  <w:style w:type="paragraph" w:styleId="Pieddepage">
    <w:name w:val="footer"/>
    <w:basedOn w:val="Normal"/>
    <w:link w:val="PieddepageCar"/>
    <w:uiPriority w:val="99"/>
    <w:rsid w:val="00D52484"/>
    <w:pPr>
      <w:pBdr>
        <w:top w:val="thinThickSmallGap" w:sz="24" w:space="1" w:color="622423"/>
      </w:pBdr>
      <w:tabs>
        <w:tab w:val="center" w:pos="4536"/>
        <w:tab w:val="right" w:pos="9072"/>
      </w:tabs>
    </w:pPr>
    <w:rPr>
      <w:rFonts w:ascii="Cambria" w:hAnsi="Cambria"/>
    </w:rPr>
  </w:style>
  <w:style w:type="character" w:styleId="Numrodepage">
    <w:name w:val="page number"/>
    <w:basedOn w:val="Policepardfaut"/>
    <w:rsid w:val="00B510BE"/>
  </w:style>
  <w:style w:type="character" w:customStyle="1" w:styleId="Titre3Car">
    <w:name w:val="Titre 3 Car"/>
    <w:basedOn w:val="Policepardfaut"/>
    <w:link w:val="Titre3"/>
    <w:uiPriority w:val="9"/>
    <w:rsid w:val="00992A88"/>
    <w:rPr>
      <w:rFonts w:asciiTheme="minorHAnsi" w:hAnsiTheme="minorHAnsi"/>
      <w:b/>
      <w:bCs/>
      <w:sz w:val="26"/>
      <w:szCs w:val="26"/>
    </w:rPr>
  </w:style>
  <w:style w:type="paragraph" w:customStyle="1" w:styleId="tabltitrecell">
    <w:name w:val="tabl titre cell"/>
    <w:basedOn w:val="Normal"/>
    <w:link w:val="tabltitrecellCar"/>
    <w:qFormat/>
    <w:rsid w:val="00FE2B6E"/>
    <w:pPr>
      <w:jc w:val="center"/>
    </w:pPr>
    <w:rPr>
      <w:rFonts w:ascii="Arial" w:hAnsi="Arial" w:cs="Arial"/>
      <w:b/>
      <w:sz w:val="22"/>
      <w:szCs w:val="22"/>
    </w:rPr>
  </w:style>
  <w:style w:type="paragraph" w:styleId="Textedebulles">
    <w:name w:val="Balloon Text"/>
    <w:basedOn w:val="Normal"/>
    <w:link w:val="TextedebullesCar"/>
    <w:uiPriority w:val="99"/>
    <w:semiHidden/>
    <w:unhideWhenUsed/>
    <w:rsid w:val="008B7BF3"/>
    <w:rPr>
      <w:rFonts w:ascii="Tahoma" w:hAnsi="Tahoma" w:cs="Tahoma"/>
      <w:sz w:val="16"/>
      <w:szCs w:val="16"/>
    </w:rPr>
  </w:style>
  <w:style w:type="character" w:customStyle="1" w:styleId="tabltitrecellCar">
    <w:name w:val="tabl titre cell Car"/>
    <w:basedOn w:val="Policepardfaut"/>
    <w:link w:val="tabltitrecell"/>
    <w:rsid w:val="00FE2B6E"/>
    <w:rPr>
      <w:rFonts w:ascii="Arial" w:hAnsi="Arial" w:cs="Arial"/>
      <w:b/>
      <w:sz w:val="22"/>
      <w:szCs w:val="22"/>
    </w:rPr>
  </w:style>
  <w:style w:type="character" w:customStyle="1" w:styleId="TextedebullesCar">
    <w:name w:val="Texte de bulles Car"/>
    <w:basedOn w:val="Policepardfaut"/>
    <w:link w:val="Textedebulles"/>
    <w:uiPriority w:val="99"/>
    <w:semiHidden/>
    <w:rsid w:val="008B7BF3"/>
    <w:rPr>
      <w:rFonts w:ascii="Tahoma" w:hAnsi="Tahoma" w:cs="Tahoma"/>
      <w:sz w:val="16"/>
      <w:szCs w:val="16"/>
    </w:rPr>
  </w:style>
  <w:style w:type="character" w:customStyle="1" w:styleId="PieddepageCar">
    <w:name w:val="Pied de page Car"/>
    <w:basedOn w:val="Policepardfaut"/>
    <w:link w:val="Pieddepage"/>
    <w:uiPriority w:val="99"/>
    <w:rsid w:val="00D52484"/>
    <w:rPr>
      <w:rFonts w:ascii="Cambria" w:hAnsi="Cambria"/>
      <w:sz w:val="24"/>
      <w:szCs w:val="24"/>
    </w:rPr>
  </w:style>
  <w:style w:type="character" w:styleId="Marquedecommentaire">
    <w:name w:val="annotation reference"/>
    <w:basedOn w:val="Policepardfaut"/>
    <w:semiHidden/>
    <w:rsid w:val="002C52C7"/>
    <w:rPr>
      <w:sz w:val="16"/>
      <w:szCs w:val="16"/>
    </w:rPr>
  </w:style>
  <w:style w:type="paragraph" w:styleId="Commentaire">
    <w:name w:val="annotation text"/>
    <w:basedOn w:val="Normal"/>
    <w:semiHidden/>
    <w:rsid w:val="002C52C7"/>
    <w:rPr>
      <w:sz w:val="20"/>
      <w:szCs w:val="20"/>
    </w:rPr>
  </w:style>
  <w:style w:type="paragraph" w:styleId="Objetducommentaire">
    <w:name w:val="annotation subject"/>
    <w:basedOn w:val="Commentaire"/>
    <w:next w:val="Commentaire"/>
    <w:semiHidden/>
    <w:rsid w:val="002C52C7"/>
    <w:rPr>
      <w:b/>
      <w:bCs/>
    </w:rPr>
  </w:style>
  <w:style w:type="paragraph" w:styleId="Paragraphedeliste">
    <w:name w:val="List Paragraph"/>
    <w:basedOn w:val="Normal"/>
    <w:uiPriority w:val="34"/>
    <w:qFormat/>
    <w:rsid w:val="007A335A"/>
    <w:pPr>
      <w:ind w:left="720"/>
      <w:contextualSpacing/>
    </w:pPr>
  </w:style>
  <w:style w:type="paragraph" w:styleId="Sansinterligne">
    <w:name w:val="No Spacing"/>
    <w:uiPriority w:val="1"/>
    <w:qFormat/>
    <w:rsid w:val="00364FA1"/>
    <w:rPr>
      <w:sz w:val="24"/>
      <w:szCs w:val="24"/>
    </w:rPr>
  </w:style>
  <w:style w:type="paragraph" w:styleId="NormalWeb">
    <w:name w:val="Normal (Web)"/>
    <w:basedOn w:val="Normal"/>
    <w:uiPriority w:val="99"/>
    <w:unhideWhenUsed/>
    <w:rsid w:val="008C1236"/>
    <w:pPr>
      <w:spacing w:before="100" w:beforeAutospacing="1" w:after="100" w:afterAutospacing="1"/>
    </w:pPr>
    <w:rPr>
      <w:rFonts w:eastAsiaTheme="minorEastAsia"/>
    </w:rPr>
  </w:style>
  <w:style w:type="paragraph" w:styleId="En-ttedetabledesmatires">
    <w:name w:val="TOC Heading"/>
    <w:basedOn w:val="Titre1"/>
    <w:next w:val="Normal"/>
    <w:uiPriority w:val="39"/>
    <w:unhideWhenUsed/>
    <w:qFormat/>
    <w:rsid w:val="00D35215"/>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TM1">
    <w:name w:val="toc 1"/>
    <w:basedOn w:val="Normal"/>
    <w:next w:val="Normal"/>
    <w:autoRedefine/>
    <w:uiPriority w:val="39"/>
    <w:unhideWhenUsed/>
    <w:rsid w:val="00E203CF"/>
    <w:pPr>
      <w:tabs>
        <w:tab w:val="right" w:leader="dot" w:pos="9628"/>
      </w:tabs>
      <w:spacing w:after="100"/>
    </w:pPr>
    <w:rPr>
      <w:b/>
      <w:noProof/>
      <w:sz w:val="20"/>
      <w:szCs w:val="22"/>
    </w:rPr>
  </w:style>
  <w:style w:type="paragraph" w:styleId="TM2">
    <w:name w:val="toc 2"/>
    <w:basedOn w:val="Normal"/>
    <w:next w:val="Normal"/>
    <w:autoRedefine/>
    <w:uiPriority w:val="39"/>
    <w:unhideWhenUsed/>
    <w:rsid w:val="00D35215"/>
    <w:pPr>
      <w:spacing w:after="100"/>
      <w:ind w:left="240"/>
    </w:pPr>
    <w:rPr>
      <w:sz w:val="20"/>
    </w:rPr>
  </w:style>
  <w:style w:type="character" w:styleId="Lienhypertexte">
    <w:name w:val="Hyperlink"/>
    <w:basedOn w:val="Policepardfaut"/>
    <w:uiPriority w:val="99"/>
    <w:unhideWhenUsed/>
    <w:rsid w:val="00D35215"/>
    <w:rPr>
      <w:color w:val="0000FF" w:themeColor="hyperlink"/>
      <w:u w:val="single"/>
    </w:rPr>
  </w:style>
  <w:style w:type="paragraph" w:styleId="Titre">
    <w:name w:val="Title"/>
    <w:aliases w:val="Figure"/>
    <w:basedOn w:val="Normal"/>
    <w:next w:val="Normal"/>
    <w:link w:val="TitreCar"/>
    <w:uiPriority w:val="10"/>
    <w:qFormat/>
    <w:rsid w:val="005B2AFB"/>
    <w:pPr>
      <w:spacing w:after="300"/>
      <w:contextualSpacing/>
    </w:pPr>
    <w:rPr>
      <w:rFonts w:eastAsiaTheme="majorEastAsia" w:cstheme="majorBidi"/>
      <w:spacing w:val="5"/>
      <w:kern w:val="28"/>
      <w:sz w:val="20"/>
      <w:szCs w:val="52"/>
    </w:rPr>
  </w:style>
  <w:style w:type="character" w:customStyle="1" w:styleId="TitreCar">
    <w:name w:val="Titre Car"/>
    <w:aliases w:val="Figure Car"/>
    <w:basedOn w:val="Policepardfaut"/>
    <w:link w:val="Titre"/>
    <w:uiPriority w:val="10"/>
    <w:rsid w:val="005B2AFB"/>
    <w:rPr>
      <w:rFonts w:asciiTheme="minorHAnsi" w:eastAsiaTheme="majorEastAsia" w:hAnsiTheme="minorHAnsi" w:cstheme="majorBidi"/>
      <w:spacing w:val="5"/>
      <w:kern w:val="28"/>
      <w:szCs w:val="52"/>
    </w:rPr>
  </w:style>
  <w:style w:type="paragraph" w:styleId="Sous-titre">
    <w:name w:val="Subtitle"/>
    <w:aliases w:val="Photo"/>
    <w:basedOn w:val="Normal"/>
    <w:next w:val="Normal"/>
    <w:link w:val="Sous-titreCar"/>
    <w:uiPriority w:val="11"/>
    <w:qFormat/>
    <w:rsid w:val="00B46CF1"/>
    <w:pPr>
      <w:numPr>
        <w:ilvl w:val="1"/>
      </w:numPr>
    </w:pPr>
    <w:rPr>
      <w:rFonts w:eastAsiaTheme="majorEastAsia" w:cstheme="majorBidi"/>
      <w:iCs/>
      <w:spacing w:val="15"/>
      <w:sz w:val="20"/>
    </w:rPr>
  </w:style>
  <w:style w:type="character" w:customStyle="1" w:styleId="Sous-titreCar">
    <w:name w:val="Sous-titre Car"/>
    <w:aliases w:val="Photo Car"/>
    <w:basedOn w:val="Policepardfaut"/>
    <w:link w:val="Sous-titre"/>
    <w:uiPriority w:val="11"/>
    <w:rsid w:val="00B46CF1"/>
    <w:rPr>
      <w:rFonts w:asciiTheme="minorHAnsi" w:eastAsiaTheme="majorEastAsia" w:hAnsiTheme="minorHAnsi" w:cstheme="majorBidi"/>
      <w:iCs/>
      <w:spacing w:val="15"/>
      <w:szCs w:val="24"/>
    </w:rPr>
  </w:style>
  <w:style w:type="character" w:styleId="Lienhypertextesuivivisit">
    <w:name w:val="FollowedHyperlink"/>
    <w:basedOn w:val="Policepardfaut"/>
    <w:uiPriority w:val="99"/>
    <w:semiHidden/>
    <w:unhideWhenUsed/>
    <w:rsid w:val="00D01EB3"/>
    <w:rPr>
      <w:color w:val="954F72"/>
      <w:u w:val="single"/>
    </w:rPr>
  </w:style>
  <w:style w:type="paragraph" w:customStyle="1" w:styleId="msonormal0">
    <w:name w:val="msonormal"/>
    <w:basedOn w:val="Normal"/>
    <w:rsid w:val="00D01EB3"/>
    <w:pPr>
      <w:spacing w:before="100" w:beforeAutospacing="1" w:after="100" w:afterAutospacing="1"/>
    </w:pPr>
    <w:rPr>
      <w:lang w:eastAsia="fr-FR"/>
    </w:rPr>
  </w:style>
  <w:style w:type="character" w:styleId="Accentuationlgre">
    <w:name w:val="Subtle Emphasis"/>
    <w:basedOn w:val="Policepardfaut"/>
    <w:uiPriority w:val="19"/>
    <w:qFormat/>
    <w:rsid w:val="00C97FDC"/>
    <w:rPr>
      <w:i/>
      <w:iCs/>
      <w:color w:val="404040" w:themeColor="text1" w:themeTint="BF"/>
    </w:rPr>
  </w:style>
  <w:style w:type="paragraph" w:styleId="TM3">
    <w:name w:val="toc 3"/>
    <w:basedOn w:val="Normal"/>
    <w:next w:val="Normal"/>
    <w:autoRedefine/>
    <w:uiPriority w:val="39"/>
    <w:unhideWhenUsed/>
    <w:rsid w:val="008E704D"/>
    <w:pPr>
      <w:spacing w:after="100"/>
      <w:ind w:left="480"/>
    </w:pPr>
    <w:rPr>
      <w:sz w:val="20"/>
    </w:rPr>
  </w:style>
  <w:style w:type="paragraph" w:styleId="Lgende">
    <w:name w:val="caption"/>
    <w:basedOn w:val="Normal"/>
    <w:next w:val="Normal"/>
    <w:uiPriority w:val="35"/>
    <w:unhideWhenUsed/>
    <w:qFormat/>
    <w:rsid w:val="005B2AFB"/>
    <w:pPr>
      <w:spacing w:after="200"/>
    </w:pPr>
    <w:rPr>
      <w:i/>
      <w:iCs/>
      <w:color w:val="1F497D" w:themeColor="text2"/>
      <w:sz w:val="18"/>
      <w:szCs w:val="18"/>
    </w:rPr>
  </w:style>
  <w:style w:type="character" w:customStyle="1" w:styleId="En-tteCar">
    <w:name w:val="En-tête Car"/>
    <w:basedOn w:val="Policepardfaut"/>
    <w:link w:val="En-tte"/>
    <w:uiPriority w:val="99"/>
    <w:rsid w:val="00C42F8F"/>
    <w:rPr>
      <w:rFonts w:asciiTheme="minorHAnsi" w:hAnsiTheme="minorHAnsi"/>
      <w:sz w:val="24"/>
      <w:szCs w:val="24"/>
    </w:rPr>
  </w:style>
  <w:style w:type="paragraph" w:styleId="Tabledesillustrations">
    <w:name w:val="table of figures"/>
    <w:basedOn w:val="Normal"/>
    <w:next w:val="Normal"/>
    <w:uiPriority w:val="99"/>
    <w:unhideWhenUsed/>
    <w:rsid w:val="005B2AFB"/>
    <w:rPr>
      <w:sz w:val="20"/>
    </w:rPr>
  </w:style>
  <w:style w:type="paragraph" w:styleId="Rvision">
    <w:name w:val="Revision"/>
    <w:hidden/>
    <w:uiPriority w:val="99"/>
    <w:semiHidden/>
    <w:rsid w:val="009B47C7"/>
    <w:rPr>
      <w:rFonts w:asciiTheme="minorHAnsi" w:hAnsiTheme="minorHAnsi"/>
      <w:sz w:val="24"/>
      <w:szCs w:val="24"/>
    </w:rPr>
  </w:style>
  <w:style w:type="paragraph" w:customStyle="1" w:styleId="Default">
    <w:name w:val="Default"/>
    <w:rsid w:val="0094161B"/>
    <w:pPr>
      <w:autoSpaceDE w:val="0"/>
      <w:autoSpaceDN w:val="0"/>
      <w:adjustRightInd w:val="0"/>
    </w:pPr>
    <w:rPr>
      <w:rFonts w:ascii="Calibri Light" w:hAnsi="Calibri Light" w:cs="Calibri Light"/>
      <w:color w:val="000000"/>
      <w:sz w:val="24"/>
      <w:szCs w:val="24"/>
    </w:rPr>
  </w:style>
  <w:style w:type="character" w:customStyle="1" w:styleId="A17">
    <w:name w:val="A17"/>
    <w:uiPriority w:val="99"/>
    <w:rsid w:val="0094161B"/>
    <w:rPr>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293">
      <w:bodyDiv w:val="1"/>
      <w:marLeft w:val="0"/>
      <w:marRight w:val="0"/>
      <w:marTop w:val="0"/>
      <w:marBottom w:val="0"/>
      <w:divBdr>
        <w:top w:val="none" w:sz="0" w:space="0" w:color="auto"/>
        <w:left w:val="none" w:sz="0" w:space="0" w:color="auto"/>
        <w:bottom w:val="none" w:sz="0" w:space="0" w:color="auto"/>
        <w:right w:val="none" w:sz="0" w:space="0" w:color="auto"/>
      </w:divBdr>
    </w:div>
    <w:div w:id="37978059">
      <w:bodyDiv w:val="1"/>
      <w:marLeft w:val="0"/>
      <w:marRight w:val="0"/>
      <w:marTop w:val="0"/>
      <w:marBottom w:val="0"/>
      <w:divBdr>
        <w:top w:val="none" w:sz="0" w:space="0" w:color="auto"/>
        <w:left w:val="none" w:sz="0" w:space="0" w:color="auto"/>
        <w:bottom w:val="none" w:sz="0" w:space="0" w:color="auto"/>
        <w:right w:val="none" w:sz="0" w:space="0" w:color="auto"/>
      </w:divBdr>
    </w:div>
    <w:div w:id="40642845">
      <w:bodyDiv w:val="1"/>
      <w:marLeft w:val="0"/>
      <w:marRight w:val="0"/>
      <w:marTop w:val="0"/>
      <w:marBottom w:val="0"/>
      <w:divBdr>
        <w:top w:val="none" w:sz="0" w:space="0" w:color="auto"/>
        <w:left w:val="none" w:sz="0" w:space="0" w:color="auto"/>
        <w:bottom w:val="none" w:sz="0" w:space="0" w:color="auto"/>
        <w:right w:val="none" w:sz="0" w:space="0" w:color="auto"/>
      </w:divBdr>
    </w:div>
    <w:div w:id="50810501">
      <w:bodyDiv w:val="1"/>
      <w:marLeft w:val="0"/>
      <w:marRight w:val="0"/>
      <w:marTop w:val="0"/>
      <w:marBottom w:val="0"/>
      <w:divBdr>
        <w:top w:val="none" w:sz="0" w:space="0" w:color="auto"/>
        <w:left w:val="none" w:sz="0" w:space="0" w:color="auto"/>
        <w:bottom w:val="none" w:sz="0" w:space="0" w:color="auto"/>
        <w:right w:val="none" w:sz="0" w:space="0" w:color="auto"/>
      </w:divBdr>
    </w:div>
    <w:div w:id="63916272">
      <w:bodyDiv w:val="1"/>
      <w:marLeft w:val="0"/>
      <w:marRight w:val="0"/>
      <w:marTop w:val="0"/>
      <w:marBottom w:val="0"/>
      <w:divBdr>
        <w:top w:val="none" w:sz="0" w:space="0" w:color="auto"/>
        <w:left w:val="none" w:sz="0" w:space="0" w:color="auto"/>
        <w:bottom w:val="none" w:sz="0" w:space="0" w:color="auto"/>
        <w:right w:val="none" w:sz="0" w:space="0" w:color="auto"/>
      </w:divBdr>
    </w:div>
    <w:div w:id="74011557">
      <w:bodyDiv w:val="1"/>
      <w:marLeft w:val="0"/>
      <w:marRight w:val="0"/>
      <w:marTop w:val="0"/>
      <w:marBottom w:val="0"/>
      <w:divBdr>
        <w:top w:val="none" w:sz="0" w:space="0" w:color="auto"/>
        <w:left w:val="none" w:sz="0" w:space="0" w:color="auto"/>
        <w:bottom w:val="none" w:sz="0" w:space="0" w:color="auto"/>
        <w:right w:val="none" w:sz="0" w:space="0" w:color="auto"/>
      </w:divBdr>
    </w:div>
    <w:div w:id="77024815">
      <w:bodyDiv w:val="1"/>
      <w:marLeft w:val="0"/>
      <w:marRight w:val="0"/>
      <w:marTop w:val="0"/>
      <w:marBottom w:val="0"/>
      <w:divBdr>
        <w:top w:val="none" w:sz="0" w:space="0" w:color="auto"/>
        <w:left w:val="none" w:sz="0" w:space="0" w:color="auto"/>
        <w:bottom w:val="none" w:sz="0" w:space="0" w:color="auto"/>
        <w:right w:val="none" w:sz="0" w:space="0" w:color="auto"/>
      </w:divBdr>
    </w:div>
    <w:div w:id="89661371">
      <w:bodyDiv w:val="1"/>
      <w:marLeft w:val="0"/>
      <w:marRight w:val="0"/>
      <w:marTop w:val="0"/>
      <w:marBottom w:val="0"/>
      <w:divBdr>
        <w:top w:val="none" w:sz="0" w:space="0" w:color="auto"/>
        <w:left w:val="none" w:sz="0" w:space="0" w:color="auto"/>
        <w:bottom w:val="none" w:sz="0" w:space="0" w:color="auto"/>
        <w:right w:val="none" w:sz="0" w:space="0" w:color="auto"/>
      </w:divBdr>
    </w:div>
    <w:div w:id="92014947">
      <w:bodyDiv w:val="1"/>
      <w:marLeft w:val="0"/>
      <w:marRight w:val="0"/>
      <w:marTop w:val="0"/>
      <w:marBottom w:val="0"/>
      <w:divBdr>
        <w:top w:val="none" w:sz="0" w:space="0" w:color="auto"/>
        <w:left w:val="none" w:sz="0" w:space="0" w:color="auto"/>
        <w:bottom w:val="none" w:sz="0" w:space="0" w:color="auto"/>
        <w:right w:val="none" w:sz="0" w:space="0" w:color="auto"/>
      </w:divBdr>
    </w:div>
    <w:div w:id="105269939">
      <w:bodyDiv w:val="1"/>
      <w:marLeft w:val="0"/>
      <w:marRight w:val="0"/>
      <w:marTop w:val="0"/>
      <w:marBottom w:val="0"/>
      <w:divBdr>
        <w:top w:val="none" w:sz="0" w:space="0" w:color="auto"/>
        <w:left w:val="none" w:sz="0" w:space="0" w:color="auto"/>
        <w:bottom w:val="none" w:sz="0" w:space="0" w:color="auto"/>
        <w:right w:val="none" w:sz="0" w:space="0" w:color="auto"/>
      </w:divBdr>
    </w:div>
    <w:div w:id="130175247">
      <w:bodyDiv w:val="1"/>
      <w:marLeft w:val="0"/>
      <w:marRight w:val="0"/>
      <w:marTop w:val="0"/>
      <w:marBottom w:val="0"/>
      <w:divBdr>
        <w:top w:val="none" w:sz="0" w:space="0" w:color="auto"/>
        <w:left w:val="none" w:sz="0" w:space="0" w:color="auto"/>
        <w:bottom w:val="none" w:sz="0" w:space="0" w:color="auto"/>
        <w:right w:val="none" w:sz="0" w:space="0" w:color="auto"/>
      </w:divBdr>
    </w:div>
    <w:div w:id="154146639">
      <w:bodyDiv w:val="1"/>
      <w:marLeft w:val="0"/>
      <w:marRight w:val="0"/>
      <w:marTop w:val="0"/>
      <w:marBottom w:val="0"/>
      <w:divBdr>
        <w:top w:val="none" w:sz="0" w:space="0" w:color="auto"/>
        <w:left w:val="none" w:sz="0" w:space="0" w:color="auto"/>
        <w:bottom w:val="none" w:sz="0" w:space="0" w:color="auto"/>
        <w:right w:val="none" w:sz="0" w:space="0" w:color="auto"/>
      </w:divBdr>
    </w:div>
    <w:div w:id="161942389">
      <w:bodyDiv w:val="1"/>
      <w:marLeft w:val="0"/>
      <w:marRight w:val="0"/>
      <w:marTop w:val="0"/>
      <w:marBottom w:val="0"/>
      <w:divBdr>
        <w:top w:val="none" w:sz="0" w:space="0" w:color="auto"/>
        <w:left w:val="none" w:sz="0" w:space="0" w:color="auto"/>
        <w:bottom w:val="none" w:sz="0" w:space="0" w:color="auto"/>
        <w:right w:val="none" w:sz="0" w:space="0" w:color="auto"/>
      </w:divBdr>
    </w:div>
    <w:div w:id="169636986">
      <w:bodyDiv w:val="1"/>
      <w:marLeft w:val="0"/>
      <w:marRight w:val="0"/>
      <w:marTop w:val="0"/>
      <w:marBottom w:val="0"/>
      <w:divBdr>
        <w:top w:val="none" w:sz="0" w:space="0" w:color="auto"/>
        <w:left w:val="none" w:sz="0" w:space="0" w:color="auto"/>
        <w:bottom w:val="none" w:sz="0" w:space="0" w:color="auto"/>
        <w:right w:val="none" w:sz="0" w:space="0" w:color="auto"/>
      </w:divBdr>
    </w:div>
    <w:div w:id="218319807">
      <w:bodyDiv w:val="1"/>
      <w:marLeft w:val="0"/>
      <w:marRight w:val="0"/>
      <w:marTop w:val="0"/>
      <w:marBottom w:val="0"/>
      <w:divBdr>
        <w:top w:val="none" w:sz="0" w:space="0" w:color="auto"/>
        <w:left w:val="none" w:sz="0" w:space="0" w:color="auto"/>
        <w:bottom w:val="none" w:sz="0" w:space="0" w:color="auto"/>
        <w:right w:val="none" w:sz="0" w:space="0" w:color="auto"/>
      </w:divBdr>
    </w:div>
    <w:div w:id="236521503">
      <w:bodyDiv w:val="1"/>
      <w:marLeft w:val="0"/>
      <w:marRight w:val="0"/>
      <w:marTop w:val="0"/>
      <w:marBottom w:val="0"/>
      <w:divBdr>
        <w:top w:val="none" w:sz="0" w:space="0" w:color="auto"/>
        <w:left w:val="none" w:sz="0" w:space="0" w:color="auto"/>
        <w:bottom w:val="none" w:sz="0" w:space="0" w:color="auto"/>
        <w:right w:val="none" w:sz="0" w:space="0" w:color="auto"/>
      </w:divBdr>
    </w:div>
    <w:div w:id="240141146">
      <w:bodyDiv w:val="1"/>
      <w:marLeft w:val="0"/>
      <w:marRight w:val="0"/>
      <w:marTop w:val="0"/>
      <w:marBottom w:val="0"/>
      <w:divBdr>
        <w:top w:val="none" w:sz="0" w:space="0" w:color="auto"/>
        <w:left w:val="none" w:sz="0" w:space="0" w:color="auto"/>
        <w:bottom w:val="none" w:sz="0" w:space="0" w:color="auto"/>
        <w:right w:val="none" w:sz="0" w:space="0" w:color="auto"/>
      </w:divBdr>
    </w:div>
    <w:div w:id="244464527">
      <w:bodyDiv w:val="1"/>
      <w:marLeft w:val="0"/>
      <w:marRight w:val="0"/>
      <w:marTop w:val="0"/>
      <w:marBottom w:val="0"/>
      <w:divBdr>
        <w:top w:val="none" w:sz="0" w:space="0" w:color="auto"/>
        <w:left w:val="none" w:sz="0" w:space="0" w:color="auto"/>
        <w:bottom w:val="none" w:sz="0" w:space="0" w:color="auto"/>
        <w:right w:val="none" w:sz="0" w:space="0" w:color="auto"/>
      </w:divBdr>
    </w:div>
    <w:div w:id="245503341">
      <w:bodyDiv w:val="1"/>
      <w:marLeft w:val="0"/>
      <w:marRight w:val="0"/>
      <w:marTop w:val="0"/>
      <w:marBottom w:val="0"/>
      <w:divBdr>
        <w:top w:val="none" w:sz="0" w:space="0" w:color="auto"/>
        <w:left w:val="none" w:sz="0" w:space="0" w:color="auto"/>
        <w:bottom w:val="none" w:sz="0" w:space="0" w:color="auto"/>
        <w:right w:val="none" w:sz="0" w:space="0" w:color="auto"/>
      </w:divBdr>
    </w:div>
    <w:div w:id="247740332">
      <w:bodyDiv w:val="1"/>
      <w:marLeft w:val="0"/>
      <w:marRight w:val="0"/>
      <w:marTop w:val="0"/>
      <w:marBottom w:val="0"/>
      <w:divBdr>
        <w:top w:val="none" w:sz="0" w:space="0" w:color="auto"/>
        <w:left w:val="none" w:sz="0" w:space="0" w:color="auto"/>
        <w:bottom w:val="none" w:sz="0" w:space="0" w:color="auto"/>
        <w:right w:val="none" w:sz="0" w:space="0" w:color="auto"/>
      </w:divBdr>
    </w:div>
    <w:div w:id="248467102">
      <w:bodyDiv w:val="1"/>
      <w:marLeft w:val="0"/>
      <w:marRight w:val="0"/>
      <w:marTop w:val="0"/>
      <w:marBottom w:val="0"/>
      <w:divBdr>
        <w:top w:val="none" w:sz="0" w:space="0" w:color="auto"/>
        <w:left w:val="none" w:sz="0" w:space="0" w:color="auto"/>
        <w:bottom w:val="none" w:sz="0" w:space="0" w:color="auto"/>
        <w:right w:val="none" w:sz="0" w:space="0" w:color="auto"/>
      </w:divBdr>
    </w:div>
    <w:div w:id="257058912">
      <w:bodyDiv w:val="1"/>
      <w:marLeft w:val="0"/>
      <w:marRight w:val="0"/>
      <w:marTop w:val="0"/>
      <w:marBottom w:val="0"/>
      <w:divBdr>
        <w:top w:val="none" w:sz="0" w:space="0" w:color="auto"/>
        <w:left w:val="none" w:sz="0" w:space="0" w:color="auto"/>
        <w:bottom w:val="none" w:sz="0" w:space="0" w:color="auto"/>
        <w:right w:val="none" w:sz="0" w:space="0" w:color="auto"/>
      </w:divBdr>
    </w:div>
    <w:div w:id="262765070">
      <w:bodyDiv w:val="1"/>
      <w:marLeft w:val="0"/>
      <w:marRight w:val="0"/>
      <w:marTop w:val="0"/>
      <w:marBottom w:val="0"/>
      <w:divBdr>
        <w:top w:val="none" w:sz="0" w:space="0" w:color="auto"/>
        <w:left w:val="none" w:sz="0" w:space="0" w:color="auto"/>
        <w:bottom w:val="none" w:sz="0" w:space="0" w:color="auto"/>
        <w:right w:val="none" w:sz="0" w:space="0" w:color="auto"/>
      </w:divBdr>
    </w:div>
    <w:div w:id="276496797">
      <w:bodyDiv w:val="1"/>
      <w:marLeft w:val="0"/>
      <w:marRight w:val="0"/>
      <w:marTop w:val="0"/>
      <w:marBottom w:val="0"/>
      <w:divBdr>
        <w:top w:val="none" w:sz="0" w:space="0" w:color="auto"/>
        <w:left w:val="none" w:sz="0" w:space="0" w:color="auto"/>
        <w:bottom w:val="none" w:sz="0" w:space="0" w:color="auto"/>
        <w:right w:val="none" w:sz="0" w:space="0" w:color="auto"/>
      </w:divBdr>
    </w:div>
    <w:div w:id="277370131">
      <w:bodyDiv w:val="1"/>
      <w:marLeft w:val="0"/>
      <w:marRight w:val="0"/>
      <w:marTop w:val="0"/>
      <w:marBottom w:val="0"/>
      <w:divBdr>
        <w:top w:val="none" w:sz="0" w:space="0" w:color="auto"/>
        <w:left w:val="none" w:sz="0" w:space="0" w:color="auto"/>
        <w:bottom w:val="none" w:sz="0" w:space="0" w:color="auto"/>
        <w:right w:val="none" w:sz="0" w:space="0" w:color="auto"/>
      </w:divBdr>
    </w:div>
    <w:div w:id="302852434">
      <w:bodyDiv w:val="1"/>
      <w:marLeft w:val="0"/>
      <w:marRight w:val="0"/>
      <w:marTop w:val="0"/>
      <w:marBottom w:val="0"/>
      <w:divBdr>
        <w:top w:val="none" w:sz="0" w:space="0" w:color="auto"/>
        <w:left w:val="none" w:sz="0" w:space="0" w:color="auto"/>
        <w:bottom w:val="none" w:sz="0" w:space="0" w:color="auto"/>
        <w:right w:val="none" w:sz="0" w:space="0" w:color="auto"/>
      </w:divBdr>
    </w:div>
    <w:div w:id="306982270">
      <w:bodyDiv w:val="1"/>
      <w:marLeft w:val="0"/>
      <w:marRight w:val="0"/>
      <w:marTop w:val="0"/>
      <w:marBottom w:val="0"/>
      <w:divBdr>
        <w:top w:val="none" w:sz="0" w:space="0" w:color="auto"/>
        <w:left w:val="none" w:sz="0" w:space="0" w:color="auto"/>
        <w:bottom w:val="none" w:sz="0" w:space="0" w:color="auto"/>
        <w:right w:val="none" w:sz="0" w:space="0" w:color="auto"/>
      </w:divBdr>
    </w:div>
    <w:div w:id="345912081">
      <w:bodyDiv w:val="1"/>
      <w:marLeft w:val="0"/>
      <w:marRight w:val="0"/>
      <w:marTop w:val="0"/>
      <w:marBottom w:val="0"/>
      <w:divBdr>
        <w:top w:val="none" w:sz="0" w:space="0" w:color="auto"/>
        <w:left w:val="none" w:sz="0" w:space="0" w:color="auto"/>
        <w:bottom w:val="none" w:sz="0" w:space="0" w:color="auto"/>
        <w:right w:val="none" w:sz="0" w:space="0" w:color="auto"/>
      </w:divBdr>
    </w:div>
    <w:div w:id="393818737">
      <w:bodyDiv w:val="1"/>
      <w:marLeft w:val="0"/>
      <w:marRight w:val="0"/>
      <w:marTop w:val="0"/>
      <w:marBottom w:val="0"/>
      <w:divBdr>
        <w:top w:val="none" w:sz="0" w:space="0" w:color="auto"/>
        <w:left w:val="none" w:sz="0" w:space="0" w:color="auto"/>
        <w:bottom w:val="none" w:sz="0" w:space="0" w:color="auto"/>
        <w:right w:val="none" w:sz="0" w:space="0" w:color="auto"/>
      </w:divBdr>
    </w:div>
    <w:div w:id="400103814">
      <w:bodyDiv w:val="1"/>
      <w:marLeft w:val="0"/>
      <w:marRight w:val="0"/>
      <w:marTop w:val="0"/>
      <w:marBottom w:val="0"/>
      <w:divBdr>
        <w:top w:val="none" w:sz="0" w:space="0" w:color="auto"/>
        <w:left w:val="none" w:sz="0" w:space="0" w:color="auto"/>
        <w:bottom w:val="none" w:sz="0" w:space="0" w:color="auto"/>
        <w:right w:val="none" w:sz="0" w:space="0" w:color="auto"/>
      </w:divBdr>
    </w:div>
    <w:div w:id="454569829">
      <w:bodyDiv w:val="1"/>
      <w:marLeft w:val="0"/>
      <w:marRight w:val="0"/>
      <w:marTop w:val="0"/>
      <w:marBottom w:val="0"/>
      <w:divBdr>
        <w:top w:val="none" w:sz="0" w:space="0" w:color="auto"/>
        <w:left w:val="none" w:sz="0" w:space="0" w:color="auto"/>
        <w:bottom w:val="none" w:sz="0" w:space="0" w:color="auto"/>
        <w:right w:val="none" w:sz="0" w:space="0" w:color="auto"/>
      </w:divBdr>
    </w:div>
    <w:div w:id="536814874">
      <w:bodyDiv w:val="1"/>
      <w:marLeft w:val="0"/>
      <w:marRight w:val="0"/>
      <w:marTop w:val="0"/>
      <w:marBottom w:val="0"/>
      <w:divBdr>
        <w:top w:val="none" w:sz="0" w:space="0" w:color="auto"/>
        <w:left w:val="none" w:sz="0" w:space="0" w:color="auto"/>
        <w:bottom w:val="none" w:sz="0" w:space="0" w:color="auto"/>
        <w:right w:val="none" w:sz="0" w:space="0" w:color="auto"/>
      </w:divBdr>
    </w:div>
    <w:div w:id="539709838">
      <w:bodyDiv w:val="1"/>
      <w:marLeft w:val="0"/>
      <w:marRight w:val="0"/>
      <w:marTop w:val="0"/>
      <w:marBottom w:val="0"/>
      <w:divBdr>
        <w:top w:val="none" w:sz="0" w:space="0" w:color="auto"/>
        <w:left w:val="none" w:sz="0" w:space="0" w:color="auto"/>
        <w:bottom w:val="none" w:sz="0" w:space="0" w:color="auto"/>
        <w:right w:val="none" w:sz="0" w:space="0" w:color="auto"/>
      </w:divBdr>
    </w:div>
    <w:div w:id="570769470">
      <w:bodyDiv w:val="1"/>
      <w:marLeft w:val="0"/>
      <w:marRight w:val="0"/>
      <w:marTop w:val="0"/>
      <w:marBottom w:val="0"/>
      <w:divBdr>
        <w:top w:val="none" w:sz="0" w:space="0" w:color="auto"/>
        <w:left w:val="none" w:sz="0" w:space="0" w:color="auto"/>
        <w:bottom w:val="none" w:sz="0" w:space="0" w:color="auto"/>
        <w:right w:val="none" w:sz="0" w:space="0" w:color="auto"/>
      </w:divBdr>
    </w:div>
    <w:div w:id="604965869">
      <w:bodyDiv w:val="1"/>
      <w:marLeft w:val="0"/>
      <w:marRight w:val="0"/>
      <w:marTop w:val="0"/>
      <w:marBottom w:val="0"/>
      <w:divBdr>
        <w:top w:val="none" w:sz="0" w:space="0" w:color="auto"/>
        <w:left w:val="none" w:sz="0" w:space="0" w:color="auto"/>
        <w:bottom w:val="none" w:sz="0" w:space="0" w:color="auto"/>
        <w:right w:val="none" w:sz="0" w:space="0" w:color="auto"/>
      </w:divBdr>
    </w:div>
    <w:div w:id="605621440">
      <w:bodyDiv w:val="1"/>
      <w:marLeft w:val="0"/>
      <w:marRight w:val="0"/>
      <w:marTop w:val="0"/>
      <w:marBottom w:val="0"/>
      <w:divBdr>
        <w:top w:val="none" w:sz="0" w:space="0" w:color="auto"/>
        <w:left w:val="none" w:sz="0" w:space="0" w:color="auto"/>
        <w:bottom w:val="none" w:sz="0" w:space="0" w:color="auto"/>
        <w:right w:val="none" w:sz="0" w:space="0" w:color="auto"/>
      </w:divBdr>
    </w:div>
    <w:div w:id="606038925">
      <w:bodyDiv w:val="1"/>
      <w:marLeft w:val="0"/>
      <w:marRight w:val="0"/>
      <w:marTop w:val="0"/>
      <w:marBottom w:val="0"/>
      <w:divBdr>
        <w:top w:val="none" w:sz="0" w:space="0" w:color="auto"/>
        <w:left w:val="none" w:sz="0" w:space="0" w:color="auto"/>
        <w:bottom w:val="none" w:sz="0" w:space="0" w:color="auto"/>
        <w:right w:val="none" w:sz="0" w:space="0" w:color="auto"/>
      </w:divBdr>
    </w:div>
    <w:div w:id="613482546">
      <w:bodyDiv w:val="1"/>
      <w:marLeft w:val="0"/>
      <w:marRight w:val="0"/>
      <w:marTop w:val="0"/>
      <w:marBottom w:val="0"/>
      <w:divBdr>
        <w:top w:val="none" w:sz="0" w:space="0" w:color="auto"/>
        <w:left w:val="none" w:sz="0" w:space="0" w:color="auto"/>
        <w:bottom w:val="none" w:sz="0" w:space="0" w:color="auto"/>
        <w:right w:val="none" w:sz="0" w:space="0" w:color="auto"/>
      </w:divBdr>
    </w:div>
    <w:div w:id="614559169">
      <w:bodyDiv w:val="1"/>
      <w:marLeft w:val="0"/>
      <w:marRight w:val="0"/>
      <w:marTop w:val="0"/>
      <w:marBottom w:val="0"/>
      <w:divBdr>
        <w:top w:val="none" w:sz="0" w:space="0" w:color="auto"/>
        <w:left w:val="none" w:sz="0" w:space="0" w:color="auto"/>
        <w:bottom w:val="none" w:sz="0" w:space="0" w:color="auto"/>
        <w:right w:val="none" w:sz="0" w:space="0" w:color="auto"/>
      </w:divBdr>
    </w:div>
    <w:div w:id="618535601">
      <w:bodyDiv w:val="1"/>
      <w:marLeft w:val="0"/>
      <w:marRight w:val="0"/>
      <w:marTop w:val="0"/>
      <w:marBottom w:val="0"/>
      <w:divBdr>
        <w:top w:val="none" w:sz="0" w:space="0" w:color="auto"/>
        <w:left w:val="none" w:sz="0" w:space="0" w:color="auto"/>
        <w:bottom w:val="none" w:sz="0" w:space="0" w:color="auto"/>
        <w:right w:val="none" w:sz="0" w:space="0" w:color="auto"/>
      </w:divBdr>
    </w:div>
    <w:div w:id="639304596">
      <w:bodyDiv w:val="1"/>
      <w:marLeft w:val="0"/>
      <w:marRight w:val="0"/>
      <w:marTop w:val="0"/>
      <w:marBottom w:val="0"/>
      <w:divBdr>
        <w:top w:val="none" w:sz="0" w:space="0" w:color="auto"/>
        <w:left w:val="none" w:sz="0" w:space="0" w:color="auto"/>
        <w:bottom w:val="none" w:sz="0" w:space="0" w:color="auto"/>
        <w:right w:val="none" w:sz="0" w:space="0" w:color="auto"/>
      </w:divBdr>
    </w:div>
    <w:div w:id="644965459">
      <w:bodyDiv w:val="1"/>
      <w:marLeft w:val="0"/>
      <w:marRight w:val="0"/>
      <w:marTop w:val="0"/>
      <w:marBottom w:val="0"/>
      <w:divBdr>
        <w:top w:val="none" w:sz="0" w:space="0" w:color="auto"/>
        <w:left w:val="none" w:sz="0" w:space="0" w:color="auto"/>
        <w:bottom w:val="none" w:sz="0" w:space="0" w:color="auto"/>
        <w:right w:val="none" w:sz="0" w:space="0" w:color="auto"/>
      </w:divBdr>
    </w:div>
    <w:div w:id="660352149">
      <w:bodyDiv w:val="1"/>
      <w:marLeft w:val="0"/>
      <w:marRight w:val="0"/>
      <w:marTop w:val="0"/>
      <w:marBottom w:val="0"/>
      <w:divBdr>
        <w:top w:val="none" w:sz="0" w:space="0" w:color="auto"/>
        <w:left w:val="none" w:sz="0" w:space="0" w:color="auto"/>
        <w:bottom w:val="none" w:sz="0" w:space="0" w:color="auto"/>
        <w:right w:val="none" w:sz="0" w:space="0" w:color="auto"/>
      </w:divBdr>
    </w:div>
    <w:div w:id="666640678">
      <w:bodyDiv w:val="1"/>
      <w:marLeft w:val="0"/>
      <w:marRight w:val="0"/>
      <w:marTop w:val="0"/>
      <w:marBottom w:val="0"/>
      <w:divBdr>
        <w:top w:val="none" w:sz="0" w:space="0" w:color="auto"/>
        <w:left w:val="none" w:sz="0" w:space="0" w:color="auto"/>
        <w:bottom w:val="none" w:sz="0" w:space="0" w:color="auto"/>
        <w:right w:val="none" w:sz="0" w:space="0" w:color="auto"/>
      </w:divBdr>
    </w:div>
    <w:div w:id="671222567">
      <w:bodyDiv w:val="1"/>
      <w:marLeft w:val="0"/>
      <w:marRight w:val="0"/>
      <w:marTop w:val="0"/>
      <w:marBottom w:val="0"/>
      <w:divBdr>
        <w:top w:val="none" w:sz="0" w:space="0" w:color="auto"/>
        <w:left w:val="none" w:sz="0" w:space="0" w:color="auto"/>
        <w:bottom w:val="none" w:sz="0" w:space="0" w:color="auto"/>
        <w:right w:val="none" w:sz="0" w:space="0" w:color="auto"/>
      </w:divBdr>
    </w:div>
    <w:div w:id="688215035">
      <w:bodyDiv w:val="1"/>
      <w:marLeft w:val="0"/>
      <w:marRight w:val="0"/>
      <w:marTop w:val="0"/>
      <w:marBottom w:val="0"/>
      <w:divBdr>
        <w:top w:val="none" w:sz="0" w:space="0" w:color="auto"/>
        <w:left w:val="none" w:sz="0" w:space="0" w:color="auto"/>
        <w:bottom w:val="none" w:sz="0" w:space="0" w:color="auto"/>
        <w:right w:val="none" w:sz="0" w:space="0" w:color="auto"/>
      </w:divBdr>
    </w:div>
    <w:div w:id="693386549">
      <w:bodyDiv w:val="1"/>
      <w:marLeft w:val="0"/>
      <w:marRight w:val="0"/>
      <w:marTop w:val="0"/>
      <w:marBottom w:val="0"/>
      <w:divBdr>
        <w:top w:val="none" w:sz="0" w:space="0" w:color="auto"/>
        <w:left w:val="none" w:sz="0" w:space="0" w:color="auto"/>
        <w:bottom w:val="none" w:sz="0" w:space="0" w:color="auto"/>
        <w:right w:val="none" w:sz="0" w:space="0" w:color="auto"/>
      </w:divBdr>
    </w:div>
    <w:div w:id="753087352">
      <w:bodyDiv w:val="1"/>
      <w:marLeft w:val="0"/>
      <w:marRight w:val="0"/>
      <w:marTop w:val="0"/>
      <w:marBottom w:val="0"/>
      <w:divBdr>
        <w:top w:val="none" w:sz="0" w:space="0" w:color="auto"/>
        <w:left w:val="none" w:sz="0" w:space="0" w:color="auto"/>
        <w:bottom w:val="none" w:sz="0" w:space="0" w:color="auto"/>
        <w:right w:val="none" w:sz="0" w:space="0" w:color="auto"/>
      </w:divBdr>
    </w:div>
    <w:div w:id="777065112">
      <w:bodyDiv w:val="1"/>
      <w:marLeft w:val="0"/>
      <w:marRight w:val="0"/>
      <w:marTop w:val="0"/>
      <w:marBottom w:val="0"/>
      <w:divBdr>
        <w:top w:val="none" w:sz="0" w:space="0" w:color="auto"/>
        <w:left w:val="none" w:sz="0" w:space="0" w:color="auto"/>
        <w:bottom w:val="none" w:sz="0" w:space="0" w:color="auto"/>
        <w:right w:val="none" w:sz="0" w:space="0" w:color="auto"/>
      </w:divBdr>
    </w:div>
    <w:div w:id="790585799">
      <w:bodyDiv w:val="1"/>
      <w:marLeft w:val="0"/>
      <w:marRight w:val="0"/>
      <w:marTop w:val="0"/>
      <w:marBottom w:val="0"/>
      <w:divBdr>
        <w:top w:val="none" w:sz="0" w:space="0" w:color="auto"/>
        <w:left w:val="none" w:sz="0" w:space="0" w:color="auto"/>
        <w:bottom w:val="none" w:sz="0" w:space="0" w:color="auto"/>
        <w:right w:val="none" w:sz="0" w:space="0" w:color="auto"/>
      </w:divBdr>
    </w:div>
    <w:div w:id="818111738">
      <w:bodyDiv w:val="1"/>
      <w:marLeft w:val="0"/>
      <w:marRight w:val="0"/>
      <w:marTop w:val="0"/>
      <w:marBottom w:val="0"/>
      <w:divBdr>
        <w:top w:val="none" w:sz="0" w:space="0" w:color="auto"/>
        <w:left w:val="none" w:sz="0" w:space="0" w:color="auto"/>
        <w:bottom w:val="none" w:sz="0" w:space="0" w:color="auto"/>
        <w:right w:val="none" w:sz="0" w:space="0" w:color="auto"/>
      </w:divBdr>
    </w:div>
    <w:div w:id="847406181">
      <w:bodyDiv w:val="1"/>
      <w:marLeft w:val="0"/>
      <w:marRight w:val="0"/>
      <w:marTop w:val="0"/>
      <w:marBottom w:val="0"/>
      <w:divBdr>
        <w:top w:val="none" w:sz="0" w:space="0" w:color="auto"/>
        <w:left w:val="none" w:sz="0" w:space="0" w:color="auto"/>
        <w:bottom w:val="none" w:sz="0" w:space="0" w:color="auto"/>
        <w:right w:val="none" w:sz="0" w:space="0" w:color="auto"/>
      </w:divBdr>
    </w:div>
    <w:div w:id="877356018">
      <w:bodyDiv w:val="1"/>
      <w:marLeft w:val="0"/>
      <w:marRight w:val="0"/>
      <w:marTop w:val="0"/>
      <w:marBottom w:val="0"/>
      <w:divBdr>
        <w:top w:val="none" w:sz="0" w:space="0" w:color="auto"/>
        <w:left w:val="none" w:sz="0" w:space="0" w:color="auto"/>
        <w:bottom w:val="none" w:sz="0" w:space="0" w:color="auto"/>
        <w:right w:val="none" w:sz="0" w:space="0" w:color="auto"/>
      </w:divBdr>
    </w:div>
    <w:div w:id="939026186">
      <w:bodyDiv w:val="1"/>
      <w:marLeft w:val="0"/>
      <w:marRight w:val="0"/>
      <w:marTop w:val="0"/>
      <w:marBottom w:val="0"/>
      <w:divBdr>
        <w:top w:val="none" w:sz="0" w:space="0" w:color="auto"/>
        <w:left w:val="none" w:sz="0" w:space="0" w:color="auto"/>
        <w:bottom w:val="none" w:sz="0" w:space="0" w:color="auto"/>
        <w:right w:val="none" w:sz="0" w:space="0" w:color="auto"/>
      </w:divBdr>
    </w:div>
    <w:div w:id="941231240">
      <w:bodyDiv w:val="1"/>
      <w:marLeft w:val="0"/>
      <w:marRight w:val="0"/>
      <w:marTop w:val="0"/>
      <w:marBottom w:val="0"/>
      <w:divBdr>
        <w:top w:val="none" w:sz="0" w:space="0" w:color="auto"/>
        <w:left w:val="none" w:sz="0" w:space="0" w:color="auto"/>
        <w:bottom w:val="none" w:sz="0" w:space="0" w:color="auto"/>
        <w:right w:val="none" w:sz="0" w:space="0" w:color="auto"/>
      </w:divBdr>
    </w:div>
    <w:div w:id="957302214">
      <w:bodyDiv w:val="1"/>
      <w:marLeft w:val="0"/>
      <w:marRight w:val="0"/>
      <w:marTop w:val="0"/>
      <w:marBottom w:val="0"/>
      <w:divBdr>
        <w:top w:val="none" w:sz="0" w:space="0" w:color="auto"/>
        <w:left w:val="none" w:sz="0" w:space="0" w:color="auto"/>
        <w:bottom w:val="none" w:sz="0" w:space="0" w:color="auto"/>
        <w:right w:val="none" w:sz="0" w:space="0" w:color="auto"/>
      </w:divBdr>
    </w:div>
    <w:div w:id="961157936">
      <w:bodyDiv w:val="1"/>
      <w:marLeft w:val="0"/>
      <w:marRight w:val="0"/>
      <w:marTop w:val="0"/>
      <w:marBottom w:val="0"/>
      <w:divBdr>
        <w:top w:val="none" w:sz="0" w:space="0" w:color="auto"/>
        <w:left w:val="none" w:sz="0" w:space="0" w:color="auto"/>
        <w:bottom w:val="none" w:sz="0" w:space="0" w:color="auto"/>
        <w:right w:val="none" w:sz="0" w:space="0" w:color="auto"/>
      </w:divBdr>
    </w:div>
    <w:div w:id="992172877">
      <w:bodyDiv w:val="1"/>
      <w:marLeft w:val="0"/>
      <w:marRight w:val="0"/>
      <w:marTop w:val="0"/>
      <w:marBottom w:val="0"/>
      <w:divBdr>
        <w:top w:val="none" w:sz="0" w:space="0" w:color="auto"/>
        <w:left w:val="none" w:sz="0" w:space="0" w:color="auto"/>
        <w:bottom w:val="none" w:sz="0" w:space="0" w:color="auto"/>
        <w:right w:val="none" w:sz="0" w:space="0" w:color="auto"/>
      </w:divBdr>
    </w:div>
    <w:div w:id="996420272">
      <w:bodyDiv w:val="1"/>
      <w:marLeft w:val="0"/>
      <w:marRight w:val="0"/>
      <w:marTop w:val="0"/>
      <w:marBottom w:val="0"/>
      <w:divBdr>
        <w:top w:val="none" w:sz="0" w:space="0" w:color="auto"/>
        <w:left w:val="none" w:sz="0" w:space="0" w:color="auto"/>
        <w:bottom w:val="none" w:sz="0" w:space="0" w:color="auto"/>
        <w:right w:val="none" w:sz="0" w:space="0" w:color="auto"/>
      </w:divBdr>
    </w:div>
    <w:div w:id="1013534829">
      <w:bodyDiv w:val="1"/>
      <w:marLeft w:val="0"/>
      <w:marRight w:val="0"/>
      <w:marTop w:val="0"/>
      <w:marBottom w:val="0"/>
      <w:divBdr>
        <w:top w:val="none" w:sz="0" w:space="0" w:color="auto"/>
        <w:left w:val="none" w:sz="0" w:space="0" w:color="auto"/>
        <w:bottom w:val="none" w:sz="0" w:space="0" w:color="auto"/>
        <w:right w:val="none" w:sz="0" w:space="0" w:color="auto"/>
      </w:divBdr>
    </w:div>
    <w:div w:id="1023559233">
      <w:bodyDiv w:val="1"/>
      <w:marLeft w:val="0"/>
      <w:marRight w:val="0"/>
      <w:marTop w:val="0"/>
      <w:marBottom w:val="0"/>
      <w:divBdr>
        <w:top w:val="none" w:sz="0" w:space="0" w:color="auto"/>
        <w:left w:val="none" w:sz="0" w:space="0" w:color="auto"/>
        <w:bottom w:val="none" w:sz="0" w:space="0" w:color="auto"/>
        <w:right w:val="none" w:sz="0" w:space="0" w:color="auto"/>
      </w:divBdr>
    </w:div>
    <w:div w:id="1050421377">
      <w:bodyDiv w:val="1"/>
      <w:marLeft w:val="0"/>
      <w:marRight w:val="0"/>
      <w:marTop w:val="0"/>
      <w:marBottom w:val="0"/>
      <w:divBdr>
        <w:top w:val="none" w:sz="0" w:space="0" w:color="auto"/>
        <w:left w:val="none" w:sz="0" w:space="0" w:color="auto"/>
        <w:bottom w:val="none" w:sz="0" w:space="0" w:color="auto"/>
        <w:right w:val="none" w:sz="0" w:space="0" w:color="auto"/>
      </w:divBdr>
    </w:div>
    <w:div w:id="1057168327">
      <w:bodyDiv w:val="1"/>
      <w:marLeft w:val="0"/>
      <w:marRight w:val="0"/>
      <w:marTop w:val="0"/>
      <w:marBottom w:val="0"/>
      <w:divBdr>
        <w:top w:val="none" w:sz="0" w:space="0" w:color="auto"/>
        <w:left w:val="none" w:sz="0" w:space="0" w:color="auto"/>
        <w:bottom w:val="none" w:sz="0" w:space="0" w:color="auto"/>
        <w:right w:val="none" w:sz="0" w:space="0" w:color="auto"/>
      </w:divBdr>
    </w:div>
    <w:div w:id="1075594285">
      <w:bodyDiv w:val="1"/>
      <w:marLeft w:val="0"/>
      <w:marRight w:val="0"/>
      <w:marTop w:val="0"/>
      <w:marBottom w:val="0"/>
      <w:divBdr>
        <w:top w:val="none" w:sz="0" w:space="0" w:color="auto"/>
        <w:left w:val="none" w:sz="0" w:space="0" w:color="auto"/>
        <w:bottom w:val="none" w:sz="0" w:space="0" w:color="auto"/>
        <w:right w:val="none" w:sz="0" w:space="0" w:color="auto"/>
      </w:divBdr>
    </w:div>
    <w:div w:id="1088236248">
      <w:bodyDiv w:val="1"/>
      <w:marLeft w:val="0"/>
      <w:marRight w:val="0"/>
      <w:marTop w:val="0"/>
      <w:marBottom w:val="0"/>
      <w:divBdr>
        <w:top w:val="none" w:sz="0" w:space="0" w:color="auto"/>
        <w:left w:val="none" w:sz="0" w:space="0" w:color="auto"/>
        <w:bottom w:val="none" w:sz="0" w:space="0" w:color="auto"/>
        <w:right w:val="none" w:sz="0" w:space="0" w:color="auto"/>
      </w:divBdr>
    </w:div>
    <w:div w:id="1094787040">
      <w:bodyDiv w:val="1"/>
      <w:marLeft w:val="0"/>
      <w:marRight w:val="0"/>
      <w:marTop w:val="0"/>
      <w:marBottom w:val="0"/>
      <w:divBdr>
        <w:top w:val="none" w:sz="0" w:space="0" w:color="auto"/>
        <w:left w:val="none" w:sz="0" w:space="0" w:color="auto"/>
        <w:bottom w:val="none" w:sz="0" w:space="0" w:color="auto"/>
        <w:right w:val="none" w:sz="0" w:space="0" w:color="auto"/>
      </w:divBdr>
    </w:div>
    <w:div w:id="1111392101">
      <w:bodyDiv w:val="1"/>
      <w:marLeft w:val="0"/>
      <w:marRight w:val="0"/>
      <w:marTop w:val="0"/>
      <w:marBottom w:val="0"/>
      <w:divBdr>
        <w:top w:val="none" w:sz="0" w:space="0" w:color="auto"/>
        <w:left w:val="none" w:sz="0" w:space="0" w:color="auto"/>
        <w:bottom w:val="none" w:sz="0" w:space="0" w:color="auto"/>
        <w:right w:val="none" w:sz="0" w:space="0" w:color="auto"/>
      </w:divBdr>
    </w:div>
    <w:div w:id="1118718143">
      <w:bodyDiv w:val="1"/>
      <w:marLeft w:val="0"/>
      <w:marRight w:val="0"/>
      <w:marTop w:val="0"/>
      <w:marBottom w:val="0"/>
      <w:divBdr>
        <w:top w:val="none" w:sz="0" w:space="0" w:color="auto"/>
        <w:left w:val="none" w:sz="0" w:space="0" w:color="auto"/>
        <w:bottom w:val="none" w:sz="0" w:space="0" w:color="auto"/>
        <w:right w:val="none" w:sz="0" w:space="0" w:color="auto"/>
      </w:divBdr>
    </w:div>
    <w:div w:id="1144784372">
      <w:bodyDiv w:val="1"/>
      <w:marLeft w:val="0"/>
      <w:marRight w:val="0"/>
      <w:marTop w:val="0"/>
      <w:marBottom w:val="0"/>
      <w:divBdr>
        <w:top w:val="none" w:sz="0" w:space="0" w:color="auto"/>
        <w:left w:val="none" w:sz="0" w:space="0" w:color="auto"/>
        <w:bottom w:val="none" w:sz="0" w:space="0" w:color="auto"/>
        <w:right w:val="none" w:sz="0" w:space="0" w:color="auto"/>
      </w:divBdr>
    </w:div>
    <w:div w:id="1174107166">
      <w:bodyDiv w:val="1"/>
      <w:marLeft w:val="0"/>
      <w:marRight w:val="0"/>
      <w:marTop w:val="0"/>
      <w:marBottom w:val="0"/>
      <w:divBdr>
        <w:top w:val="none" w:sz="0" w:space="0" w:color="auto"/>
        <w:left w:val="none" w:sz="0" w:space="0" w:color="auto"/>
        <w:bottom w:val="none" w:sz="0" w:space="0" w:color="auto"/>
        <w:right w:val="none" w:sz="0" w:space="0" w:color="auto"/>
      </w:divBdr>
    </w:div>
    <w:div w:id="1177844523">
      <w:bodyDiv w:val="1"/>
      <w:marLeft w:val="0"/>
      <w:marRight w:val="0"/>
      <w:marTop w:val="0"/>
      <w:marBottom w:val="0"/>
      <w:divBdr>
        <w:top w:val="none" w:sz="0" w:space="0" w:color="auto"/>
        <w:left w:val="none" w:sz="0" w:space="0" w:color="auto"/>
        <w:bottom w:val="none" w:sz="0" w:space="0" w:color="auto"/>
        <w:right w:val="none" w:sz="0" w:space="0" w:color="auto"/>
      </w:divBdr>
    </w:div>
    <w:div w:id="1184632822">
      <w:bodyDiv w:val="1"/>
      <w:marLeft w:val="0"/>
      <w:marRight w:val="0"/>
      <w:marTop w:val="0"/>
      <w:marBottom w:val="0"/>
      <w:divBdr>
        <w:top w:val="none" w:sz="0" w:space="0" w:color="auto"/>
        <w:left w:val="none" w:sz="0" w:space="0" w:color="auto"/>
        <w:bottom w:val="none" w:sz="0" w:space="0" w:color="auto"/>
        <w:right w:val="none" w:sz="0" w:space="0" w:color="auto"/>
      </w:divBdr>
    </w:div>
    <w:div w:id="1188174002">
      <w:bodyDiv w:val="1"/>
      <w:marLeft w:val="0"/>
      <w:marRight w:val="0"/>
      <w:marTop w:val="0"/>
      <w:marBottom w:val="0"/>
      <w:divBdr>
        <w:top w:val="none" w:sz="0" w:space="0" w:color="auto"/>
        <w:left w:val="none" w:sz="0" w:space="0" w:color="auto"/>
        <w:bottom w:val="none" w:sz="0" w:space="0" w:color="auto"/>
        <w:right w:val="none" w:sz="0" w:space="0" w:color="auto"/>
      </w:divBdr>
    </w:div>
    <w:div w:id="1217812858">
      <w:bodyDiv w:val="1"/>
      <w:marLeft w:val="0"/>
      <w:marRight w:val="0"/>
      <w:marTop w:val="0"/>
      <w:marBottom w:val="0"/>
      <w:divBdr>
        <w:top w:val="none" w:sz="0" w:space="0" w:color="auto"/>
        <w:left w:val="none" w:sz="0" w:space="0" w:color="auto"/>
        <w:bottom w:val="none" w:sz="0" w:space="0" w:color="auto"/>
        <w:right w:val="none" w:sz="0" w:space="0" w:color="auto"/>
      </w:divBdr>
    </w:div>
    <w:div w:id="1219782261">
      <w:bodyDiv w:val="1"/>
      <w:marLeft w:val="0"/>
      <w:marRight w:val="0"/>
      <w:marTop w:val="0"/>
      <w:marBottom w:val="0"/>
      <w:divBdr>
        <w:top w:val="none" w:sz="0" w:space="0" w:color="auto"/>
        <w:left w:val="none" w:sz="0" w:space="0" w:color="auto"/>
        <w:bottom w:val="none" w:sz="0" w:space="0" w:color="auto"/>
        <w:right w:val="none" w:sz="0" w:space="0" w:color="auto"/>
      </w:divBdr>
    </w:div>
    <w:div w:id="1263149988">
      <w:bodyDiv w:val="1"/>
      <w:marLeft w:val="0"/>
      <w:marRight w:val="0"/>
      <w:marTop w:val="0"/>
      <w:marBottom w:val="0"/>
      <w:divBdr>
        <w:top w:val="none" w:sz="0" w:space="0" w:color="auto"/>
        <w:left w:val="none" w:sz="0" w:space="0" w:color="auto"/>
        <w:bottom w:val="none" w:sz="0" w:space="0" w:color="auto"/>
        <w:right w:val="none" w:sz="0" w:space="0" w:color="auto"/>
      </w:divBdr>
    </w:div>
    <w:div w:id="1270160142">
      <w:bodyDiv w:val="1"/>
      <w:marLeft w:val="0"/>
      <w:marRight w:val="0"/>
      <w:marTop w:val="0"/>
      <w:marBottom w:val="0"/>
      <w:divBdr>
        <w:top w:val="none" w:sz="0" w:space="0" w:color="auto"/>
        <w:left w:val="none" w:sz="0" w:space="0" w:color="auto"/>
        <w:bottom w:val="none" w:sz="0" w:space="0" w:color="auto"/>
        <w:right w:val="none" w:sz="0" w:space="0" w:color="auto"/>
      </w:divBdr>
    </w:div>
    <w:div w:id="1282147933">
      <w:bodyDiv w:val="1"/>
      <w:marLeft w:val="0"/>
      <w:marRight w:val="0"/>
      <w:marTop w:val="0"/>
      <w:marBottom w:val="0"/>
      <w:divBdr>
        <w:top w:val="none" w:sz="0" w:space="0" w:color="auto"/>
        <w:left w:val="none" w:sz="0" w:space="0" w:color="auto"/>
        <w:bottom w:val="none" w:sz="0" w:space="0" w:color="auto"/>
        <w:right w:val="none" w:sz="0" w:space="0" w:color="auto"/>
      </w:divBdr>
    </w:div>
    <w:div w:id="1295988262">
      <w:bodyDiv w:val="1"/>
      <w:marLeft w:val="0"/>
      <w:marRight w:val="0"/>
      <w:marTop w:val="0"/>
      <w:marBottom w:val="0"/>
      <w:divBdr>
        <w:top w:val="none" w:sz="0" w:space="0" w:color="auto"/>
        <w:left w:val="none" w:sz="0" w:space="0" w:color="auto"/>
        <w:bottom w:val="none" w:sz="0" w:space="0" w:color="auto"/>
        <w:right w:val="none" w:sz="0" w:space="0" w:color="auto"/>
      </w:divBdr>
    </w:div>
    <w:div w:id="1312826745">
      <w:bodyDiv w:val="1"/>
      <w:marLeft w:val="0"/>
      <w:marRight w:val="0"/>
      <w:marTop w:val="0"/>
      <w:marBottom w:val="0"/>
      <w:divBdr>
        <w:top w:val="none" w:sz="0" w:space="0" w:color="auto"/>
        <w:left w:val="none" w:sz="0" w:space="0" w:color="auto"/>
        <w:bottom w:val="none" w:sz="0" w:space="0" w:color="auto"/>
        <w:right w:val="none" w:sz="0" w:space="0" w:color="auto"/>
      </w:divBdr>
    </w:div>
    <w:div w:id="1321428474">
      <w:bodyDiv w:val="1"/>
      <w:marLeft w:val="0"/>
      <w:marRight w:val="0"/>
      <w:marTop w:val="0"/>
      <w:marBottom w:val="0"/>
      <w:divBdr>
        <w:top w:val="none" w:sz="0" w:space="0" w:color="auto"/>
        <w:left w:val="none" w:sz="0" w:space="0" w:color="auto"/>
        <w:bottom w:val="none" w:sz="0" w:space="0" w:color="auto"/>
        <w:right w:val="none" w:sz="0" w:space="0" w:color="auto"/>
      </w:divBdr>
    </w:div>
    <w:div w:id="1330715258">
      <w:bodyDiv w:val="1"/>
      <w:marLeft w:val="0"/>
      <w:marRight w:val="0"/>
      <w:marTop w:val="0"/>
      <w:marBottom w:val="0"/>
      <w:divBdr>
        <w:top w:val="none" w:sz="0" w:space="0" w:color="auto"/>
        <w:left w:val="none" w:sz="0" w:space="0" w:color="auto"/>
        <w:bottom w:val="none" w:sz="0" w:space="0" w:color="auto"/>
        <w:right w:val="none" w:sz="0" w:space="0" w:color="auto"/>
      </w:divBdr>
    </w:div>
    <w:div w:id="1331786274">
      <w:bodyDiv w:val="1"/>
      <w:marLeft w:val="0"/>
      <w:marRight w:val="0"/>
      <w:marTop w:val="0"/>
      <w:marBottom w:val="0"/>
      <w:divBdr>
        <w:top w:val="none" w:sz="0" w:space="0" w:color="auto"/>
        <w:left w:val="none" w:sz="0" w:space="0" w:color="auto"/>
        <w:bottom w:val="none" w:sz="0" w:space="0" w:color="auto"/>
        <w:right w:val="none" w:sz="0" w:space="0" w:color="auto"/>
      </w:divBdr>
    </w:div>
    <w:div w:id="1341082978">
      <w:bodyDiv w:val="1"/>
      <w:marLeft w:val="0"/>
      <w:marRight w:val="0"/>
      <w:marTop w:val="0"/>
      <w:marBottom w:val="0"/>
      <w:divBdr>
        <w:top w:val="none" w:sz="0" w:space="0" w:color="auto"/>
        <w:left w:val="none" w:sz="0" w:space="0" w:color="auto"/>
        <w:bottom w:val="none" w:sz="0" w:space="0" w:color="auto"/>
        <w:right w:val="none" w:sz="0" w:space="0" w:color="auto"/>
      </w:divBdr>
    </w:div>
    <w:div w:id="1356538531">
      <w:bodyDiv w:val="1"/>
      <w:marLeft w:val="0"/>
      <w:marRight w:val="0"/>
      <w:marTop w:val="0"/>
      <w:marBottom w:val="0"/>
      <w:divBdr>
        <w:top w:val="none" w:sz="0" w:space="0" w:color="auto"/>
        <w:left w:val="none" w:sz="0" w:space="0" w:color="auto"/>
        <w:bottom w:val="none" w:sz="0" w:space="0" w:color="auto"/>
        <w:right w:val="none" w:sz="0" w:space="0" w:color="auto"/>
      </w:divBdr>
    </w:div>
    <w:div w:id="1367677380">
      <w:bodyDiv w:val="1"/>
      <w:marLeft w:val="0"/>
      <w:marRight w:val="0"/>
      <w:marTop w:val="0"/>
      <w:marBottom w:val="0"/>
      <w:divBdr>
        <w:top w:val="none" w:sz="0" w:space="0" w:color="auto"/>
        <w:left w:val="none" w:sz="0" w:space="0" w:color="auto"/>
        <w:bottom w:val="none" w:sz="0" w:space="0" w:color="auto"/>
        <w:right w:val="none" w:sz="0" w:space="0" w:color="auto"/>
      </w:divBdr>
    </w:div>
    <w:div w:id="1384671068">
      <w:bodyDiv w:val="1"/>
      <w:marLeft w:val="0"/>
      <w:marRight w:val="0"/>
      <w:marTop w:val="0"/>
      <w:marBottom w:val="0"/>
      <w:divBdr>
        <w:top w:val="none" w:sz="0" w:space="0" w:color="auto"/>
        <w:left w:val="none" w:sz="0" w:space="0" w:color="auto"/>
        <w:bottom w:val="none" w:sz="0" w:space="0" w:color="auto"/>
        <w:right w:val="none" w:sz="0" w:space="0" w:color="auto"/>
      </w:divBdr>
    </w:div>
    <w:div w:id="1386414673">
      <w:bodyDiv w:val="1"/>
      <w:marLeft w:val="0"/>
      <w:marRight w:val="0"/>
      <w:marTop w:val="0"/>
      <w:marBottom w:val="0"/>
      <w:divBdr>
        <w:top w:val="none" w:sz="0" w:space="0" w:color="auto"/>
        <w:left w:val="none" w:sz="0" w:space="0" w:color="auto"/>
        <w:bottom w:val="none" w:sz="0" w:space="0" w:color="auto"/>
        <w:right w:val="none" w:sz="0" w:space="0" w:color="auto"/>
      </w:divBdr>
    </w:div>
    <w:div w:id="1392344727">
      <w:bodyDiv w:val="1"/>
      <w:marLeft w:val="0"/>
      <w:marRight w:val="0"/>
      <w:marTop w:val="0"/>
      <w:marBottom w:val="0"/>
      <w:divBdr>
        <w:top w:val="none" w:sz="0" w:space="0" w:color="auto"/>
        <w:left w:val="none" w:sz="0" w:space="0" w:color="auto"/>
        <w:bottom w:val="none" w:sz="0" w:space="0" w:color="auto"/>
        <w:right w:val="none" w:sz="0" w:space="0" w:color="auto"/>
      </w:divBdr>
    </w:div>
    <w:div w:id="1410269357">
      <w:bodyDiv w:val="1"/>
      <w:marLeft w:val="0"/>
      <w:marRight w:val="0"/>
      <w:marTop w:val="0"/>
      <w:marBottom w:val="0"/>
      <w:divBdr>
        <w:top w:val="none" w:sz="0" w:space="0" w:color="auto"/>
        <w:left w:val="none" w:sz="0" w:space="0" w:color="auto"/>
        <w:bottom w:val="none" w:sz="0" w:space="0" w:color="auto"/>
        <w:right w:val="none" w:sz="0" w:space="0" w:color="auto"/>
      </w:divBdr>
    </w:div>
    <w:div w:id="1418867863">
      <w:bodyDiv w:val="1"/>
      <w:marLeft w:val="0"/>
      <w:marRight w:val="0"/>
      <w:marTop w:val="0"/>
      <w:marBottom w:val="0"/>
      <w:divBdr>
        <w:top w:val="none" w:sz="0" w:space="0" w:color="auto"/>
        <w:left w:val="none" w:sz="0" w:space="0" w:color="auto"/>
        <w:bottom w:val="none" w:sz="0" w:space="0" w:color="auto"/>
        <w:right w:val="none" w:sz="0" w:space="0" w:color="auto"/>
      </w:divBdr>
    </w:div>
    <w:div w:id="1426078048">
      <w:bodyDiv w:val="1"/>
      <w:marLeft w:val="0"/>
      <w:marRight w:val="0"/>
      <w:marTop w:val="0"/>
      <w:marBottom w:val="0"/>
      <w:divBdr>
        <w:top w:val="none" w:sz="0" w:space="0" w:color="auto"/>
        <w:left w:val="none" w:sz="0" w:space="0" w:color="auto"/>
        <w:bottom w:val="none" w:sz="0" w:space="0" w:color="auto"/>
        <w:right w:val="none" w:sz="0" w:space="0" w:color="auto"/>
      </w:divBdr>
    </w:div>
    <w:div w:id="1441603671">
      <w:bodyDiv w:val="1"/>
      <w:marLeft w:val="0"/>
      <w:marRight w:val="0"/>
      <w:marTop w:val="0"/>
      <w:marBottom w:val="0"/>
      <w:divBdr>
        <w:top w:val="none" w:sz="0" w:space="0" w:color="auto"/>
        <w:left w:val="none" w:sz="0" w:space="0" w:color="auto"/>
        <w:bottom w:val="none" w:sz="0" w:space="0" w:color="auto"/>
        <w:right w:val="none" w:sz="0" w:space="0" w:color="auto"/>
      </w:divBdr>
    </w:div>
    <w:div w:id="1460340606">
      <w:bodyDiv w:val="1"/>
      <w:marLeft w:val="0"/>
      <w:marRight w:val="0"/>
      <w:marTop w:val="0"/>
      <w:marBottom w:val="0"/>
      <w:divBdr>
        <w:top w:val="none" w:sz="0" w:space="0" w:color="auto"/>
        <w:left w:val="none" w:sz="0" w:space="0" w:color="auto"/>
        <w:bottom w:val="none" w:sz="0" w:space="0" w:color="auto"/>
        <w:right w:val="none" w:sz="0" w:space="0" w:color="auto"/>
      </w:divBdr>
    </w:div>
    <w:div w:id="1466309508">
      <w:bodyDiv w:val="1"/>
      <w:marLeft w:val="0"/>
      <w:marRight w:val="0"/>
      <w:marTop w:val="0"/>
      <w:marBottom w:val="0"/>
      <w:divBdr>
        <w:top w:val="none" w:sz="0" w:space="0" w:color="auto"/>
        <w:left w:val="none" w:sz="0" w:space="0" w:color="auto"/>
        <w:bottom w:val="none" w:sz="0" w:space="0" w:color="auto"/>
        <w:right w:val="none" w:sz="0" w:space="0" w:color="auto"/>
      </w:divBdr>
    </w:div>
    <w:div w:id="1467700955">
      <w:bodyDiv w:val="1"/>
      <w:marLeft w:val="0"/>
      <w:marRight w:val="0"/>
      <w:marTop w:val="0"/>
      <w:marBottom w:val="0"/>
      <w:divBdr>
        <w:top w:val="none" w:sz="0" w:space="0" w:color="auto"/>
        <w:left w:val="none" w:sz="0" w:space="0" w:color="auto"/>
        <w:bottom w:val="none" w:sz="0" w:space="0" w:color="auto"/>
        <w:right w:val="none" w:sz="0" w:space="0" w:color="auto"/>
      </w:divBdr>
    </w:div>
    <w:div w:id="1468819980">
      <w:bodyDiv w:val="1"/>
      <w:marLeft w:val="0"/>
      <w:marRight w:val="0"/>
      <w:marTop w:val="0"/>
      <w:marBottom w:val="0"/>
      <w:divBdr>
        <w:top w:val="none" w:sz="0" w:space="0" w:color="auto"/>
        <w:left w:val="none" w:sz="0" w:space="0" w:color="auto"/>
        <w:bottom w:val="none" w:sz="0" w:space="0" w:color="auto"/>
        <w:right w:val="none" w:sz="0" w:space="0" w:color="auto"/>
      </w:divBdr>
    </w:div>
    <w:div w:id="1496384405">
      <w:bodyDiv w:val="1"/>
      <w:marLeft w:val="0"/>
      <w:marRight w:val="0"/>
      <w:marTop w:val="0"/>
      <w:marBottom w:val="0"/>
      <w:divBdr>
        <w:top w:val="none" w:sz="0" w:space="0" w:color="auto"/>
        <w:left w:val="none" w:sz="0" w:space="0" w:color="auto"/>
        <w:bottom w:val="none" w:sz="0" w:space="0" w:color="auto"/>
        <w:right w:val="none" w:sz="0" w:space="0" w:color="auto"/>
      </w:divBdr>
    </w:div>
    <w:div w:id="1501888561">
      <w:bodyDiv w:val="1"/>
      <w:marLeft w:val="0"/>
      <w:marRight w:val="0"/>
      <w:marTop w:val="0"/>
      <w:marBottom w:val="0"/>
      <w:divBdr>
        <w:top w:val="none" w:sz="0" w:space="0" w:color="auto"/>
        <w:left w:val="none" w:sz="0" w:space="0" w:color="auto"/>
        <w:bottom w:val="none" w:sz="0" w:space="0" w:color="auto"/>
        <w:right w:val="none" w:sz="0" w:space="0" w:color="auto"/>
      </w:divBdr>
    </w:div>
    <w:div w:id="1513765289">
      <w:bodyDiv w:val="1"/>
      <w:marLeft w:val="0"/>
      <w:marRight w:val="0"/>
      <w:marTop w:val="0"/>
      <w:marBottom w:val="0"/>
      <w:divBdr>
        <w:top w:val="none" w:sz="0" w:space="0" w:color="auto"/>
        <w:left w:val="none" w:sz="0" w:space="0" w:color="auto"/>
        <w:bottom w:val="none" w:sz="0" w:space="0" w:color="auto"/>
        <w:right w:val="none" w:sz="0" w:space="0" w:color="auto"/>
      </w:divBdr>
    </w:div>
    <w:div w:id="1519465315">
      <w:bodyDiv w:val="1"/>
      <w:marLeft w:val="0"/>
      <w:marRight w:val="0"/>
      <w:marTop w:val="0"/>
      <w:marBottom w:val="0"/>
      <w:divBdr>
        <w:top w:val="none" w:sz="0" w:space="0" w:color="auto"/>
        <w:left w:val="none" w:sz="0" w:space="0" w:color="auto"/>
        <w:bottom w:val="none" w:sz="0" w:space="0" w:color="auto"/>
        <w:right w:val="none" w:sz="0" w:space="0" w:color="auto"/>
      </w:divBdr>
    </w:div>
    <w:div w:id="1520267907">
      <w:bodyDiv w:val="1"/>
      <w:marLeft w:val="0"/>
      <w:marRight w:val="0"/>
      <w:marTop w:val="0"/>
      <w:marBottom w:val="0"/>
      <w:divBdr>
        <w:top w:val="none" w:sz="0" w:space="0" w:color="auto"/>
        <w:left w:val="none" w:sz="0" w:space="0" w:color="auto"/>
        <w:bottom w:val="none" w:sz="0" w:space="0" w:color="auto"/>
        <w:right w:val="none" w:sz="0" w:space="0" w:color="auto"/>
      </w:divBdr>
    </w:div>
    <w:div w:id="1541356561">
      <w:bodyDiv w:val="1"/>
      <w:marLeft w:val="0"/>
      <w:marRight w:val="0"/>
      <w:marTop w:val="0"/>
      <w:marBottom w:val="0"/>
      <w:divBdr>
        <w:top w:val="none" w:sz="0" w:space="0" w:color="auto"/>
        <w:left w:val="none" w:sz="0" w:space="0" w:color="auto"/>
        <w:bottom w:val="none" w:sz="0" w:space="0" w:color="auto"/>
        <w:right w:val="none" w:sz="0" w:space="0" w:color="auto"/>
      </w:divBdr>
    </w:div>
    <w:div w:id="1546672763">
      <w:bodyDiv w:val="1"/>
      <w:marLeft w:val="0"/>
      <w:marRight w:val="0"/>
      <w:marTop w:val="0"/>
      <w:marBottom w:val="0"/>
      <w:divBdr>
        <w:top w:val="none" w:sz="0" w:space="0" w:color="auto"/>
        <w:left w:val="none" w:sz="0" w:space="0" w:color="auto"/>
        <w:bottom w:val="none" w:sz="0" w:space="0" w:color="auto"/>
        <w:right w:val="none" w:sz="0" w:space="0" w:color="auto"/>
      </w:divBdr>
    </w:div>
    <w:div w:id="1587424734">
      <w:bodyDiv w:val="1"/>
      <w:marLeft w:val="0"/>
      <w:marRight w:val="0"/>
      <w:marTop w:val="0"/>
      <w:marBottom w:val="0"/>
      <w:divBdr>
        <w:top w:val="none" w:sz="0" w:space="0" w:color="auto"/>
        <w:left w:val="none" w:sz="0" w:space="0" w:color="auto"/>
        <w:bottom w:val="none" w:sz="0" w:space="0" w:color="auto"/>
        <w:right w:val="none" w:sz="0" w:space="0" w:color="auto"/>
      </w:divBdr>
    </w:div>
    <w:div w:id="1588465090">
      <w:bodyDiv w:val="1"/>
      <w:marLeft w:val="0"/>
      <w:marRight w:val="0"/>
      <w:marTop w:val="0"/>
      <w:marBottom w:val="0"/>
      <w:divBdr>
        <w:top w:val="none" w:sz="0" w:space="0" w:color="auto"/>
        <w:left w:val="none" w:sz="0" w:space="0" w:color="auto"/>
        <w:bottom w:val="none" w:sz="0" w:space="0" w:color="auto"/>
        <w:right w:val="none" w:sz="0" w:space="0" w:color="auto"/>
      </w:divBdr>
    </w:div>
    <w:div w:id="1591423190">
      <w:bodyDiv w:val="1"/>
      <w:marLeft w:val="0"/>
      <w:marRight w:val="0"/>
      <w:marTop w:val="0"/>
      <w:marBottom w:val="0"/>
      <w:divBdr>
        <w:top w:val="none" w:sz="0" w:space="0" w:color="auto"/>
        <w:left w:val="none" w:sz="0" w:space="0" w:color="auto"/>
        <w:bottom w:val="none" w:sz="0" w:space="0" w:color="auto"/>
        <w:right w:val="none" w:sz="0" w:space="0" w:color="auto"/>
      </w:divBdr>
    </w:div>
    <w:div w:id="1600409629">
      <w:bodyDiv w:val="1"/>
      <w:marLeft w:val="0"/>
      <w:marRight w:val="0"/>
      <w:marTop w:val="0"/>
      <w:marBottom w:val="0"/>
      <w:divBdr>
        <w:top w:val="none" w:sz="0" w:space="0" w:color="auto"/>
        <w:left w:val="none" w:sz="0" w:space="0" w:color="auto"/>
        <w:bottom w:val="none" w:sz="0" w:space="0" w:color="auto"/>
        <w:right w:val="none" w:sz="0" w:space="0" w:color="auto"/>
      </w:divBdr>
    </w:div>
    <w:div w:id="1615743496">
      <w:bodyDiv w:val="1"/>
      <w:marLeft w:val="0"/>
      <w:marRight w:val="0"/>
      <w:marTop w:val="0"/>
      <w:marBottom w:val="0"/>
      <w:divBdr>
        <w:top w:val="none" w:sz="0" w:space="0" w:color="auto"/>
        <w:left w:val="none" w:sz="0" w:space="0" w:color="auto"/>
        <w:bottom w:val="none" w:sz="0" w:space="0" w:color="auto"/>
        <w:right w:val="none" w:sz="0" w:space="0" w:color="auto"/>
      </w:divBdr>
    </w:div>
    <w:div w:id="1617561673">
      <w:bodyDiv w:val="1"/>
      <w:marLeft w:val="0"/>
      <w:marRight w:val="0"/>
      <w:marTop w:val="0"/>
      <w:marBottom w:val="0"/>
      <w:divBdr>
        <w:top w:val="none" w:sz="0" w:space="0" w:color="auto"/>
        <w:left w:val="none" w:sz="0" w:space="0" w:color="auto"/>
        <w:bottom w:val="none" w:sz="0" w:space="0" w:color="auto"/>
        <w:right w:val="none" w:sz="0" w:space="0" w:color="auto"/>
      </w:divBdr>
    </w:div>
    <w:div w:id="1624341206">
      <w:bodyDiv w:val="1"/>
      <w:marLeft w:val="0"/>
      <w:marRight w:val="0"/>
      <w:marTop w:val="0"/>
      <w:marBottom w:val="0"/>
      <w:divBdr>
        <w:top w:val="none" w:sz="0" w:space="0" w:color="auto"/>
        <w:left w:val="none" w:sz="0" w:space="0" w:color="auto"/>
        <w:bottom w:val="none" w:sz="0" w:space="0" w:color="auto"/>
        <w:right w:val="none" w:sz="0" w:space="0" w:color="auto"/>
      </w:divBdr>
    </w:div>
    <w:div w:id="1634672594">
      <w:bodyDiv w:val="1"/>
      <w:marLeft w:val="0"/>
      <w:marRight w:val="0"/>
      <w:marTop w:val="0"/>
      <w:marBottom w:val="0"/>
      <w:divBdr>
        <w:top w:val="none" w:sz="0" w:space="0" w:color="auto"/>
        <w:left w:val="none" w:sz="0" w:space="0" w:color="auto"/>
        <w:bottom w:val="none" w:sz="0" w:space="0" w:color="auto"/>
        <w:right w:val="none" w:sz="0" w:space="0" w:color="auto"/>
      </w:divBdr>
    </w:div>
    <w:div w:id="1667706975">
      <w:bodyDiv w:val="1"/>
      <w:marLeft w:val="0"/>
      <w:marRight w:val="0"/>
      <w:marTop w:val="0"/>
      <w:marBottom w:val="0"/>
      <w:divBdr>
        <w:top w:val="none" w:sz="0" w:space="0" w:color="auto"/>
        <w:left w:val="none" w:sz="0" w:space="0" w:color="auto"/>
        <w:bottom w:val="none" w:sz="0" w:space="0" w:color="auto"/>
        <w:right w:val="none" w:sz="0" w:space="0" w:color="auto"/>
      </w:divBdr>
    </w:div>
    <w:div w:id="1718775671">
      <w:bodyDiv w:val="1"/>
      <w:marLeft w:val="0"/>
      <w:marRight w:val="0"/>
      <w:marTop w:val="0"/>
      <w:marBottom w:val="0"/>
      <w:divBdr>
        <w:top w:val="none" w:sz="0" w:space="0" w:color="auto"/>
        <w:left w:val="none" w:sz="0" w:space="0" w:color="auto"/>
        <w:bottom w:val="none" w:sz="0" w:space="0" w:color="auto"/>
        <w:right w:val="none" w:sz="0" w:space="0" w:color="auto"/>
      </w:divBdr>
    </w:div>
    <w:div w:id="1729914631">
      <w:bodyDiv w:val="1"/>
      <w:marLeft w:val="0"/>
      <w:marRight w:val="0"/>
      <w:marTop w:val="0"/>
      <w:marBottom w:val="0"/>
      <w:divBdr>
        <w:top w:val="none" w:sz="0" w:space="0" w:color="auto"/>
        <w:left w:val="none" w:sz="0" w:space="0" w:color="auto"/>
        <w:bottom w:val="none" w:sz="0" w:space="0" w:color="auto"/>
        <w:right w:val="none" w:sz="0" w:space="0" w:color="auto"/>
      </w:divBdr>
    </w:div>
    <w:div w:id="1735926609">
      <w:bodyDiv w:val="1"/>
      <w:marLeft w:val="0"/>
      <w:marRight w:val="0"/>
      <w:marTop w:val="0"/>
      <w:marBottom w:val="0"/>
      <w:divBdr>
        <w:top w:val="none" w:sz="0" w:space="0" w:color="auto"/>
        <w:left w:val="none" w:sz="0" w:space="0" w:color="auto"/>
        <w:bottom w:val="none" w:sz="0" w:space="0" w:color="auto"/>
        <w:right w:val="none" w:sz="0" w:space="0" w:color="auto"/>
      </w:divBdr>
    </w:div>
    <w:div w:id="1737781091">
      <w:bodyDiv w:val="1"/>
      <w:marLeft w:val="0"/>
      <w:marRight w:val="0"/>
      <w:marTop w:val="0"/>
      <w:marBottom w:val="0"/>
      <w:divBdr>
        <w:top w:val="none" w:sz="0" w:space="0" w:color="auto"/>
        <w:left w:val="none" w:sz="0" w:space="0" w:color="auto"/>
        <w:bottom w:val="none" w:sz="0" w:space="0" w:color="auto"/>
        <w:right w:val="none" w:sz="0" w:space="0" w:color="auto"/>
      </w:divBdr>
    </w:div>
    <w:div w:id="1739285583">
      <w:bodyDiv w:val="1"/>
      <w:marLeft w:val="0"/>
      <w:marRight w:val="0"/>
      <w:marTop w:val="0"/>
      <w:marBottom w:val="0"/>
      <w:divBdr>
        <w:top w:val="none" w:sz="0" w:space="0" w:color="auto"/>
        <w:left w:val="none" w:sz="0" w:space="0" w:color="auto"/>
        <w:bottom w:val="none" w:sz="0" w:space="0" w:color="auto"/>
        <w:right w:val="none" w:sz="0" w:space="0" w:color="auto"/>
      </w:divBdr>
    </w:div>
    <w:div w:id="1739596454">
      <w:bodyDiv w:val="1"/>
      <w:marLeft w:val="0"/>
      <w:marRight w:val="0"/>
      <w:marTop w:val="0"/>
      <w:marBottom w:val="0"/>
      <w:divBdr>
        <w:top w:val="none" w:sz="0" w:space="0" w:color="auto"/>
        <w:left w:val="none" w:sz="0" w:space="0" w:color="auto"/>
        <w:bottom w:val="none" w:sz="0" w:space="0" w:color="auto"/>
        <w:right w:val="none" w:sz="0" w:space="0" w:color="auto"/>
      </w:divBdr>
    </w:div>
    <w:div w:id="1742484510">
      <w:bodyDiv w:val="1"/>
      <w:marLeft w:val="0"/>
      <w:marRight w:val="0"/>
      <w:marTop w:val="0"/>
      <w:marBottom w:val="0"/>
      <w:divBdr>
        <w:top w:val="none" w:sz="0" w:space="0" w:color="auto"/>
        <w:left w:val="none" w:sz="0" w:space="0" w:color="auto"/>
        <w:bottom w:val="none" w:sz="0" w:space="0" w:color="auto"/>
        <w:right w:val="none" w:sz="0" w:space="0" w:color="auto"/>
      </w:divBdr>
    </w:div>
    <w:div w:id="1779136594">
      <w:bodyDiv w:val="1"/>
      <w:marLeft w:val="0"/>
      <w:marRight w:val="0"/>
      <w:marTop w:val="0"/>
      <w:marBottom w:val="0"/>
      <w:divBdr>
        <w:top w:val="none" w:sz="0" w:space="0" w:color="auto"/>
        <w:left w:val="none" w:sz="0" w:space="0" w:color="auto"/>
        <w:bottom w:val="none" w:sz="0" w:space="0" w:color="auto"/>
        <w:right w:val="none" w:sz="0" w:space="0" w:color="auto"/>
      </w:divBdr>
    </w:div>
    <w:div w:id="1789545558">
      <w:bodyDiv w:val="1"/>
      <w:marLeft w:val="0"/>
      <w:marRight w:val="0"/>
      <w:marTop w:val="0"/>
      <w:marBottom w:val="0"/>
      <w:divBdr>
        <w:top w:val="none" w:sz="0" w:space="0" w:color="auto"/>
        <w:left w:val="none" w:sz="0" w:space="0" w:color="auto"/>
        <w:bottom w:val="none" w:sz="0" w:space="0" w:color="auto"/>
        <w:right w:val="none" w:sz="0" w:space="0" w:color="auto"/>
      </w:divBdr>
    </w:div>
    <w:div w:id="1812017463">
      <w:bodyDiv w:val="1"/>
      <w:marLeft w:val="0"/>
      <w:marRight w:val="0"/>
      <w:marTop w:val="0"/>
      <w:marBottom w:val="0"/>
      <w:divBdr>
        <w:top w:val="none" w:sz="0" w:space="0" w:color="auto"/>
        <w:left w:val="none" w:sz="0" w:space="0" w:color="auto"/>
        <w:bottom w:val="none" w:sz="0" w:space="0" w:color="auto"/>
        <w:right w:val="none" w:sz="0" w:space="0" w:color="auto"/>
      </w:divBdr>
    </w:div>
    <w:div w:id="1820145847">
      <w:bodyDiv w:val="1"/>
      <w:marLeft w:val="0"/>
      <w:marRight w:val="0"/>
      <w:marTop w:val="0"/>
      <w:marBottom w:val="0"/>
      <w:divBdr>
        <w:top w:val="none" w:sz="0" w:space="0" w:color="auto"/>
        <w:left w:val="none" w:sz="0" w:space="0" w:color="auto"/>
        <w:bottom w:val="none" w:sz="0" w:space="0" w:color="auto"/>
        <w:right w:val="none" w:sz="0" w:space="0" w:color="auto"/>
      </w:divBdr>
    </w:div>
    <w:div w:id="1823110119">
      <w:bodyDiv w:val="1"/>
      <w:marLeft w:val="0"/>
      <w:marRight w:val="0"/>
      <w:marTop w:val="0"/>
      <w:marBottom w:val="0"/>
      <w:divBdr>
        <w:top w:val="none" w:sz="0" w:space="0" w:color="auto"/>
        <w:left w:val="none" w:sz="0" w:space="0" w:color="auto"/>
        <w:bottom w:val="none" w:sz="0" w:space="0" w:color="auto"/>
        <w:right w:val="none" w:sz="0" w:space="0" w:color="auto"/>
      </w:divBdr>
    </w:div>
    <w:div w:id="1825927076">
      <w:bodyDiv w:val="1"/>
      <w:marLeft w:val="0"/>
      <w:marRight w:val="0"/>
      <w:marTop w:val="0"/>
      <w:marBottom w:val="0"/>
      <w:divBdr>
        <w:top w:val="none" w:sz="0" w:space="0" w:color="auto"/>
        <w:left w:val="none" w:sz="0" w:space="0" w:color="auto"/>
        <w:bottom w:val="none" w:sz="0" w:space="0" w:color="auto"/>
        <w:right w:val="none" w:sz="0" w:space="0" w:color="auto"/>
      </w:divBdr>
    </w:div>
    <w:div w:id="1884362896">
      <w:bodyDiv w:val="1"/>
      <w:marLeft w:val="0"/>
      <w:marRight w:val="0"/>
      <w:marTop w:val="0"/>
      <w:marBottom w:val="0"/>
      <w:divBdr>
        <w:top w:val="none" w:sz="0" w:space="0" w:color="auto"/>
        <w:left w:val="none" w:sz="0" w:space="0" w:color="auto"/>
        <w:bottom w:val="none" w:sz="0" w:space="0" w:color="auto"/>
        <w:right w:val="none" w:sz="0" w:space="0" w:color="auto"/>
      </w:divBdr>
    </w:div>
    <w:div w:id="1923484727">
      <w:bodyDiv w:val="1"/>
      <w:marLeft w:val="0"/>
      <w:marRight w:val="0"/>
      <w:marTop w:val="0"/>
      <w:marBottom w:val="0"/>
      <w:divBdr>
        <w:top w:val="none" w:sz="0" w:space="0" w:color="auto"/>
        <w:left w:val="none" w:sz="0" w:space="0" w:color="auto"/>
        <w:bottom w:val="none" w:sz="0" w:space="0" w:color="auto"/>
        <w:right w:val="none" w:sz="0" w:space="0" w:color="auto"/>
      </w:divBdr>
    </w:div>
    <w:div w:id="1979995399">
      <w:bodyDiv w:val="1"/>
      <w:marLeft w:val="0"/>
      <w:marRight w:val="0"/>
      <w:marTop w:val="0"/>
      <w:marBottom w:val="0"/>
      <w:divBdr>
        <w:top w:val="none" w:sz="0" w:space="0" w:color="auto"/>
        <w:left w:val="none" w:sz="0" w:space="0" w:color="auto"/>
        <w:bottom w:val="none" w:sz="0" w:space="0" w:color="auto"/>
        <w:right w:val="none" w:sz="0" w:space="0" w:color="auto"/>
      </w:divBdr>
    </w:div>
    <w:div w:id="1991205172">
      <w:bodyDiv w:val="1"/>
      <w:marLeft w:val="0"/>
      <w:marRight w:val="0"/>
      <w:marTop w:val="0"/>
      <w:marBottom w:val="0"/>
      <w:divBdr>
        <w:top w:val="none" w:sz="0" w:space="0" w:color="auto"/>
        <w:left w:val="none" w:sz="0" w:space="0" w:color="auto"/>
        <w:bottom w:val="none" w:sz="0" w:space="0" w:color="auto"/>
        <w:right w:val="none" w:sz="0" w:space="0" w:color="auto"/>
      </w:divBdr>
    </w:div>
    <w:div w:id="2016609389">
      <w:bodyDiv w:val="1"/>
      <w:marLeft w:val="0"/>
      <w:marRight w:val="0"/>
      <w:marTop w:val="0"/>
      <w:marBottom w:val="0"/>
      <w:divBdr>
        <w:top w:val="none" w:sz="0" w:space="0" w:color="auto"/>
        <w:left w:val="none" w:sz="0" w:space="0" w:color="auto"/>
        <w:bottom w:val="none" w:sz="0" w:space="0" w:color="auto"/>
        <w:right w:val="none" w:sz="0" w:space="0" w:color="auto"/>
      </w:divBdr>
    </w:div>
    <w:div w:id="2043285356">
      <w:bodyDiv w:val="1"/>
      <w:marLeft w:val="0"/>
      <w:marRight w:val="0"/>
      <w:marTop w:val="0"/>
      <w:marBottom w:val="0"/>
      <w:divBdr>
        <w:top w:val="none" w:sz="0" w:space="0" w:color="auto"/>
        <w:left w:val="none" w:sz="0" w:space="0" w:color="auto"/>
        <w:bottom w:val="none" w:sz="0" w:space="0" w:color="auto"/>
        <w:right w:val="none" w:sz="0" w:space="0" w:color="auto"/>
      </w:divBdr>
    </w:div>
    <w:div w:id="2087149302">
      <w:bodyDiv w:val="1"/>
      <w:marLeft w:val="0"/>
      <w:marRight w:val="0"/>
      <w:marTop w:val="0"/>
      <w:marBottom w:val="0"/>
      <w:divBdr>
        <w:top w:val="none" w:sz="0" w:space="0" w:color="auto"/>
        <w:left w:val="none" w:sz="0" w:space="0" w:color="auto"/>
        <w:bottom w:val="none" w:sz="0" w:space="0" w:color="auto"/>
        <w:right w:val="none" w:sz="0" w:space="0" w:color="auto"/>
      </w:divBdr>
    </w:div>
    <w:div w:id="2109737550">
      <w:bodyDiv w:val="1"/>
      <w:marLeft w:val="0"/>
      <w:marRight w:val="0"/>
      <w:marTop w:val="0"/>
      <w:marBottom w:val="0"/>
      <w:divBdr>
        <w:top w:val="none" w:sz="0" w:space="0" w:color="auto"/>
        <w:left w:val="none" w:sz="0" w:space="0" w:color="auto"/>
        <w:bottom w:val="none" w:sz="0" w:space="0" w:color="auto"/>
        <w:right w:val="none" w:sz="0" w:space="0" w:color="auto"/>
      </w:divBdr>
    </w:div>
    <w:div w:id="2132245255">
      <w:bodyDiv w:val="1"/>
      <w:marLeft w:val="0"/>
      <w:marRight w:val="0"/>
      <w:marTop w:val="0"/>
      <w:marBottom w:val="0"/>
      <w:divBdr>
        <w:top w:val="none" w:sz="0" w:space="0" w:color="auto"/>
        <w:left w:val="none" w:sz="0" w:space="0" w:color="auto"/>
        <w:bottom w:val="none" w:sz="0" w:space="0" w:color="auto"/>
        <w:right w:val="none" w:sz="0" w:space="0" w:color="auto"/>
      </w:divBdr>
    </w:div>
    <w:div w:id="21459212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jpeg"/></Relationships>
</file>

<file path=word/_rels/header1.xml.rels><?xml version='1.0' encoding='UTF-8' standalone='yes'?>
<Relationships xmlns="http://schemas.openxmlformats.org/package/2006/relationships"><Relationship Id="rId3" Type="http://schemas.openxmlformats.org/officeDocument/2006/relationships/image" Target="media/image38.png"/><Relationship Id="rId2" Type="http://schemas.openxmlformats.org/officeDocument/2006/relationships/image" Target="media/image37.png"/><Relationship Id="rId1" Type="http://schemas.openxmlformats.org/officeDocument/2006/relationships/image" Target="media/image36.png"/><Relationship Id="rId4" Type="http://schemas.openxmlformats.org/officeDocument/2006/relationships/image" Target="media/image39.jpeg"/></Relationships>
</file>

<file path=word/_rels/settings.xml.rels><?xml version='1.0' encoding='UTF-8' standalone='yes'?>
<Relationships xmlns="http://schemas.openxmlformats.org/package/2006/relationships"><Relationship Id="rId1" Type="http://schemas.openxmlformats.org/officeDocument/2006/relationships/attachedTemplate" Target="Modele%20Rapport%20SEALOR.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192F01-FDC6-4589-A138-3BE87D10E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Modèle Rapport SEALOR.dotx</Template>
  <TotalTime>285</TotalTime>
  <Pages>33</Pages>
  <Words>4864</Words>
  <Characters>26754</Characters>
  <Application>Microsoft Office Word</Application>
  <DocSecurity>0</DocSecurity>
  <Lines>222</Lines>
  <Paragraphs>63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IRD - UR 109</Company>
  <LinksUpToDate>false</LinksUpToDate>
  <CharactersWithSpaces>31555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Nicolas Scisea</cp:lastModifiedBy>
  <cp:revision>30</cp:revision>
  <cp:lastPrinted>2026-02-09T01:56:00Z</cp:lastPrinted>
  <dcterms:created xsi:type="dcterms:W3CDTF">2026-06-18T15:55:00Z</dcterms:created>
  <dcterms:modified xsi:type="dcterms:W3CDTF">2026-07-18T16:55:00Z</dcterms:modified>
  <dc:identifier/>
  <dc:language/>
</cp:coreProperties>
</file>